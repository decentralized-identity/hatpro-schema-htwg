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FBFC" w14:textId="0781969C" w:rsidR="00755C90" w:rsidRDefault="00755C90">
      <w:pPr>
        <w:shd w:val="pct10" w:color="auto" w:fill="auto"/>
        <w:tabs>
          <w:tab w:val="left" w:pos="1080"/>
        </w:tabs>
        <w:rPr>
          <w:sz w:val="36"/>
        </w:rPr>
      </w:pPr>
      <w:r>
        <w:rPr>
          <w:sz w:val="36"/>
        </w:rPr>
        <w:t xml:space="preserve">Title: </w:t>
      </w:r>
      <w:r>
        <w:rPr>
          <w:sz w:val="36"/>
        </w:rPr>
        <w:tab/>
      </w:r>
      <w:r w:rsidR="004163A6">
        <w:rPr>
          <w:color w:val="993366"/>
          <w:sz w:val="36"/>
        </w:rPr>
        <w:fldChar w:fldCharType="begin"/>
      </w:r>
      <w:r w:rsidR="004163A6">
        <w:rPr>
          <w:color w:val="993366"/>
          <w:sz w:val="36"/>
        </w:rPr>
        <w:instrText xml:space="preserve"> TITLE  "git CheatSheet"  \* MERGEFORMAT </w:instrText>
      </w:r>
      <w:r w:rsidR="004163A6">
        <w:rPr>
          <w:color w:val="993366"/>
          <w:sz w:val="36"/>
        </w:rPr>
        <w:fldChar w:fldCharType="separate"/>
      </w:r>
      <w:r w:rsidR="00E30F5F">
        <w:rPr>
          <w:color w:val="993366"/>
          <w:sz w:val="36"/>
        </w:rPr>
        <w:t>git CheatSheet</w:t>
      </w:r>
      <w:r w:rsidR="004163A6">
        <w:rPr>
          <w:color w:val="993366"/>
          <w:sz w:val="36"/>
        </w:rPr>
        <w:fldChar w:fldCharType="end"/>
      </w:r>
    </w:p>
    <w:p w14:paraId="09F2B982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7236"/>
      </w:tblGrid>
      <w:tr w:rsidR="00755C90" w14:paraId="12129E71" w14:textId="77777777">
        <w:tc>
          <w:tcPr>
            <w:tcW w:w="1620" w:type="dxa"/>
          </w:tcPr>
          <w:p w14:paraId="3FC3643A" w14:textId="77777777" w:rsidR="00755C90" w:rsidRDefault="00755C90">
            <w:r>
              <w:t xml:space="preserve">Document ID:   </w:t>
            </w:r>
          </w:p>
        </w:tc>
        <w:tc>
          <w:tcPr>
            <w:tcW w:w="7236" w:type="dxa"/>
          </w:tcPr>
          <w:p w14:paraId="45E8E128" w14:textId="4E96B6F9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"DocID"  \* MERGEFORMAT </w:instrText>
            </w:r>
            <w:r>
              <w:rPr>
                <w:b/>
              </w:rPr>
              <w:fldChar w:fldCharType="separate"/>
            </w:r>
            <w:r w:rsidR="00E30F5F">
              <w:rPr>
                <w:b/>
              </w:rPr>
              <w:t>DocID001</w:t>
            </w:r>
            <w:r>
              <w:rPr>
                <w:b/>
              </w:rPr>
              <w:fldChar w:fldCharType="end"/>
            </w:r>
          </w:p>
        </w:tc>
      </w:tr>
      <w:tr w:rsidR="00755C90" w14:paraId="559B4724" w14:textId="77777777">
        <w:tc>
          <w:tcPr>
            <w:tcW w:w="1620" w:type="dxa"/>
          </w:tcPr>
          <w:p w14:paraId="6F54FF88" w14:textId="77777777" w:rsidR="00755C90" w:rsidRDefault="00755C90">
            <w:r>
              <w:t xml:space="preserve">Version: </w:t>
            </w:r>
            <w:r>
              <w:rPr>
                <w:rStyle w:val="CommentReference"/>
                <w:vanish/>
              </w:rPr>
              <w:t xml:space="preserve"> </w:t>
            </w:r>
            <w:r>
              <w:t xml:space="preserve"> </w:t>
            </w:r>
          </w:p>
        </w:tc>
        <w:tc>
          <w:tcPr>
            <w:tcW w:w="7236" w:type="dxa"/>
          </w:tcPr>
          <w:p w14:paraId="2ADC043C" w14:textId="32F549A0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"RevisionNumber"  \* MERGEFORMAT </w:instrText>
            </w:r>
            <w:r>
              <w:rPr>
                <w:b/>
              </w:rPr>
              <w:fldChar w:fldCharType="separate"/>
            </w:r>
            <w:r w:rsidR="00E30F5F">
              <w:rPr>
                <w:b/>
              </w:rPr>
              <w:t>1.0</w:t>
            </w:r>
            <w:r>
              <w:rPr>
                <w:b/>
              </w:rPr>
              <w:fldChar w:fldCharType="end"/>
            </w:r>
          </w:p>
        </w:tc>
      </w:tr>
      <w:tr w:rsidR="00755C90" w14:paraId="0AC3419F" w14:textId="77777777">
        <w:tc>
          <w:tcPr>
            <w:tcW w:w="1620" w:type="dxa"/>
          </w:tcPr>
          <w:p w14:paraId="410505A6" w14:textId="77777777" w:rsidR="00755C90" w:rsidRDefault="00755C90">
            <w:pPr>
              <w:rPr>
                <w:b/>
              </w:rPr>
            </w:pPr>
            <w:r>
              <w:t xml:space="preserve">Last Saved: </w:t>
            </w:r>
            <w:r>
              <w:rPr>
                <w:b/>
              </w:rPr>
              <w:t xml:space="preserve"> </w:t>
            </w:r>
          </w:p>
        </w:tc>
        <w:tc>
          <w:tcPr>
            <w:tcW w:w="7236" w:type="dxa"/>
          </w:tcPr>
          <w:p w14:paraId="78B67569" w14:textId="3E08A5D8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SAVEDATE \@ "yyyy-MM-dd H:mm:ss" \* MERGEFORMAT </w:instrText>
            </w:r>
            <w:r>
              <w:rPr>
                <w:b/>
              </w:rPr>
              <w:fldChar w:fldCharType="separate"/>
            </w:r>
            <w:r w:rsidR="00E30F5F">
              <w:rPr>
                <w:b/>
                <w:noProof/>
              </w:rPr>
              <w:t>2026-05-11 10:03:00</w:t>
            </w:r>
            <w:r>
              <w:rPr>
                <w:b/>
              </w:rPr>
              <w:fldChar w:fldCharType="end"/>
            </w:r>
          </w:p>
        </w:tc>
      </w:tr>
      <w:tr w:rsidR="00755C90" w14:paraId="0C43D20D" w14:textId="77777777">
        <w:tc>
          <w:tcPr>
            <w:tcW w:w="1620" w:type="dxa"/>
          </w:tcPr>
          <w:p w14:paraId="7FB929A1" w14:textId="77777777" w:rsidR="00755C90" w:rsidRDefault="00755C90">
            <w:r>
              <w:t xml:space="preserve">Document Status:  </w:t>
            </w:r>
          </w:p>
        </w:tc>
        <w:tc>
          <w:tcPr>
            <w:tcW w:w="7236" w:type="dxa"/>
          </w:tcPr>
          <w:p w14:paraId="7D7F0084" w14:textId="60B3016A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"Status"  \* MERGEFORMAT </w:instrText>
            </w:r>
            <w:r>
              <w:rPr>
                <w:b/>
              </w:rPr>
              <w:fldChar w:fldCharType="separate"/>
            </w:r>
            <w:r w:rsidR="00E30F5F">
              <w:rPr>
                <w:b/>
              </w:rPr>
              <w:t>Draft</w:t>
            </w:r>
            <w:r>
              <w:rPr>
                <w:b/>
              </w:rPr>
              <w:fldChar w:fldCharType="end"/>
            </w:r>
          </w:p>
        </w:tc>
      </w:tr>
      <w:tr w:rsidR="00755C90" w14:paraId="0277290B" w14:textId="77777777">
        <w:tc>
          <w:tcPr>
            <w:tcW w:w="1620" w:type="dxa"/>
          </w:tcPr>
          <w:p w14:paraId="20DDE736" w14:textId="77777777" w:rsidR="00755C90" w:rsidRDefault="00755C90">
            <w:r>
              <w:t xml:space="preserve">Author:  </w:t>
            </w:r>
          </w:p>
        </w:tc>
        <w:tc>
          <w:tcPr>
            <w:tcW w:w="7236" w:type="dxa"/>
          </w:tcPr>
          <w:p w14:paraId="7BFBB5B7" w14:textId="77777777" w:rsidR="00755C90" w:rsidRDefault="00755C90">
            <w:r>
              <w:rPr>
                <w:b/>
              </w:rPr>
              <w:t>Neil Thomson</w:t>
            </w:r>
          </w:p>
        </w:tc>
      </w:tr>
      <w:tr w:rsidR="00755C90" w14:paraId="7B39EC56" w14:textId="77777777">
        <w:tc>
          <w:tcPr>
            <w:tcW w:w="1620" w:type="dxa"/>
          </w:tcPr>
          <w:p w14:paraId="306E2C57" w14:textId="77777777" w:rsidR="00755C90" w:rsidRDefault="00755C90">
            <w:r>
              <w:t>Product/Release</w:t>
            </w:r>
          </w:p>
        </w:tc>
        <w:tc>
          <w:tcPr>
            <w:tcW w:w="7236" w:type="dxa"/>
          </w:tcPr>
          <w:p w14:paraId="0DA7D8EE" w14:textId="77777777" w:rsidR="00755C90" w:rsidRDefault="00755C90">
            <w:pPr>
              <w:rPr>
                <w:b/>
              </w:rPr>
            </w:pPr>
          </w:p>
        </w:tc>
      </w:tr>
    </w:tbl>
    <w:p w14:paraId="782CA330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7416"/>
      </w:tblGrid>
      <w:tr w:rsidR="00755C90" w14:paraId="45262350" w14:textId="77777777">
        <w:tc>
          <w:tcPr>
            <w:tcW w:w="1440" w:type="dxa"/>
          </w:tcPr>
          <w:p w14:paraId="637D63B1" w14:textId="77777777" w:rsidR="00755C90" w:rsidRDefault="00755C90">
            <w:r>
              <w:t>Abstract:</w:t>
            </w:r>
          </w:p>
          <w:p w14:paraId="5C6675DC" w14:textId="77777777" w:rsidR="00755C90" w:rsidRDefault="00755C90">
            <w:r>
              <w:t xml:space="preserve">(Comments)  </w:t>
            </w:r>
          </w:p>
        </w:tc>
        <w:tc>
          <w:tcPr>
            <w:tcW w:w="7416" w:type="dxa"/>
          </w:tcPr>
          <w:p w14:paraId="61C45CBA" w14:textId="4E4A31EC" w:rsidR="00755C90" w:rsidRDefault="00755C90"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COMMENTS  \* MERGEFORMAT </w:instrText>
            </w:r>
            <w:r>
              <w:rPr>
                <w:sz w:val="24"/>
              </w:rPr>
              <w:fldChar w:fldCharType="end"/>
            </w:r>
          </w:p>
        </w:tc>
      </w:tr>
    </w:tbl>
    <w:p w14:paraId="63258270" w14:textId="77777777" w:rsidR="00755C90" w:rsidRDefault="00755C90">
      <w:pPr>
        <w:pStyle w:val="Pre-heading"/>
        <w:numPr>
          <w:ilvl w:val="0"/>
          <w:numId w:val="0"/>
        </w:numPr>
      </w:pPr>
      <w:r>
        <w:t>Detailed History of Changes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8"/>
        <w:gridCol w:w="1350"/>
        <w:gridCol w:w="712"/>
        <w:gridCol w:w="7029"/>
      </w:tblGrid>
      <w:tr w:rsidR="00755C90" w14:paraId="1039FB54" w14:textId="77777777">
        <w:tc>
          <w:tcPr>
            <w:tcW w:w="648" w:type="dxa"/>
            <w:tcBorders>
              <w:bottom w:val="single" w:sz="12" w:space="0" w:color="000000"/>
            </w:tcBorders>
          </w:tcPr>
          <w:p w14:paraId="3109DC61" w14:textId="77777777" w:rsidR="00755C90" w:rsidRDefault="00755C90">
            <w:pPr>
              <w:pStyle w:val="TableHeader"/>
            </w:pPr>
            <w:r>
              <w:t>Ver.</w:t>
            </w:r>
          </w:p>
        </w:tc>
        <w:tc>
          <w:tcPr>
            <w:tcW w:w="1350" w:type="dxa"/>
            <w:tcBorders>
              <w:bottom w:val="single" w:sz="12" w:space="0" w:color="000000"/>
            </w:tcBorders>
          </w:tcPr>
          <w:p w14:paraId="625838F9" w14:textId="77777777" w:rsidR="00755C90" w:rsidRDefault="00755C90">
            <w:pPr>
              <w:pStyle w:val="TableHeader"/>
            </w:pPr>
            <w:r>
              <w:t>Date</w:t>
            </w:r>
          </w:p>
        </w:tc>
        <w:tc>
          <w:tcPr>
            <w:tcW w:w="712" w:type="dxa"/>
            <w:tcBorders>
              <w:bottom w:val="single" w:sz="12" w:space="0" w:color="000000"/>
            </w:tcBorders>
          </w:tcPr>
          <w:p w14:paraId="6D8E8A16" w14:textId="77777777" w:rsidR="00755C90" w:rsidRDefault="00755C90">
            <w:pPr>
              <w:pStyle w:val="TableHeader"/>
            </w:pPr>
            <w:r>
              <w:t>Who</w:t>
            </w:r>
          </w:p>
        </w:tc>
        <w:tc>
          <w:tcPr>
            <w:tcW w:w="7029" w:type="dxa"/>
            <w:tcBorders>
              <w:bottom w:val="single" w:sz="12" w:space="0" w:color="000000"/>
            </w:tcBorders>
          </w:tcPr>
          <w:p w14:paraId="105461D6" w14:textId="77777777" w:rsidR="00755C90" w:rsidRDefault="00755C90">
            <w:pPr>
              <w:pStyle w:val="TableHeader"/>
            </w:pPr>
            <w:r>
              <w:t>Detailed description of Changes</w:t>
            </w:r>
          </w:p>
        </w:tc>
      </w:tr>
      <w:tr w:rsidR="00755C90" w14:paraId="32011775" w14:textId="77777777">
        <w:tc>
          <w:tcPr>
            <w:tcW w:w="648" w:type="dxa"/>
          </w:tcPr>
          <w:p w14:paraId="1B6B7BEB" w14:textId="77777777" w:rsidR="00755C90" w:rsidRDefault="00755C90">
            <w:pPr>
              <w:pStyle w:val="TableItem"/>
            </w:pPr>
            <w:r>
              <w:t>1.0</w:t>
            </w:r>
          </w:p>
        </w:tc>
        <w:tc>
          <w:tcPr>
            <w:tcW w:w="1350" w:type="dxa"/>
          </w:tcPr>
          <w:p w14:paraId="057D94E8" w14:textId="77777777" w:rsidR="00755C90" w:rsidRDefault="00DC7280">
            <w:pPr>
              <w:pStyle w:val="TableItem"/>
            </w:pPr>
            <w:smartTag w:uri="urn:schemas-microsoft-com:office:smarttags" w:element="date">
              <w:smartTagPr>
                <w:attr w:name="Year" w:val="2004"/>
                <w:attr w:name="Day" w:val="8"/>
                <w:attr w:name="Month" w:val="12"/>
              </w:smartTagPr>
              <w:r>
                <w:t>08Dec2004</w:t>
              </w:r>
            </w:smartTag>
          </w:p>
        </w:tc>
        <w:tc>
          <w:tcPr>
            <w:tcW w:w="712" w:type="dxa"/>
          </w:tcPr>
          <w:p w14:paraId="3DC6340A" w14:textId="77777777" w:rsidR="00755C90" w:rsidRDefault="00755C90">
            <w:pPr>
              <w:pStyle w:val="TableItem"/>
            </w:pPr>
            <w:r>
              <w:t>NJT</w:t>
            </w:r>
          </w:p>
        </w:tc>
        <w:tc>
          <w:tcPr>
            <w:tcW w:w="7029" w:type="dxa"/>
          </w:tcPr>
          <w:p w14:paraId="77C74077" w14:textId="77777777" w:rsidR="00755C90" w:rsidRDefault="00755C90">
            <w:pPr>
              <w:pStyle w:val="TableItem"/>
            </w:pPr>
            <w:r>
              <w:t>Created</w:t>
            </w:r>
          </w:p>
        </w:tc>
      </w:tr>
    </w:tbl>
    <w:p w14:paraId="6EEDB1A7" w14:textId="77777777" w:rsidR="00755C90" w:rsidRDefault="00755C90">
      <w:pPr>
        <w:tabs>
          <w:tab w:val="left" w:pos="1134"/>
          <w:tab w:val="left" w:pos="2552"/>
          <w:tab w:val="left" w:pos="4820"/>
        </w:tabs>
      </w:pPr>
    </w:p>
    <w:p w14:paraId="2FC53ED1" w14:textId="77777777" w:rsidR="00755C90" w:rsidRDefault="00755C90">
      <w:pPr>
        <w:sectPr w:rsidR="00755C90" w:rsidSect="00962AA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720" w:right="1800" w:bottom="1440" w:left="1800" w:header="720" w:footer="431" w:gutter="0"/>
          <w:cols w:space="720"/>
          <w:titlePg/>
        </w:sectPr>
      </w:pPr>
    </w:p>
    <w:p w14:paraId="3D07A82D" w14:textId="77777777" w:rsidR="00755C90" w:rsidRDefault="00755C90">
      <w:pPr>
        <w:pStyle w:val="Pre-heading"/>
        <w:numPr>
          <w:ilvl w:val="0"/>
          <w:numId w:val="0"/>
        </w:numPr>
      </w:pPr>
      <w:bookmarkStart w:id="0" w:name="_Toc303052105"/>
      <w:r>
        <w:lastRenderedPageBreak/>
        <w:t>Table of Contents</w:t>
      </w:r>
      <w:bookmarkEnd w:id="0"/>
    </w:p>
    <w:p w14:paraId="58D2E599" w14:textId="37E8C51E" w:rsidR="00E30F5F" w:rsidRDefault="00755C90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fldChar w:fldCharType="begin"/>
      </w:r>
      <w:r>
        <w:instrText xml:space="preserve"> TOC \o "1-3" \t "Appendix,1" </w:instrText>
      </w:r>
      <w:r>
        <w:fldChar w:fldCharType="separate"/>
      </w:r>
      <w:r w:rsidR="00E30F5F">
        <w:rPr>
          <w:noProof/>
        </w:rPr>
        <w:t>1.</w:t>
      </w:r>
      <w:r w:rsidR="00E30F5F"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="00E30F5F">
        <w:rPr>
          <w:noProof/>
        </w:rPr>
        <w:t>Git Newbie’s cheatsheet to everyday operations</w:t>
      </w:r>
      <w:r w:rsidR="00E30F5F">
        <w:rPr>
          <w:noProof/>
        </w:rPr>
        <w:tab/>
      </w:r>
      <w:r w:rsidR="00E30F5F">
        <w:rPr>
          <w:noProof/>
        </w:rPr>
        <w:fldChar w:fldCharType="begin"/>
      </w:r>
      <w:r w:rsidR="00E30F5F">
        <w:rPr>
          <w:noProof/>
        </w:rPr>
        <w:instrText xml:space="preserve"> PAGEREF _Toc230091781 \h </w:instrText>
      </w:r>
      <w:r w:rsidR="00E30F5F">
        <w:rPr>
          <w:noProof/>
        </w:rPr>
      </w:r>
      <w:r w:rsidR="00E30F5F">
        <w:rPr>
          <w:noProof/>
        </w:rPr>
        <w:fldChar w:fldCharType="separate"/>
      </w:r>
      <w:r w:rsidR="00E30F5F">
        <w:rPr>
          <w:noProof/>
        </w:rPr>
        <w:t>1</w:t>
      </w:r>
      <w:r w:rsidR="00E30F5F">
        <w:rPr>
          <w:noProof/>
        </w:rPr>
        <w:fldChar w:fldCharType="end"/>
      </w:r>
    </w:p>
    <w:p w14:paraId="2DBEF919" w14:textId="3C35BACB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 w:rsidRPr="006B7DFE">
        <w:rPr>
          <w:rFonts w:ascii="Times New Roman" w:hAnsi="Times New Roman"/>
          <w:noProof/>
          <w:lang w:eastAsia="en-CA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The 3 places to think about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266F7BF" w14:textId="19AF08CB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Command cheat sheet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33B0EB1" w14:textId="3B3BEC8D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Read-only / inspection commands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BAF4788" w14:textId="569B1F58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Commands that update your local knowledge of GitHub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E582530" w14:textId="7829ACEB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Commands that affect your working files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6979B26" w14:textId="14C9DD0C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Commands that stage and save your work locally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127CC42" w14:textId="575C6419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Commands that move your local commits to GitHub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ED3D672" w14:textId="520E956C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Commands that bring remote changes into your current branch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FD69E6C" w14:textId="1ED37EAF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Commands for temporary interruption handling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78841E4" w14:textId="199D0996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What each command touches: one-line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154AB90" w14:textId="756145B1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Practical mental model for the main commands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465DB9" w14:textId="46EFECCE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4. Everyday command 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8654B5" w14:textId="5F3CBF49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A. “I am confused. Show me where I am.”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26C6234" w14:textId="1D305FEC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B. “I changed files and want a safe local checkpoint.”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3006129" w14:textId="2181DE08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C. “I want to back up my branch to GitHub.”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9C324C" w14:textId="52F54895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D. “I want the latest GitHub information, but I do not want my files changed.”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3423D45" w14:textId="1F3FA9F6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E. “I want to compare my current branch to GitHub main.”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F352143" w14:textId="76FEB4C2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F. “I want to switch branches safely.”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449D839" w14:textId="7CF50337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G. “I want to update local </w:t>
      </w:r>
      <w:r w:rsidRPr="006B7DFE">
        <w:rPr>
          <w:rFonts w:ascii="Courier New" w:hAnsi="Courier New" w:cs="Courier New"/>
          <w:noProof/>
        </w:rPr>
        <w:t>main</w:t>
      </w:r>
      <w:r>
        <w:rPr>
          <w:noProof/>
        </w:rPr>
        <w:t xml:space="preserve"> from GitHub.”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FF8DBD6" w14:textId="520C467C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H. “I want to bring the latest main into my working branch.”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91669B8" w14:textId="543EEDA5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I. “I want to discard my unstaged edits to one file.”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BE2B4E6" w14:textId="7C2C01FC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J. “I accidentally staged something. Unstage it.”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342BB89" w14:textId="3EB3E4A2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K. “I deleted files and want Git to record the deletions.”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2216AD5" w14:textId="221E0EA7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L. “I want to see what is different but not yet committed.”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70C5528" w14:textId="02A18FF2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5.13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M. “I want to see what will be committed next.”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F2BA8F5" w14:textId="4A04441B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Recommended working habits for your kind of repo reconciliation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8FDBF81" w14:textId="7021DE7D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6.1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Best habits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9A8A57C" w14:textId="59CDABA4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6.2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Avoid when stressed or tired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E15600" w14:textId="73D75F77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Your practical “minimal Git routine”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0ACEA36" w14:textId="5BB8F3B3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7.1.1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Start of session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4A1D38A" w14:textId="388C7F85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7.1.2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Before switching branches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F3D1845" w14:textId="33AD1B7D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7.1.3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Before comparing to GitHub main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5D8EACF" w14:textId="2BA35B9F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7.1.4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End of session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DB4FCB0" w14:textId="2A10B324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7.1.5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Clean up local folder to match Origin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34EBE95" w14:textId="0E88C723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Fast “what happens where”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EF24161" w14:textId="783EADAF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The single most important distinction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EC30B9D" w14:textId="0CE34D36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What that really means (important clarity)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BA17D05" w14:textId="6C8316AF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11.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The 3-layer model (mapped to your machine)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D4613BE" w14:textId="2F18FE52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Local disk (working folder)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4701B37" w14:textId="1B793B60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Local repo (</w:t>
      </w:r>
      <w:r w:rsidRPr="006B7DFE">
        <w:rPr>
          <w:rFonts w:ascii="Courier New" w:hAnsi="Courier New" w:cs="Courier New"/>
          <w:noProof/>
        </w:rPr>
        <w:t>.git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BD0F9D9" w14:textId="115B1AB7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Remote repo (GitHub)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B0DF71D" w14:textId="36CA6DA9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lastRenderedPageBreak/>
        <w:t>12.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 xml:space="preserve">What lives in </w:t>
      </w:r>
      <w:r w:rsidRPr="006B7DFE">
        <w:rPr>
          <w:rFonts w:ascii="Courier New" w:hAnsi="Courier New" w:cs="Courier New"/>
          <w:noProof/>
        </w:rPr>
        <w:t>.git</w:t>
      </w:r>
      <w:r>
        <w:rPr>
          <w:noProof/>
        </w:rPr>
        <w:t xml:space="preserve"> (conceptually)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1CDE1FB" w14:textId="692DE9F4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13.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 xml:space="preserve">What does NOT live in </w:t>
      </w:r>
      <w:r w:rsidRPr="006B7DFE">
        <w:rPr>
          <w:rFonts w:ascii="Courier New" w:hAnsi="Courier New" w:cs="Courier New"/>
          <w:noProof/>
        </w:rPr>
        <w:t>.git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2636135" w14:textId="28493506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14.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Why this matters (connects to your confusion)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994EE05" w14:textId="2D9EA2BD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6B7DFE">
        <w:rPr>
          <w:rFonts w:ascii="Courier New" w:hAnsi="Courier New" w:cs="Courier New"/>
          <w:noProof/>
        </w:rPr>
        <w:t>git fetch origin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17BFF67" w14:textId="5F3D96C7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6B7DFE">
        <w:rPr>
          <w:rFonts w:ascii="Courier New" w:hAnsi="Courier New" w:cs="Courier New"/>
          <w:noProof/>
        </w:rPr>
        <w:t>git switch main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D01C4C5" w14:textId="7C54FC6E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14.3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6B7DFE">
        <w:rPr>
          <w:rFonts w:ascii="Courier New" w:hAnsi="Courier New" w:cs="Courier New"/>
          <w:noProof/>
        </w:rPr>
        <w:t>git add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7E695CE" w14:textId="32D7E8F5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14.4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6B7DFE">
        <w:rPr>
          <w:rFonts w:ascii="Courier New" w:hAnsi="Courier New" w:cs="Courier New"/>
          <w:noProof/>
        </w:rPr>
        <w:t>git commit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40DCA51" w14:textId="418C85F1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14.5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6B7DFE">
        <w:rPr>
          <w:rFonts w:ascii="Courier New" w:hAnsi="Courier New" w:cs="Courier New"/>
          <w:noProof/>
        </w:rPr>
        <w:t>git push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0174E08" w14:textId="32038B44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15.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One very important insight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919631E" w14:textId="75CDC661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16.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Simple analogy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DFC6A6A" w14:textId="2E471AF8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17.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Bottom 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78B294B" w14:textId="2088BDE1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18.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ICQ’s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0BBF258" w14:textId="65EF17A5" w:rsidR="00E30F5F" w:rsidRDefault="00E30F5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 w:rsidRPr="006B7DFE">
        <w:rPr>
          <w:rFonts w:ascii="Times New Roman" w:hAnsi="Times New Roman"/>
          <w:noProof/>
          <w:lang w:eastAsia="en-CA"/>
        </w:rPr>
        <w:t>18.1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What “staging” actually is (no theory fluff)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54CFA7A" w14:textId="422BF6C2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What a “checkpoint” (commit) really 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531F25D" w14:textId="25B75483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Why staging exists (practical reason)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82B9DAB" w14:textId="69353B3C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The simple rule you should use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C4C98B0" w14:textId="20ED7820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What problem this solves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18A8389" w14:textId="3E3CC783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Branch switching — where this matters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9E4F250" w14:textId="7ED7AFBB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18.6.1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Situation: you are working on RECONCILE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F30D534" w14:textId="7503DE7A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18.6.2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WRONG way (what causes confusion)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F702C8B" w14:textId="737CE61F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18.6.3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RIGHT way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D69A5B0" w14:textId="0A1562E1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Why this works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9063EEE" w14:textId="2EEF9810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What happens if you DON’T commit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FA9232D" w14:textId="551E78D8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Staging vs committing (clear distinction)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6B752B6" w14:textId="0D292F10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Do you need fine-grained staging?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1ECD008" w14:textId="7CC893BD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Your ideal daily workflow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4F59A6C" w14:textId="5681A37B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18.11.1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While working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D320111" w14:textId="579EB13D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18.11.2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When switching branches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25FCF3B" w14:textId="3C204CD9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18.11.3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When coming back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09DCD0D" w14:textId="79665AA2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When to use stash (rarely)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0D00B31" w14:textId="0882195F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18.13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What a “good checkpoint” looks like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84A3BBC" w14:textId="53E81CE7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18.14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What you gain from this approach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2E24D93" w14:textId="2949CEA9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18.15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One sentence to remember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EC6D5AB" w14:textId="3BD0704C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18.16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What matters most for you right now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CFFF616" w14:textId="76325C5C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19.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Changing Branches – the complete picture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2907239" w14:textId="0AED26BE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20.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Local vs remote/origin actions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A7AD272" w14:textId="16E10911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21.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What “origin workflows” 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4E81BCF" w14:textId="0461AC37" w:rsidR="00E30F5F" w:rsidRDefault="00E30F5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</w:rPr>
        <w:t>22.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</w:rPr>
        <w:t>Appendix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77F971B" w14:textId="6D7C9B10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Additional Commands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4D4EEE0" w14:textId="506AAA84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22.1.1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git clean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7DD022F" w14:textId="08834508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22.1.2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 xml:space="preserve">Why </w:t>
      </w:r>
      <w:r w:rsidRPr="006B7DFE">
        <w:rPr>
          <w:rFonts w:ascii="Courier New" w:hAnsi="Courier New" w:cs="Courier New"/>
          <w:noProof/>
        </w:rPr>
        <w:t>-X</w:t>
      </w:r>
      <w:r>
        <w:rPr>
          <w:noProof/>
        </w:rPr>
        <w:t xml:space="preserve"> is the right first choice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4A993D2" w14:textId="147C0EB2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22.1.3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Re-check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898DBD2" w14:textId="727085CD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22.1.4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Ignored vs untracked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B35DCC7" w14:textId="1EDC43DB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22.1.5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Complete set (git clean -h)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C63C829" w14:textId="13F35D78" w:rsidR="00E30F5F" w:rsidRDefault="00E30F5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Additional Tasks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B02AF1F" w14:textId="3AEC5EB9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22.2.1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Rename a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1053D7C" w14:textId="6765BE56" w:rsidR="00E30F5F" w:rsidRDefault="00E30F5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22.2.2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Delete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_Toc230091869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81E036E" w14:textId="31149663" w:rsidR="00755C90" w:rsidRDefault="00755C90">
      <w:pPr>
        <w:pStyle w:val="TOC1"/>
        <w:sectPr w:rsidR="00755C90" w:rsidSect="004163A6">
          <w:headerReference w:type="default" r:id="rId13"/>
          <w:footerReference w:type="default" r:id="rId14"/>
          <w:type w:val="oddPage"/>
          <w:pgSz w:w="12240" w:h="15840" w:code="1"/>
          <w:pgMar w:top="720" w:right="720" w:bottom="720" w:left="720" w:header="720" w:footer="432" w:gutter="0"/>
          <w:pgNumType w:fmt="lowerRoman" w:start="1"/>
          <w:cols w:space="720"/>
          <w:docGrid w:linePitch="272"/>
        </w:sectPr>
      </w:pPr>
      <w:r>
        <w:fldChar w:fldCharType="end"/>
      </w:r>
    </w:p>
    <w:p w14:paraId="413E9F50" w14:textId="2C093819" w:rsidR="00253885" w:rsidRDefault="004163A6" w:rsidP="004163A6">
      <w:pPr>
        <w:pStyle w:val="Heading1"/>
      </w:pPr>
      <w:bookmarkStart w:id="1" w:name="_Toc230091781"/>
      <w:r>
        <w:lastRenderedPageBreak/>
        <w:t>Git Newbie’s cheatsheet to everyday operations</w:t>
      </w:r>
      <w:bookmarkEnd w:id="1"/>
    </w:p>
    <w:p w14:paraId="2EBD65AA" w14:textId="77777777" w:rsidR="004163A6" w:rsidRDefault="004163A6" w:rsidP="004163A6">
      <w:pPr>
        <w:pStyle w:val="Heading2"/>
        <w:rPr>
          <w:rFonts w:ascii="Times New Roman" w:hAnsi="Times New Roman"/>
          <w:lang w:eastAsia="en-CA"/>
        </w:rPr>
      </w:pPr>
      <w:bookmarkStart w:id="2" w:name="_Toc230091782"/>
      <w:r>
        <w:t>The 3 places to think about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4651"/>
        <w:gridCol w:w="1991"/>
      </w:tblGrid>
      <w:tr w:rsidR="004163A6" w14:paraId="0D1CA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1E893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57423A0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53876AE5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can think of it as</w:t>
            </w:r>
          </w:p>
        </w:tc>
      </w:tr>
      <w:tr w:rsidR="004163A6" w14:paraId="5BCF2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FA9B" w14:textId="77777777" w:rsidR="004163A6" w:rsidRDefault="004163A6">
            <w:r>
              <w:rPr>
                <w:rStyle w:val="Strong"/>
              </w:rPr>
              <w:t>GitHub / origin</w:t>
            </w:r>
          </w:p>
        </w:tc>
        <w:tc>
          <w:tcPr>
            <w:tcW w:w="0" w:type="auto"/>
            <w:vAlign w:val="center"/>
            <w:hideMark/>
          </w:tcPr>
          <w:p w14:paraId="7662D3A3" w14:textId="77777777" w:rsidR="004163A6" w:rsidRDefault="004163A6">
            <w:r>
              <w:t>The remote repo on GitHub</w:t>
            </w:r>
          </w:p>
        </w:tc>
        <w:tc>
          <w:tcPr>
            <w:tcW w:w="0" w:type="auto"/>
            <w:vAlign w:val="center"/>
            <w:hideMark/>
          </w:tcPr>
          <w:p w14:paraId="485E116B" w14:textId="77777777" w:rsidR="004163A6" w:rsidRDefault="004163A6">
            <w:r>
              <w:t>Shared copy</w:t>
            </w:r>
          </w:p>
        </w:tc>
      </w:tr>
      <w:tr w:rsidR="004163A6" w14:paraId="35D3D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E821" w14:textId="77777777" w:rsidR="004163A6" w:rsidRDefault="004163A6">
            <w:r>
              <w:rPr>
                <w:rStyle w:val="Strong"/>
              </w:rPr>
              <w:t>Local Git repo (</w:t>
            </w:r>
            <w:r>
              <w:rPr>
                <w:rStyle w:val="HTMLCode"/>
                <w:b/>
                <w:bCs/>
              </w:rPr>
              <w:t>.git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821B79" w14:textId="77777777" w:rsidR="004163A6" w:rsidRDefault="004163A6">
            <w:r>
              <w:t>Your local Git database: commits, branches, staging, remote-tracking refs</w:t>
            </w:r>
          </w:p>
        </w:tc>
        <w:tc>
          <w:tcPr>
            <w:tcW w:w="0" w:type="auto"/>
            <w:vAlign w:val="center"/>
            <w:hideMark/>
          </w:tcPr>
          <w:p w14:paraId="5464B07F" w14:textId="77777777" w:rsidR="004163A6" w:rsidRDefault="004163A6">
            <w:r>
              <w:t>Git’s memory</w:t>
            </w:r>
          </w:p>
        </w:tc>
      </w:tr>
      <w:tr w:rsidR="004163A6" w14:paraId="568FF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4A6E" w14:textId="77777777" w:rsidR="004163A6" w:rsidRDefault="004163A6">
            <w:r>
              <w:rPr>
                <w:rStyle w:val="Strong"/>
              </w:rPr>
              <w:t>Local disk / working folder</w:t>
            </w:r>
          </w:p>
        </w:tc>
        <w:tc>
          <w:tcPr>
            <w:tcW w:w="0" w:type="auto"/>
            <w:vAlign w:val="center"/>
            <w:hideMark/>
          </w:tcPr>
          <w:p w14:paraId="6E8912B5" w14:textId="77777777" w:rsidR="004163A6" w:rsidRDefault="004163A6">
            <w:r>
              <w:t>The actual files you open and edit</w:t>
            </w:r>
          </w:p>
        </w:tc>
        <w:tc>
          <w:tcPr>
            <w:tcW w:w="0" w:type="auto"/>
            <w:vAlign w:val="center"/>
            <w:hideMark/>
          </w:tcPr>
          <w:p w14:paraId="1B9FA52A" w14:textId="77777777" w:rsidR="004163A6" w:rsidRDefault="004163A6">
            <w:r>
              <w:t>Your working copy</w:t>
            </w:r>
          </w:p>
        </w:tc>
      </w:tr>
    </w:tbl>
    <w:p w14:paraId="6BDE461A" w14:textId="77777777" w:rsidR="004163A6" w:rsidRDefault="004163A6" w:rsidP="004163A6">
      <w:pPr>
        <w:pStyle w:val="NormalWeb"/>
      </w:pPr>
      <w:r>
        <w:t>A useful shorthand:</w:t>
      </w:r>
    </w:p>
    <w:p w14:paraId="4934524C" w14:textId="77777777" w:rsidR="004163A6" w:rsidRDefault="004163A6">
      <w:pPr>
        <w:pStyle w:val="NormalWeb"/>
        <w:numPr>
          <w:ilvl w:val="0"/>
          <w:numId w:val="10"/>
        </w:numPr>
      </w:pPr>
      <w:r>
        <w:rPr>
          <w:rStyle w:val="Strong"/>
        </w:rPr>
        <w:t>origin</w:t>
      </w:r>
      <w:r>
        <w:t xml:space="preserve"> = GitHub</w:t>
      </w:r>
    </w:p>
    <w:p w14:paraId="77461B60" w14:textId="77777777" w:rsidR="004163A6" w:rsidRDefault="004163A6">
      <w:pPr>
        <w:pStyle w:val="NormalWeb"/>
        <w:numPr>
          <w:ilvl w:val="0"/>
          <w:numId w:val="10"/>
        </w:numPr>
      </w:pPr>
      <w:r>
        <w:rPr>
          <w:rStyle w:val="Strong"/>
        </w:rPr>
        <w:t>local repo</w:t>
      </w:r>
      <w:r>
        <w:t xml:space="preserve"> = </w:t>
      </w:r>
      <w:r>
        <w:rPr>
          <w:rStyle w:val="HTMLCode"/>
        </w:rPr>
        <w:t>.git</w:t>
      </w:r>
    </w:p>
    <w:p w14:paraId="5795360C" w14:textId="77777777" w:rsidR="004163A6" w:rsidRDefault="004163A6">
      <w:pPr>
        <w:pStyle w:val="NormalWeb"/>
        <w:numPr>
          <w:ilvl w:val="0"/>
          <w:numId w:val="10"/>
        </w:numPr>
      </w:pPr>
      <w:r>
        <w:rPr>
          <w:rStyle w:val="Strong"/>
        </w:rPr>
        <w:t>working tree</w:t>
      </w:r>
      <w:r>
        <w:t xml:space="preserve"> = files on disk</w:t>
      </w:r>
    </w:p>
    <w:p w14:paraId="12475416" w14:textId="77777777" w:rsidR="004163A6" w:rsidRDefault="00000000" w:rsidP="004163A6">
      <w:r>
        <w:pict w14:anchorId="3257743D">
          <v:rect id="_x0000_i1025" style="width:0;height:1.5pt" o:hralign="center" o:hrstd="t" o:hr="t" fillcolor="#a0a0a0" stroked="f"/>
        </w:pict>
      </w:r>
    </w:p>
    <w:p w14:paraId="55718EC8" w14:textId="4AE8ABE8" w:rsidR="004163A6" w:rsidRDefault="004163A6" w:rsidP="004163A6">
      <w:pPr>
        <w:pStyle w:val="Heading1"/>
      </w:pPr>
      <w:bookmarkStart w:id="3" w:name="_Toc230091783"/>
      <w:r>
        <w:t>Command cheat sheet</w:t>
      </w:r>
      <w:bookmarkEnd w:id="3"/>
    </w:p>
    <w:p w14:paraId="007F70BE" w14:textId="77777777" w:rsidR="004163A6" w:rsidRDefault="004163A6" w:rsidP="004163A6">
      <w:pPr>
        <w:pStyle w:val="Heading2"/>
      </w:pPr>
      <w:bookmarkStart w:id="4" w:name="_Toc230091784"/>
      <w:r>
        <w:t>Read-only / inspection commands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125"/>
        <w:gridCol w:w="1034"/>
        <w:gridCol w:w="1039"/>
        <w:gridCol w:w="1739"/>
      </w:tblGrid>
      <w:tr w:rsidR="004163A6" w14:paraId="58548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4D395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E05DB91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1C4FFE2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Reads from</w:t>
            </w:r>
          </w:p>
        </w:tc>
        <w:tc>
          <w:tcPr>
            <w:tcW w:w="0" w:type="auto"/>
            <w:vAlign w:val="center"/>
            <w:hideMark/>
          </w:tcPr>
          <w:p w14:paraId="5D997E1E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Changes what?</w:t>
            </w:r>
          </w:p>
        </w:tc>
        <w:tc>
          <w:tcPr>
            <w:tcW w:w="0" w:type="auto"/>
            <w:vAlign w:val="center"/>
            <w:hideMark/>
          </w:tcPr>
          <w:p w14:paraId="6488348A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use</w:t>
            </w:r>
          </w:p>
        </w:tc>
      </w:tr>
      <w:tr w:rsidR="004163A6" w14:paraId="10EB7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9674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165FA84D" w14:textId="77777777" w:rsidR="004163A6" w:rsidRDefault="004163A6">
            <w:r>
              <w:t>Shows current branch, modified files, staged files, untracked files</w:t>
            </w:r>
          </w:p>
        </w:tc>
        <w:tc>
          <w:tcPr>
            <w:tcW w:w="0" w:type="auto"/>
            <w:vAlign w:val="center"/>
            <w:hideMark/>
          </w:tcPr>
          <w:p w14:paraId="6EC84260" w14:textId="77777777" w:rsidR="004163A6" w:rsidRDefault="004163A6">
            <w:r>
              <w:t>local repo + local disk</w:t>
            </w:r>
          </w:p>
        </w:tc>
        <w:tc>
          <w:tcPr>
            <w:tcW w:w="0" w:type="auto"/>
            <w:vAlign w:val="center"/>
            <w:hideMark/>
          </w:tcPr>
          <w:p w14:paraId="13A743C1" w14:textId="77777777" w:rsidR="004163A6" w:rsidRDefault="004163A6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12DF05BA" w14:textId="77777777" w:rsidR="004163A6" w:rsidRDefault="004163A6">
            <w:r>
              <w:t>First command when confused</w:t>
            </w:r>
          </w:p>
        </w:tc>
      </w:tr>
      <w:tr w:rsidR="004163A6" w14:paraId="69317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3259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branch --show-current</w:t>
            </w:r>
          </w:p>
        </w:tc>
        <w:tc>
          <w:tcPr>
            <w:tcW w:w="0" w:type="auto"/>
            <w:vAlign w:val="center"/>
            <w:hideMark/>
          </w:tcPr>
          <w:p w14:paraId="51DA4D82" w14:textId="77777777" w:rsidR="004163A6" w:rsidRDefault="004163A6">
            <w:r>
              <w:t>Shows current branch name</w:t>
            </w:r>
          </w:p>
        </w:tc>
        <w:tc>
          <w:tcPr>
            <w:tcW w:w="0" w:type="auto"/>
            <w:vAlign w:val="center"/>
            <w:hideMark/>
          </w:tcPr>
          <w:p w14:paraId="3EDC5183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252FEDE7" w14:textId="77777777" w:rsidR="004163A6" w:rsidRDefault="004163A6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3AC66C31" w14:textId="77777777" w:rsidR="004163A6" w:rsidRDefault="004163A6">
            <w:r>
              <w:t>Confirm where you are</w:t>
            </w:r>
          </w:p>
        </w:tc>
      </w:tr>
      <w:tr w:rsidR="004163A6" w14:paraId="50044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948D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3B92BC71" w14:textId="77777777" w:rsidR="004163A6" w:rsidRDefault="004163A6">
            <w:r>
              <w:t>Lists local branches</w:t>
            </w:r>
          </w:p>
        </w:tc>
        <w:tc>
          <w:tcPr>
            <w:tcW w:w="0" w:type="auto"/>
            <w:vAlign w:val="center"/>
            <w:hideMark/>
          </w:tcPr>
          <w:p w14:paraId="0753FF04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3C6AE643" w14:textId="77777777" w:rsidR="004163A6" w:rsidRDefault="004163A6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6C107FD0" w14:textId="77777777" w:rsidR="004163A6" w:rsidRDefault="004163A6">
            <w:r>
              <w:t>See what branches exist locally</w:t>
            </w:r>
          </w:p>
        </w:tc>
      </w:tr>
      <w:tr w:rsidR="004163A6" w14:paraId="1CAAA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7117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branch -a</w:t>
            </w:r>
          </w:p>
        </w:tc>
        <w:tc>
          <w:tcPr>
            <w:tcW w:w="0" w:type="auto"/>
            <w:vAlign w:val="center"/>
            <w:hideMark/>
          </w:tcPr>
          <w:p w14:paraId="67DE6B66" w14:textId="77777777" w:rsidR="004163A6" w:rsidRDefault="004163A6">
            <w:r>
              <w:t>Lists local and remote-tracking branches</w:t>
            </w:r>
          </w:p>
        </w:tc>
        <w:tc>
          <w:tcPr>
            <w:tcW w:w="0" w:type="auto"/>
            <w:vAlign w:val="center"/>
            <w:hideMark/>
          </w:tcPr>
          <w:p w14:paraId="5ACB2569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3E670290" w14:textId="77777777" w:rsidR="004163A6" w:rsidRDefault="004163A6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10DA2ADA" w14:textId="77777777" w:rsidR="004163A6" w:rsidRDefault="004163A6">
            <w:r>
              <w:t xml:space="preserve">See local plus </w:t>
            </w:r>
            <w:r>
              <w:rPr>
                <w:rStyle w:val="HTMLCode"/>
              </w:rPr>
              <w:t>origin/*</w:t>
            </w:r>
            <w:r>
              <w:t xml:space="preserve"> branches</w:t>
            </w:r>
          </w:p>
        </w:tc>
      </w:tr>
      <w:tr w:rsidR="004163A6" w14:paraId="5D343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C28F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log --oneline --graph --decorate -10</w:t>
            </w:r>
          </w:p>
        </w:tc>
        <w:tc>
          <w:tcPr>
            <w:tcW w:w="0" w:type="auto"/>
            <w:vAlign w:val="center"/>
            <w:hideMark/>
          </w:tcPr>
          <w:p w14:paraId="7CAEC3A8" w14:textId="77777777" w:rsidR="004163A6" w:rsidRDefault="004163A6">
            <w:r>
              <w:t>Shows recent commit history</w:t>
            </w:r>
          </w:p>
        </w:tc>
        <w:tc>
          <w:tcPr>
            <w:tcW w:w="0" w:type="auto"/>
            <w:vAlign w:val="center"/>
            <w:hideMark/>
          </w:tcPr>
          <w:p w14:paraId="579510D2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0CB32DD2" w14:textId="77777777" w:rsidR="004163A6" w:rsidRDefault="004163A6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50F1897C" w14:textId="77777777" w:rsidR="004163A6" w:rsidRDefault="004163A6">
            <w:r>
              <w:t>See recent work</w:t>
            </w:r>
          </w:p>
        </w:tc>
      </w:tr>
      <w:tr w:rsidR="004163A6" w14:paraId="4494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8DE1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07F1B035" w14:textId="77777777" w:rsidR="004163A6" w:rsidRDefault="004163A6">
            <w:r>
              <w:t>Shows unstaged changes</w:t>
            </w:r>
          </w:p>
        </w:tc>
        <w:tc>
          <w:tcPr>
            <w:tcW w:w="0" w:type="auto"/>
            <w:vAlign w:val="center"/>
            <w:hideMark/>
          </w:tcPr>
          <w:p w14:paraId="5E018EF5" w14:textId="77777777" w:rsidR="004163A6" w:rsidRDefault="004163A6">
            <w:r>
              <w:t>local repo + local disk</w:t>
            </w:r>
          </w:p>
        </w:tc>
        <w:tc>
          <w:tcPr>
            <w:tcW w:w="0" w:type="auto"/>
            <w:vAlign w:val="center"/>
            <w:hideMark/>
          </w:tcPr>
          <w:p w14:paraId="7CD6458F" w14:textId="77777777" w:rsidR="004163A6" w:rsidRDefault="004163A6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4337891E" w14:textId="77777777" w:rsidR="004163A6" w:rsidRDefault="004163A6">
            <w:r>
              <w:t>What changed but not staged</w:t>
            </w:r>
          </w:p>
        </w:tc>
      </w:tr>
      <w:tr w:rsidR="004163A6" w14:paraId="3774C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30F5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lastRenderedPageBreak/>
              <w:t>git diff --staged</w:t>
            </w:r>
          </w:p>
        </w:tc>
        <w:tc>
          <w:tcPr>
            <w:tcW w:w="0" w:type="auto"/>
            <w:vAlign w:val="center"/>
            <w:hideMark/>
          </w:tcPr>
          <w:p w14:paraId="5963DA54" w14:textId="77777777" w:rsidR="004163A6" w:rsidRDefault="004163A6">
            <w:r>
              <w:t>Shows staged changes</w:t>
            </w:r>
          </w:p>
        </w:tc>
        <w:tc>
          <w:tcPr>
            <w:tcW w:w="0" w:type="auto"/>
            <w:vAlign w:val="center"/>
            <w:hideMark/>
          </w:tcPr>
          <w:p w14:paraId="66BBB29D" w14:textId="77777777" w:rsidR="004163A6" w:rsidRDefault="004163A6">
            <w:r>
              <w:t>local repo + staging area</w:t>
            </w:r>
          </w:p>
        </w:tc>
        <w:tc>
          <w:tcPr>
            <w:tcW w:w="0" w:type="auto"/>
            <w:vAlign w:val="center"/>
            <w:hideMark/>
          </w:tcPr>
          <w:p w14:paraId="49C01E21" w14:textId="77777777" w:rsidR="004163A6" w:rsidRDefault="004163A6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6A50C3CF" w14:textId="77777777" w:rsidR="004163A6" w:rsidRDefault="004163A6">
            <w:r>
              <w:t>What will go into next commit</w:t>
            </w:r>
          </w:p>
        </w:tc>
      </w:tr>
      <w:tr w:rsidR="004163A6" w14:paraId="36214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F617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diff origin/main..HEAD</w:t>
            </w:r>
          </w:p>
        </w:tc>
        <w:tc>
          <w:tcPr>
            <w:tcW w:w="0" w:type="auto"/>
            <w:vAlign w:val="center"/>
            <w:hideMark/>
          </w:tcPr>
          <w:p w14:paraId="0DF58568" w14:textId="77777777" w:rsidR="004163A6" w:rsidRDefault="004163A6">
            <w:r>
              <w:t>Shows committed differences between your branch and remote main</w:t>
            </w:r>
          </w:p>
        </w:tc>
        <w:tc>
          <w:tcPr>
            <w:tcW w:w="0" w:type="auto"/>
            <w:vAlign w:val="center"/>
            <w:hideMark/>
          </w:tcPr>
          <w:p w14:paraId="1F0BB156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1E9EFFD2" w14:textId="77777777" w:rsidR="004163A6" w:rsidRDefault="004163A6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54C8CB04" w14:textId="77777777" w:rsidR="004163A6" w:rsidRDefault="004163A6">
            <w:r>
              <w:t>Compare your branch to GitHub main after fetch</w:t>
            </w:r>
          </w:p>
        </w:tc>
      </w:tr>
      <w:tr w:rsidR="004163A6" w14:paraId="6327D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EA3B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5646BB4A" w14:textId="77777777" w:rsidR="004163A6" w:rsidRDefault="004163A6">
            <w:r>
              <w:t xml:space="preserve">Shows remotes like </w:t>
            </w:r>
            <w:r>
              <w:rPr>
                <w:rStyle w:val="HTMLCod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728BE843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7C5A3F22" w14:textId="77777777" w:rsidR="004163A6" w:rsidRDefault="004163A6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2D34F1AA" w14:textId="77777777" w:rsidR="004163A6" w:rsidRDefault="004163A6">
            <w:r>
              <w:t>Confirm remote URL</w:t>
            </w:r>
          </w:p>
        </w:tc>
      </w:tr>
    </w:tbl>
    <w:p w14:paraId="0ACC2BAC" w14:textId="77777777" w:rsidR="004163A6" w:rsidRDefault="00000000" w:rsidP="004163A6">
      <w:r>
        <w:pict w14:anchorId="60131ABB">
          <v:rect id="_x0000_i1026" style="width:0;height:1.5pt" o:hralign="center" o:hrstd="t" o:hr="t" fillcolor="#a0a0a0" stroked="f"/>
        </w:pict>
      </w:r>
    </w:p>
    <w:p w14:paraId="55B42480" w14:textId="77777777" w:rsidR="004163A6" w:rsidRDefault="004163A6" w:rsidP="004163A6">
      <w:pPr>
        <w:pStyle w:val="Heading2"/>
      </w:pPr>
      <w:bookmarkStart w:id="5" w:name="_Toc230091785"/>
      <w:r>
        <w:t>Commands that update your local knowledge of GitHub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428"/>
        <w:gridCol w:w="1427"/>
        <w:gridCol w:w="1287"/>
        <w:gridCol w:w="1929"/>
      </w:tblGrid>
      <w:tr w:rsidR="004163A6" w14:paraId="6C474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9131F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A8F772F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CDC27B5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from</w:t>
            </w:r>
          </w:p>
        </w:tc>
        <w:tc>
          <w:tcPr>
            <w:tcW w:w="0" w:type="auto"/>
            <w:vAlign w:val="center"/>
            <w:hideMark/>
          </w:tcPr>
          <w:p w14:paraId="34EC183B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to</w:t>
            </w:r>
          </w:p>
        </w:tc>
        <w:tc>
          <w:tcPr>
            <w:tcW w:w="0" w:type="auto"/>
            <w:vAlign w:val="center"/>
            <w:hideMark/>
          </w:tcPr>
          <w:p w14:paraId="606A623A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Changes local files on disk?</w:t>
            </w:r>
          </w:p>
        </w:tc>
      </w:tr>
      <w:tr w:rsidR="004163A6" w14:paraId="6906C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011E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fetch origin</w:t>
            </w:r>
          </w:p>
        </w:tc>
        <w:tc>
          <w:tcPr>
            <w:tcW w:w="0" w:type="auto"/>
            <w:vAlign w:val="center"/>
            <w:hideMark/>
          </w:tcPr>
          <w:p w14:paraId="312C86FC" w14:textId="77777777" w:rsidR="004163A6" w:rsidRDefault="004163A6">
            <w:r>
              <w:t>Downloads latest remote commits/refs</w:t>
            </w:r>
          </w:p>
        </w:tc>
        <w:tc>
          <w:tcPr>
            <w:tcW w:w="0" w:type="auto"/>
            <w:vAlign w:val="center"/>
            <w:hideMark/>
          </w:tcPr>
          <w:p w14:paraId="14433609" w14:textId="77777777" w:rsidR="004163A6" w:rsidRDefault="004163A6">
            <w:r>
              <w:t>GitHub</w:t>
            </w:r>
          </w:p>
        </w:tc>
        <w:tc>
          <w:tcPr>
            <w:tcW w:w="0" w:type="auto"/>
            <w:vAlign w:val="center"/>
            <w:hideMark/>
          </w:tcPr>
          <w:p w14:paraId="717CAB7E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56CBF1C4" w14:textId="77777777" w:rsidR="004163A6" w:rsidRDefault="004163A6">
            <w:r>
              <w:rPr>
                <w:rStyle w:val="Strong"/>
              </w:rPr>
              <w:t>No</w:t>
            </w:r>
          </w:p>
        </w:tc>
      </w:tr>
      <w:tr w:rsidR="004163A6" w14:paraId="6E8B4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EB5C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fetch --all</w:t>
            </w:r>
          </w:p>
        </w:tc>
        <w:tc>
          <w:tcPr>
            <w:tcW w:w="0" w:type="auto"/>
            <w:vAlign w:val="center"/>
            <w:hideMark/>
          </w:tcPr>
          <w:p w14:paraId="5176F752" w14:textId="77777777" w:rsidR="004163A6" w:rsidRDefault="004163A6">
            <w:r>
              <w:t>Fetches from all remotes</w:t>
            </w:r>
          </w:p>
        </w:tc>
        <w:tc>
          <w:tcPr>
            <w:tcW w:w="0" w:type="auto"/>
            <w:vAlign w:val="center"/>
            <w:hideMark/>
          </w:tcPr>
          <w:p w14:paraId="5BFAE8E4" w14:textId="77777777" w:rsidR="004163A6" w:rsidRDefault="004163A6">
            <w:r>
              <w:t>GitHub remotes</w:t>
            </w:r>
          </w:p>
        </w:tc>
        <w:tc>
          <w:tcPr>
            <w:tcW w:w="0" w:type="auto"/>
            <w:vAlign w:val="center"/>
            <w:hideMark/>
          </w:tcPr>
          <w:p w14:paraId="43C56671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06F7E14F" w14:textId="77777777" w:rsidR="004163A6" w:rsidRDefault="004163A6">
            <w:r>
              <w:rPr>
                <w:rStyle w:val="Strong"/>
              </w:rPr>
              <w:t>No</w:t>
            </w:r>
          </w:p>
        </w:tc>
      </w:tr>
    </w:tbl>
    <w:p w14:paraId="706A18B0" w14:textId="77777777" w:rsidR="004163A6" w:rsidRDefault="004163A6" w:rsidP="004163A6">
      <w:pPr>
        <w:pStyle w:val="NormalWeb"/>
      </w:pPr>
      <w:r>
        <w:t xml:space="preserve">Key point: </w:t>
      </w:r>
      <w:r>
        <w:rPr>
          <w:rStyle w:val="HTMLCode"/>
        </w:rPr>
        <w:t>fetch</w:t>
      </w:r>
      <w:r>
        <w:t xml:space="preserve"> updates your local Git memory, not your working files.</w:t>
      </w:r>
    </w:p>
    <w:p w14:paraId="31421A3D" w14:textId="77777777" w:rsidR="004163A6" w:rsidRDefault="00000000" w:rsidP="004163A6">
      <w:r>
        <w:pict w14:anchorId="57F55837">
          <v:rect id="_x0000_i1027" style="width:0;height:1.5pt" o:hralign="center" o:hrstd="t" o:hr="t" fillcolor="#a0a0a0" stroked="f"/>
        </w:pict>
      </w:r>
    </w:p>
    <w:p w14:paraId="4FF56B34" w14:textId="77777777" w:rsidR="004163A6" w:rsidRDefault="004163A6" w:rsidP="004163A6">
      <w:pPr>
        <w:pStyle w:val="Heading2"/>
      </w:pPr>
      <w:bookmarkStart w:id="6" w:name="_Toc230091786"/>
      <w:r>
        <w:t>Commands that affect your working files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13"/>
        <w:gridCol w:w="1290"/>
        <w:gridCol w:w="1270"/>
        <w:gridCol w:w="2029"/>
      </w:tblGrid>
      <w:tr w:rsidR="004163A6" w14:paraId="509AE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E89F4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F9F03DF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2645EA0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from</w:t>
            </w:r>
          </w:p>
        </w:tc>
        <w:tc>
          <w:tcPr>
            <w:tcW w:w="0" w:type="auto"/>
            <w:vAlign w:val="center"/>
            <w:hideMark/>
          </w:tcPr>
          <w:p w14:paraId="7F8EE714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to</w:t>
            </w:r>
          </w:p>
        </w:tc>
        <w:tc>
          <w:tcPr>
            <w:tcW w:w="0" w:type="auto"/>
            <w:vAlign w:val="center"/>
            <w:hideMark/>
          </w:tcPr>
          <w:p w14:paraId="2843EAFF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163A6" w14:paraId="17E72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E211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switch main</w:t>
            </w:r>
          </w:p>
        </w:tc>
        <w:tc>
          <w:tcPr>
            <w:tcW w:w="0" w:type="auto"/>
            <w:vAlign w:val="center"/>
            <w:hideMark/>
          </w:tcPr>
          <w:p w14:paraId="03399526" w14:textId="77777777" w:rsidR="004163A6" w:rsidRDefault="004163A6">
            <w:r>
              <w:t xml:space="preserve">Changes your working folder to the </w:t>
            </w:r>
            <w:r>
              <w:rPr>
                <w:rStyle w:val="HTMLCode"/>
              </w:rPr>
              <w:t>main</w:t>
            </w:r>
            <w:r>
              <w:t xml:space="preserve"> branch content</w:t>
            </w:r>
          </w:p>
        </w:tc>
        <w:tc>
          <w:tcPr>
            <w:tcW w:w="0" w:type="auto"/>
            <w:vAlign w:val="center"/>
            <w:hideMark/>
          </w:tcPr>
          <w:p w14:paraId="531B86A7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6209A92F" w14:textId="77777777" w:rsidR="004163A6" w:rsidRDefault="004163A6">
            <w:r>
              <w:t>local disk</w:t>
            </w:r>
          </w:p>
        </w:tc>
        <w:tc>
          <w:tcPr>
            <w:tcW w:w="0" w:type="auto"/>
            <w:vAlign w:val="center"/>
            <w:hideMark/>
          </w:tcPr>
          <w:p w14:paraId="27AC4BDD" w14:textId="77777777" w:rsidR="004163A6" w:rsidRDefault="004163A6">
            <w:r>
              <w:t>May fail if uncommitted changes conflict</w:t>
            </w:r>
          </w:p>
        </w:tc>
      </w:tr>
      <w:tr w:rsidR="004163A6" w14:paraId="42BF6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18C3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switch my-branch</w:t>
            </w:r>
          </w:p>
        </w:tc>
        <w:tc>
          <w:tcPr>
            <w:tcW w:w="0" w:type="auto"/>
            <w:vAlign w:val="center"/>
            <w:hideMark/>
          </w:tcPr>
          <w:p w14:paraId="6FE7A271" w14:textId="77777777" w:rsidR="004163A6" w:rsidRDefault="004163A6">
            <w:r>
              <w:t>Changes to another branch</w:t>
            </w:r>
          </w:p>
        </w:tc>
        <w:tc>
          <w:tcPr>
            <w:tcW w:w="0" w:type="auto"/>
            <w:vAlign w:val="center"/>
            <w:hideMark/>
          </w:tcPr>
          <w:p w14:paraId="244FAC55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1F930648" w14:textId="77777777" w:rsidR="004163A6" w:rsidRDefault="004163A6">
            <w:r>
              <w:t>local disk</w:t>
            </w:r>
          </w:p>
        </w:tc>
        <w:tc>
          <w:tcPr>
            <w:tcW w:w="0" w:type="auto"/>
            <w:vAlign w:val="center"/>
            <w:hideMark/>
          </w:tcPr>
          <w:p w14:paraId="6664C3FB" w14:textId="77777777" w:rsidR="004163A6" w:rsidRDefault="004163A6">
            <w:r>
              <w:t>Same folder, different checked-out branch</w:t>
            </w:r>
          </w:p>
        </w:tc>
      </w:tr>
      <w:tr w:rsidR="004163A6" w14:paraId="5F0FC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5789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restore file.txt</w:t>
            </w:r>
          </w:p>
        </w:tc>
        <w:tc>
          <w:tcPr>
            <w:tcW w:w="0" w:type="auto"/>
            <w:vAlign w:val="center"/>
            <w:hideMark/>
          </w:tcPr>
          <w:p w14:paraId="3AA2F7AA" w14:textId="77777777" w:rsidR="004163A6" w:rsidRDefault="004163A6">
            <w:r>
              <w:t>Discards local unstaged edits to a file</w:t>
            </w:r>
          </w:p>
        </w:tc>
        <w:tc>
          <w:tcPr>
            <w:tcW w:w="0" w:type="auto"/>
            <w:vAlign w:val="center"/>
            <w:hideMark/>
          </w:tcPr>
          <w:p w14:paraId="190406E2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4A88C293" w14:textId="77777777" w:rsidR="004163A6" w:rsidRDefault="004163A6">
            <w:r>
              <w:t>local disk</w:t>
            </w:r>
          </w:p>
        </w:tc>
        <w:tc>
          <w:tcPr>
            <w:tcW w:w="0" w:type="auto"/>
            <w:vAlign w:val="center"/>
            <w:hideMark/>
          </w:tcPr>
          <w:p w14:paraId="7B9D5D43" w14:textId="77777777" w:rsidR="004163A6" w:rsidRDefault="004163A6">
            <w:r>
              <w:t>Reverts file to last committed state</w:t>
            </w:r>
          </w:p>
        </w:tc>
      </w:tr>
      <w:tr w:rsidR="004163A6" w14:paraId="4D0E4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21AC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restore --staged file.txt</w:t>
            </w:r>
          </w:p>
        </w:tc>
        <w:tc>
          <w:tcPr>
            <w:tcW w:w="0" w:type="auto"/>
            <w:vAlign w:val="center"/>
            <w:hideMark/>
          </w:tcPr>
          <w:p w14:paraId="24B1C929" w14:textId="77777777" w:rsidR="004163A6" w:rsidRDefault="004163A6">
            <w:r>
              <w:t>Unstages a file</w:t>
            </w:r>
          </w:p>
        </w:tc>
        <w:tc>
          <w:tcPr>
            <w:tcW w:w="0" w:type="auto"/>
            <w:vAlign w:val="center"/>
            <w:hideMark/>
          </w:tcPr>
          <w:p w14:paraId="537EDF2B" w14:textId="77777777" w:rsidR="004163A6" w:rsidRDefault="004163A6">
            <w:r>
              <w:t>staging area/local repo</w:t>
            </w:r>
          </w:p>
        </w:tc>
        <w:tc>
          <w:tcPr>
            <w:tcW w:w="0" w:type="auto"/>
            <w:vAlign w:val="center"/>
            <w:hideMark/>
          </w:tcPr>
          <w:p w14:paraId="45445414" w14:textId="77777777" w:rsidR="004163A6" w:rsidRDefault="004163A6">
            <w:r>
              <w:t>unstaged working state</w:t>
            </w:r>
          </w:p>
        </w:tc>
        <w:tc>
          <w:tcPr>
            <w:tcW w:w="0" w:type="auto"/>
            <w:vAlign w:val="center"/>
            <w:hideMark/>
          </w:tcPr>
          <w:p w14:paraId="695A6CD6" w14:textId="77777777" w:rsidR="004163A6" w:rsidRDefault="004163A6">
            <w:r>
              <w:t>Leaves disk file unchanged</w:t>
            </w:r>
          </w:p>
        </w:tc>
      </w:tr>
      <w:tr w:rsidR="004163A6" w14:paraId="5470F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731D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reset --hard HEAD</w:t>
            </w:r>
          </w:p>
        </w:tc>
        <w:tc>
          <w:tcPr>
            <w:tcW w:w="0" w:type="auto"/>
            <w:vAlign w:val="center"/>
            <w:hideMark/>
          </w:tcPr>
          <w:p w14:paraId="3388EFB6" w14:textId="77777777" w:rsidR="004163A6" w:rsidRDefault="004163A6">
            <w:r>
              <w:t>Discards all local working changes and staged changes</w:t>
            </w:r>
          </w:p>
        </w:tc>
        <w:tc>
          <w:tcPr>
            <w:tcW w:w="0" w:type="auto"/>
            <w:vAlign w:val="center"/>
            <w:hideMark/>
          </w:tcPr>
          <w:p w14:paraId="2760DA3B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49A0DD5A" w14:textId="77777777" w:rsidR="004163A6" w:rsidRDefault="004163A6">
            <w:r>
              <w:t>local disk + staging</w:t>
            </w:r>
          </w:p>
        </w:tc>
        <w:tc>
          <w:tcPr>
            <w:tcW w:w="0" w:type="auto"/>
            <w:vAlign w:val="center"/>
            <w:hideMark/>
          </w:tcPr>
          <w:p w14:paraId="3B58B052" w14:textId="77777777" w:rsidR="004163A6" w:rsidRDefault="004163A6">
            <w:r>
              <w:t>Dangerous if unsure</w:t>
            </w:r>
          </w:p>
        </w:tc>
      </w:tr>
    </w:tbl>
    <w:p w14:paraId="0E059BF4" w14:textId="77777777" w:rsidR="004163A6" w:rsidRDefault="00000000" w:rsidP="004163A6">
      <w:r>
        <w:pict w14:anchorId="7A461F7A">
          <v:rect id="_x0000_i1028" style="width:0;height:1.5pt" o:hralign="center" o:hrstd="t" o:hr="t" fillcolor="#a0a0a0" stroked="f"/>
        </w:pict>
      </w:r>
    </w:p>
    <w:p w14:paraId="083C8EB3" w14:textId="77777777" w:rsidR="004163A6" w:rsidRDefault="004163A6" w:rsidP="004163A6">
      <w:pPr>
        <w:pStyle w:val="Heading2"/>
      </w:pPr>
      <w:bookmarkStart w:id="7" w:name="_Toc230091787"/>
      <w:r>
        <w:lastRenderedPageBreak/>
        <w:t>Commands that stage and save your work locally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932"/>
        <w:gridCol w:w="1168"/>
        <w:gridCol w:w="1269"/>
        <w:gridCol w:w="1565"/>
      </w:tblGrid>
      <w:tr w:rsidR="004163A6" w14:paraId="1859E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B1F34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528CDE0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96F0F39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from</w:t>
            </w:r>
          </w:p>
        </w:tc>
        <w:tc>
          <w:tcPr>
            <w:tcW w:w="0" w:type="auto"/>
            <w:vAlign w:val="center"/>
            <w:hideMark/>
          </w:tcPr>
          <w:p w14:paraId="74A7D97E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to</w:t>
            </w:r>
          </w:p>
        </w:tc>
        <w:tc>
          <w:tcPr>
            <w:tcW w:w="0" w:type="auto"/>
            <w:vAlign w:val="center"/>
            <w:hideMark/>
          </w:tcPr>
          <w:p w14:paraId="664FA42B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163A6" w14:paraId="4692C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F69B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add file.txt</w:t>
            </w:r>
          </w:p>
        </w:tc>
        <w:tc>
          <w:tcPr>
            <w:tcW w:w="0" w:type="auto"/>
            <w:vAlign w:val="center"/>
            <w:hideMark/>
          </w:tcPr>
          <w:p w14:paraId="68EA7B96" w14:textId="77777777" w:rsidR="004163A6" w:rsidRDefault="004163A6">
            <w:r>
              <w:t>Stages one file</w:t>
            </w:r>
          </w:p>
        </w:tc>
        <w:tc>
          <w:tcPr>
            <w:tcW w:w="0" w:type="auto"/>
            <w:vAlign w:val="center"/>
            <w:hideMark/>
          </w:tcPr>
          <w:p w14:paraId="06941D2F" w14:textId="77777777" w:rsidR="004163A6" w:rsidRDefault="004163A6">
            <w:r>
              <w:t>local disk</w:t>
            </w:r>
          </w:p>
        </w:tc>
        <w:tc>
          <w:tcPr>
            <w:tcW w:w="0" w:type="auto"/>
            <w:vAlign w:val="center"/>
            <w:hideMark/>
          </w:tcPr>
          <w:p w14:paraId="7B3058EE" w14:textId="77777777" w:rsidR="004163A6" w:rsidRDefault="004163A6">
            <w:r>
              <w:t>local repo staging area</w:t>
            </w:r>
          </w:p>
        </w:tc>
        <w:tc>
          <w:tcPr>
            <w:tcW w:w="0" w:type="auto"/>
            <w:vAlign w:val="center"/>
            <w:hideMark/>
          </w:tcPr>
          <w:p w14:paraId="08D09FE5" w14:textId="77777777" w:rsidR="004163A6" w:rsidRDefault="004163A6">
            <w:r>
              <w:t>Selective staging</w:t>
            </w:r>
          </w:p>
        </w:tc>
      </w:tr>
      <w:tr w:rsidR="004163A6" w14:paraId="21285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3824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add folder/</w:t>
            </w:r>
          </w:p>
        </w:tc>
        <w:tc>
          <w:tcPr>
            <w:tcW w:w="0" w:type="auto"/>
            <w:vAlign w:val="center"/>
            <w:hideMark/>
          </w:tcPr>
          <w:p w14:paraId="6DF87532" w14:textId="77777777" w:rsidR="004163A6" w:rsidRDefault="004163A6">
            <w:r>
              <w:t>Stages a folder</w:t>
            </w:r>
          </w:p>
        </w:tc>
        <w:tc>
          <w:tcPr>
            <w:tcW w:w="0" w:type="auto"/>
            <w:vAlign w:val="center"/>
            <w:hideMark/>
          </w:tcPr>
          <w:p w14:paraId="6FB5013D" w14:textId="77777777" w:rsidR="004163A6" w:rsidRDefault="004163A6">
            <w:r>
              <w:t>local disk</w:t>
            </w:r>
          </w:p>
        </w:tc>
        <w:tc>
          <w:tcPr>
            <w:tcW w:w="0" w:type="auto"/>
            <w:vAlign w:val="center"/>
            <w:hideMark/>
          </w:tcPr>
          <w:p w14:paraId="0DFD6797" w14:textId="77777777" w:rsidR="004163A6" w:rsidRDefault="004163A6">
            <w:r>
              <w:t>local repo staging area</w:t>
            </w:r>
          </w:p>
        </w:tc>
        <w:tc>
          <w:tcPr>
            <w:tcW w:w="0" w:type="auto"/>
            <w:vAlign w:val="center"/>
            <w:hideMark/>
          </w:tcPr>
          <w:p w14:paraId="4D7BCB05" w14:textId="77777777" w:rsidR="004163A6" w:rsidRDefault="004163A6"/>
        </w:tc>
      </w:tr>
      <w:tr w:rsidR="004163A6" w14:paraId="6A2F7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0E8F" w14:textId="77777777" w:rsidR="004163A6" w:rsidRPr="004416FC" w:rsidRDefault="004163A6">
            <w:pPr>
              <w:rPr>
                <w:b/>
                <w:bCs/>
                <w:sz w:val="24"/>
                <w:szCs w:val="24"/>
              </w:rPr>
            </w:pPr>
            <w:r w:rsidRPr="004416FC">
              <w:rPr>
                <w:rStyle w:val="HTMLCode"/>
                <w:b/>
                <w:bCs/>
              </w:rPr>
              <w:t>git add -A</w:t>
            </w:r>
          </w:p>
        </w:tc>
        <w:tc>
          <w:tcPr>
            <w:tcW w:w="0" w:type="auto"/>
            <w:vAlign w:val="center"/>
            <w:hideMark/>
          </w:tcPr>
          <w:p w14:paraId="38A23FE5" w14:textId="77777777" w:rsidR="004163A6" w:rsidRDefault="004163A6">
            <w:r>
              <w:t>Stages all tracked/untracked/deleted changes</w:t>
            </w:r>
          </w:p>
        </w:tc>
        <w:tc>
          <w:tcPr>
            <w:tcW w:w="0" w:type="auto"/>
            <w:vAlign w:val="center"/>
            <w:hideMark/>
          </w:tcPr>
          <w:p w14:paraId="4379F3A8" w14:textId="77777777" w:rsidR="004163A6" w:rsidRDefault="004163A6">
            <w:r>
              <w:t>local disk</w:t>
            </w:r>
          </w:p>
        </w:tc>
        <w:tc>
          <w:tcPr>
            <w:tcW w:w="0" w:type="auto"/>
            <w:vAlign w:val="center"/>
            <w:hideMark/>
          </w:tcPr>
          <w:p w14:paraId="3885481A" w14:textId="77777777" w:rsidR="004163A6" w:rsidRDefault="004163A6">
            <w:r>
              <w:t>local repo staging area</w:t>
            </w:r>
          </w:p>
        </w:tc>
        <w:tc>
          <w:tcPr>
            <w:tcW w:w="0" w:type="auto"/>
            <w:vAlign w:val="center"/>
            <w:hideMark/>
          </w:tcPr>
          <w:p w14:paraId="6C2BDFA4" w14:textId="77777777" w:rsidR="004163A6" w:rsidRDefault="004163A6">
            <w:r>
              <w:t>Good for checkpoint commits</w:t>
            </w:r>
          </w:p>
        </w:tc>
      </w:tr>
      <w:tr w:rsidR="004163A6" w14:paraId="21713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D958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rm file.txt</w:t>
            </w:r>
          </w:p>
        </w:tc>
        <w:tc>
          <w:tcPr>
            <w:tcW w:w="0" w:type="auto"/>
            <w:vAlign w:val="center"/>
            <w:hideMark/>
          </w:tcPr>
          <w:p w14:paraId="7C7CD357" w14:textId="77777777" w:rsidR="004163A6" w:rsidRDefault="004163A6">
            <w:r>
              <w:t>Removes file from disk and stages deletion</w:t>
            </w:r>
          </w:p>
        </w:tc>
        <w:tc>
          <w:tcPr>
            <w:tcW w:w="0" w:type="auto"/>
            <w:vAlign w:val="center"/>
            <w:hideMark/>
          </w:tcPr>
          <w:p w14:paraId="5BC4B0A8" w14:textId="77777777" w:rsidR="004163A6" w:rsidRDefault="004163A6">
            <w:r>
              <w:t>local disk</w:t>
            </w:r>
          </w:p>
        </w:tc>
        <w:tc>
          <w:tcPr>
            <w:tcW w:w="0" w:type="auto"/>
            <w:vAlign w:val="center"/>
            <w:hideMark/>
          </w:tcPr>
          <w:p w14:paraId="23BA0735" w14:textId="77777777" w:rsidR="004163A6" w:rsidRDefault="004163A6">
            <w:r>
              <w:t>local repo staging area</w:t>
            </w:r>
          </w:p>
        </w:tc>
        <w:tc>
          <w:tcPr>
            <w:tcW w:w="0" w:type="auto"/>
            <w:vAlign w:val="center"/>
            <w:hideMark/>
          </w:tcPr>
          <w:p w14:paraId="32B33E7E" w14:textId="77777777" w:rsidR="004163A6" w:rsidRDefault="004163A6">
            <w:r>
              <w:t>Git-aware delete</w:t>
            </w:r>
          </w:p>
        </w:tc>
      </w:tr>
      <w:tr w:rsidR="004163A6" w14:paraId="61EDD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9229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75D1FA32" w14:textId="77777777" w:rsidR="004163A6" w:rsidRDefault="004163A6">
            <w:r>
              <w:t>Saves staged snapshot as a commit</w:t>
            </w:r>
          </w:p>
        </w:tc>
        <w:tc>
          <w:tcPr>
            <w:tcW w:w="0" w:type="auto"/>
            <w:vAlign w:val="center"/>
            <w:hideMark/>
          </w:tcPr>
          <w:p w14:paraId="13783F10" w14:textId="77777777" w:rsidR="004163A6" w:rsidRDefault="004163A6">
            <w:r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0717F5B3" w14:textId="77777777" w:rsidR="004163A6" w:rsidRDefault="004163A6">
            <w:r>
              <w:t>local repo commit history</w:t>
            </w:r>
          </w:p>
        </w:tc>
        <w:tc>
          <w:tcPr>
            <w:tcW w:w="0" w:type="auto"/>
            <w:vAlign w:val="center"/>
            <w:hideMark/>
          </w:tcPr>
          <w:p w14:paraId="3D397FF0" w14:textId="77777777" w:rsidR="004163A6" w:rsidRDefault="004163A6">
            <w:r>
              <w:t>Does not touch GitHub</w:t>
            </w:r>
          </w:p>
        </w:tc>
      </w:tr>
    </w:tbl>
    <w:p w14:paraId="7D816733" w14:textId="77777777" w:rsidR="004163A6" w:rsidRDefault="00000000" w:rsidP="004163A6">
      <w:r>
        <w:pict w14:anchorId="6F3281EE">
          <v:rect id="_x0000_i1029" style="width:0;height:1.5pt" o:hralign="center" o:hrstd="t" o:hr="t" fillcolor="#a0a0a0" stroked="f"/>
        </w:pict>
      </w:r>
    </w:p>
    <w:p w14:paraId="686104A3" w14:textId="77777777" w:rsidR="004163A6" w:rsidRDefault="004163A6" w:rsidP="004163A6">
      <w:pPr>
        <w:pStyle w:val="Heading2"/>
      </w:pPr>
      <w:bookmarkStart w:id="8" w:name="_Toc230091788"/>
      <w:r>
        <w:t>Commands that move your local commits to GitHub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721"/>
        <w:gridCol w:w="1252"/>
        <w:gridCol w:w="1150"/>
        <w:gridCol w:w="1515"/>
      </w:tblGrid>
      <w:tr w:rsidR="004163A6" w14:paraId="11420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BDDD1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5799DC1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5A5AE48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from</w:t>
            </w:r>
          </w:p>
        </w:tc>
        <w:tc>
          <w:tcPr>
            <w:tcW w:w="0" w:type="auto"/>
            <w:vAlign w:val="center"/>
            <w:hideMark/>
          </w:tcPr>
          <w:p w14:paraId="701BF0B2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to</w:t>
            </w:r>
          </w:p>
        </w:tc>
        <w:tc>
          <w:tcPr>
            <w:tcW w:w="0" w:type="auto"/>
            <w:vAlign w:val="center"/>
            <w:hideMark/>
          </w:tcPr>
          <w:p w14:paraId="7AEDD645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163A6" w14:paraId="49B35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56BF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5067B3DA" w14:textId="77777777" w:rsidR="004163A6" w:rsidRDefault="004163A6">
            <w:r>
              <w:t>Sends current branch commits to its upstream remote branch</w:t>
            </w:r>
          </w:p>
        </w:tc>
        <w:tc>
          <w:tcPr>
            <w:tcW w:w="0" w:type="auto"/>
            <w:vAlign w:val="center"/>
            <w:hideMark/>
          </w:tcPr>
          <w:p w14:paraId="356BA390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7D6E9E54" w14:textId="77777777" w:rsidR="004163A6" w:rsidRDefault="004163A6">
            <w:r>
              <w:t>GitHub</w:t>
            </w:r>
          </w:p>
        </w:tc>
        <w:tc>
          <w:tcPr>
            <w:tcW w:w="0" w:type="auto"/>
            <w:vAlign w:val="center"/>
            <w:hideMark/>
          </w:tcPr>
          <w:p w14:paraId="17BD069C" w14:textId="77777777" w:rsidR="004163A6" w:rsidRDefault="004163A6">
            <w:r>
              <w:t>Requires upstream set</w:t>
            </w:r>
          </w:p>
        </w:tc>
      </w:tr>
      <w:tr w:rsidR="004163A6" w14:paraId="77F34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4AC9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push -u origin my-branch</w:t>
            </w:r>
          </w:p>
        </w:tc>
        <w:tc>
          <w:tcPr>
            <w:tcW w:w="0" w:type="auto"/>
            <w:vAlign w:val="center"/>
            <w:hideMark/>
          </w:tcPr>
          <w:p w14:paraId="7F95AFD9" w14:textId="77777777" w:rsidR="004163A6" w:rsidRDefault="004163A6">
            <w:r>
              <w:t>Pushes branch and sets upstream</w:t>
            </w:r>
          </w:p>
        </w:tc>
        <w:tc>
          <w:tcPr>
            <w:tcW w:w="0" w:type="auto"/>
            <w:vAlign w:val="center"/>
            <w:hideMark/>
          </w:tcPr>
          <w:p w14:paraId="2C8805D4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79546DE7" w14:textId="77777777" w:rsidR="004163A6" w:rsidRDefault="004163A6">
            <w:r>
              <w:t>GitHub</w:t>
            </w:r>
          </w:p>
        </w:tc>
        <w:tc>
          <w:tcPr>
            <w:tcW w:w="0" w:type="auto"/>
            <w:vAlign w:val="center"/>
            <w:hideMark/>
          </w:tcPr>
          <w:p w14:paraId="37093998" w14:textId="77777777" w:rsidR="004163A6" w:rsidRDefault="004163A6">
            <w:r>
              <w:t>First push of a new branch</w:t>
            </w:r>
          </w:p>
        </w:tc>
      </w:tr>
      <w:tr w:rsidR="004163A6" w14:paraId="530AF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5D9B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6BCEDE0B" w14:textId="77777777" w:rsidR="004163A6" w:rsidRDefault="004163A6">
            <w:r>
              <w:t xml:space="preserve">Pushes local </w:t>
            </w:r>
            <w:r>
              <w:rPr>
                <w:rStyle w:val="HTMLCode"/>
              </w:rPr>
              <w:t>main</w:t>
            </w:r>
            <w:r>
              <w:t xml:space="preserve"> to GitHub </w:t>
            </w:r>
            <w:r>
              <w:rPr>
                <w:rStyle w:val="HTMLCode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7A294AEC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1D2C348D" w14:textId="77777777" w:rsidR="004163A6" w:rsidRDefault="004163A6">
            <w:r>
              <w:t>GitHub</w:t>
            </w:r>
          </w:p>
        </w:tc>
        <w:tc>
          <w:tcPr>
            <w:tcW w:w="0" w:type="auto"/>
            <w:vAlign w:val="center"/>
            <w:hideMark/>
          </w:tcPr>
          <w:p w14:paraId="43E8BF98" w14:textId="77777777" w:rsidR="004163A6" w:rsidRDefault="004163A6">
            <w:r>
              <w:t>Explicit form</w:t>
            </w:r>
          </w:p>
        </w:tc>
      </w:tr>
    </w:tbl>
    <w:p w14:paraId="65C4C65B" w14:textId="77777777" w:rsidR="004163A6" w:rsidRDefault="00000000" w:rsidP="004163A6">
      <w:r>
        <w:pict w14:anchorId="7FAF75FA">
          <v:rect id="_x0000_i1030" style="width:0;height:1.5pt" o:hralign="center" o:hrstd="t" o:hr="t" fillcolor="#a0a0a0" stroked="f"/>
        </w:pict>
      </w:r>
    </w:p>
    <w:p w14:paraId="48FA81C0" w14:textId="77777777" w:rsidR="004163A6" w:rsidRDefault="004163A6" w:rsidP="004163A6">
      <w:pPr>
        <w:pStyle w:val="Heading2"/>
      </w:pPr>
      <w:bookmarkStart w:id="9" w:name="_Toc230091789"/>
      <w:r>
        <w:t>Commands that bring remote changes into your current branch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524"/>
        <w:gridCol w:w="1470"/>
        <w:gridCol w:w="1285"/>
        <w:gridCol w:w="1592"/>
      </w:tblGrid>
      <w:tr w:rsidR="004163A6" w14:paraId="38594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083C8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4DC721D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8128FF0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from</w:t>
            </w:r>
          </w:p>
        </w:tc>
        <w:tc>
          <w:tcPr>
            <w:tcW w:w="0" w:type="auto"/>
            <w:vAlign w:val="center"/>
            <w:hideMark/>
          </w:tcPr>
          <w:p w14:paraId="3B28B604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to</w:t>
            </w:r>
          </w:p>
        </w:tc>
        <w:tc>
          <w:tcPr>
            <w:tcW w:w="0" w:type="auto"/>
            <w:vAlign w:val="center"/>
            <w:hideMark/>
          </w:tcPr>
          <w:p w14:paraId="23DB8A67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Changes local files on disk?</w:t>
            </w:r>
          </w:p>
        </w:tc>
      </w:tr>
      <w:tr w:rsidR="004163A6" w14:paraId="3BA71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F1D2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285DD76A" w14:textId="77777777" w:rsidR="004163A6" w:rsidRDefault="004163A6">
            <w:r>
              <w:t>Fetches, then merges remote branch into current branch</w:t>
            </w:r>
          </w:p>
        </w:tc>
        <w:tc>
          <w:tcPr>
            <w:tcW w:w="0" w:type="auto"/>
            <w:vAlign w:val="center"/>
            <w:hideMark/>
          </w:tcPr>
          <w:p w14:paraId="331DB3FB" w14:textId="77777777" w:rsidR="004163A6" w:rsidRDefault="004163A6">
            <w:r>
              <w:t>GitHub → local repo → local disk</w:t>
            </w:r>
          </w:p>
        </w:tc>
        <w:tc>
          <w:tcPr>
            <w:tcW w:w="0" w:type="auto"/>
            <w:vAlign w:val="center"/>
            <w:hideMark/>
          </w:tcPr>
          <w:p w14:paraId="158E800C" w14:textId="77777777" w:rsidR="004163A6" w:rsidRDefault="004163A6">
            <w:r>
              <w:t>current branch</w:t>
            </w:r>
          </w:p>
        </w:tc>
        <w:tc>
          <w:tcPr>
            <w:tcW w:w="0" w:type="auto"/>
            <w:vAlign w:val="center"/>
            <w:hideMark/>
          </w:tcPr>
          <w:p w14:paraId="16D31A5D" w14:textId="77777777" w:rsidR="004163A6" w:rsidRDefault="004163A6">
            <w:r>
              <w:rPr>
                <w:rStyle w:val="Strong"/>
              </w:rPr>
              <w:t>Yes</w:t>
            </w:r>
          </w:p>
        </w:tc>
      </w:tr>
      <w:tr w:rsidR="004163A6" w14:paraId="52DF5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D732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15145290" w14:textId="77777777" w:rsidR="004163A6" w:rsidRDefault="004163A6">
            <w:r>
              <w:t xml:space="preserve">Fetches and merges </w:t>
            </w:r>
            <w:r>
              <w:rPr>
                <w:rStyle w:val="HTMLCode"/>
              </w:rPr>
              <w:t>origin/main</w:t>
            </w:r>
            <w:r>
              <w:t xml:space="preserve"> into current branch</w:t>
            </w:r>
          </w:p>
        </w:tc>
        <w:tc>
          <w:tcPr>
            <w:tcW w:w="0" w:type="auto"/>
            <w:vAlign w:val="center"/>
            <w:hideMark/>
          </w:tcPr>
          <w:p w14:paraId="47B01708" w14:textId="77777777" w:rsidR="004163A6" w:rsidRDefault="004163A6">
            <w:r>
              <w:t>GitHub → local repo → local disk</w:t>
            </w:r>
          </w:p>
        </w:tc>
        <w:tc>
          <w:tcPr>
            <w:tcW w:w="0" w:type="auto"/>
            <w:vAlign w:val="center"/>
            <w:hideMark/>
          </w:tcPr>
          <w:p w14:paraId="49707B00" w14:textId="77777777" w:rsidR="004163A6" w:rsidRDefault="004163A6">
            <w:r>
              <w:t>current branch</w:t>
            </w:r>
          </w:p>
        </w:tc>
        <w:tc>
          <w:tcPr>
            <w:tcW w:w="0" w:type="auto"/>
            <w:vAlign w:val="center"/>
            <w:hideMark/>
          </w:tcPr>
          <w:p w14:paraId="7B2B9AD2" w14:textId="77777777" w:rsidR="004163A6" w:rsidRDefault="004163A6">
            <w:r>
              <w:rPr>
                <w:rStyle w:val="Strong"/>
              </w:rPr>
              <w:t>Yes</w:t>
            </w:r>
          </w:p>
        </w:tc>
      </w:tr>
      <w:tr w:rsidR="004163A6" w14:paraId="2DBB6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FE97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lastRenderedPageBreak/>
              <w:t>git merge origin/main</w:t>
            </w:r>
          </w:p>
        </w:tc>
        <w:tc>
          <w:tcPr>
            <w:tcW w:w="0" w:type="auto"/>
            <w:vAlign w:val="center"/>
            <w:hideMark/>
          </w:tcPr>
          <w:p w14:paraId="35B4D035" w14:textId="77777777" w:rsidR="004163A6" w:rsidRDefault="004163A6">
            <w:r>
              <w:t xml:space="preserve">Merges fetched </w:t>
            </w:r>
            <w:r>
              <w:rPr>
                <w:rStyle w:val="HTMLCode"/>
              </w:rPr>
              <w:t>origin/main</w:t>
            </w:r>
            <w:r>
              <w:t xml:space="preserve"> into your current branch</w:t>
            </w:r>
          </w:p>
        </w:tc>
        <w:tc>
          <w:tcPr>
            <w:tcW w:w="0" w:type="auto"/>
            <w:vAlign w:val="center"/>
            <w:hideMark/>
          </w:tcPr>
          <w:p w14:paraId="74A44390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5CC0E1FF" w14:textId="77777777" w:rsidR="004163A6" w:rsidRDefault="004163A6">
            <w:r>
              <w:t>current branch + local disk</w:t>
            </w:r>
          </w:p>
        </w:tc>
        <w:tc>
          <w:tcPr>
            <w:tcW w:w="0" w:type="auto"/>
            <w:vAlign w:val="center"/>
            <w:hideMark/>
          </w:tcPr>
          <w:p w14:paraId="6EAAE90C" w14:textId="77777777" w:rsidR="004163A6" w:rsidRDefault="004163A6">
            <w:r>
              <w:t>Requires prior fetch for freshness</w:t>
            </w:r>
          </w:p>
        </w:tc>
      </w:tr>
    </w:tbl>
    <w:p w14:paraId="08E12B95" w14:textId="77777777" w:rsidR="004163A6" w:rsidRDefault="004163A6" w:rsidP="004163A6">
      <w:pPr>
        <w:pStyle w:val="NormalWeb"/>
      </w:pPr>
      <w:r>
        <w:t xml:space="preserve">Important: </w:t>
      </w:r>
      <w:r>
        <w:rPr>
          <w:rStyle w:val="HTMLCode"/>
        </w:rPr>
        <w:t>pull</w:t>
      </w:r>
      <w:r>
        <w:t xml:space="preserve"> is not just download. It modifies your current branch and files.</w:t>
      </w:r>
    </w:p>
    <w:p w14:paraId="41519958" w14:textId="77777777" w:rsidR="004163A6" w:rsidRDefault="00000000" w:rsidP="004163A6">
      <w:r>
        <w:pict w14:anchorId="094DF507">
          <v:rect id="_x0000_i1031" style="width:0;height:1.5pt" o:hralign="center" o:hrstd="t" o:hr="t" fillcolor="#a0a0a0" stroked="f"/>
        </w:pict>
      </w:r>
    </w:p>
    <w:p w14:paraId="727490DE" w14:textId="77777777" w:rsidR="004163A6" w:rsidRDefault="004163A6" w:rsidP="004163A6">
      <w:pPr>
        <w:pStyle w:val="Heading2"/>
      </w:pPr>
      <w:bookmarkStart w:id="10" w:name="_Toc230091790"/>
      <w:r>
        <w:t>Commands for temporary interruption handling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871"/>
        <w:gridCol w:w="1453"/>
        <w:gridCol w:w="1261"/>
        <w:gridCol w:w="1040"/>
      </w:tblGrid>
      <w:tr w:rsidR="004163A6" w14:paraId="26026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694EC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4EC20BD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1B0C800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from</w:t>
            </w:r>
          </w:p>
        </w:tc>
        <w:tc>
          <w:tcPr>
            <w:tcW w:w="0" w:type="auto"/>
            <w:vAlign w:val="center"/>
            <w:hideMark/>
          </w:tcPr>
          <w:p w14:paraId="55F5A3EE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content to</w:t>
            </w:r>
          </w:p>
        </w:tc>
        <w:tc>
          <w:tcPr>
            <w:tcW w:w="0" w:type="auto"/>
            <w:vAlign w:val="center"/>
            <w:hideMark/>
          </w:tcPr>
          <w:p w14:paraId="4B9ECBEF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163A6" w14:paraId="1CDA4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490F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stash push -m "note"</w:t>
            </w:r>
          </w:p>
        </w:tc>
        <w:tc>
          <w:tcPr>
            <w:tcW w:w="0" w:type="auto"/>
            <w:vAlign w:val="center"/>
            <w:hideMark/>
          </w:tcPr>
          <w:p w14:paraId="2B3F991F" w14:textId="77777777" w:rsidR="004163A6" w:rsidRDefault="004163A6">
            <w:r>
              <w:t>Saves current unstaged/staged work aside temporarily</w:t>
            </w:r>
          </w:p>
        </w:tc>
        <w:tc>
          <w:tcPr>
            <w:tcW w:w="0" w:type="auto"/>
            <w:vAlign w:val="center"/>
            <w:hideMark/>
          </w:tcPr>
          <w:p w14:paraId="41E1F77A" w14:textId="77777777" w:rsidR="004163A6" w:rsidRDefault="004163A6">
            <w:r>
              <w:t>local disk/staging</w:t>
            </w:r>
          </w:p>
        </w:tc>
        <w:tc>
          <w:tcPr>
            <w:tcW w:w="0" w:type="auto"/>
            <w:vAlign w:val="center"/>
            <w:hideMark/>
          </w:tcPr>
          <w:p w14:paraId="14DFEC86" w14:textId="77777777" w:rsidR="004163A6" w:rsidRDefault="004163A6">
            <w:r>
              <w:t>local repo stash stack</w:t>
            </w:r>
          </w:p>
        </w:tc>
        <w:tc>
          <w:tcPr>
            <w:tcW w:w="0" w:type="auto"/>
            <w:vAlign w:val="center"/>
            <w:hideMark/>
          </w:tcPr>
          <w:p w14:paraId="6D81850D" w14:textId="77777777" w:rsidR="004163A6" w:rsidRDefault="004163A6">
            <w:r>
              <w:t>Use sparingly</w:t>
            </w:r>
          </w:p>
        </w:tc>
      </w:tr>
      <w:tr w:rsidR="004163A6" w14:paraId="6579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CF1D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stash list</w:t>
            </w:r>
          </w:p>
        </w:tc>
        <w:tc>
          <w:tcPr>
            <w:tcW w:w="0" w:type="auto"/>
            <w:vAlign w:val="center"/>
            <w:hideMark/>
          </w:tcPr>
          <w:p w14:paraId="1D85928F" w14:textId="77777777" w:rsidR="004163A6" w:rsidRDefault="004163A6">
            <w:r>
              <w:t>Lists saved stashes</w:t>
            </w:r>
          </w:p>
        </w:tc>
        <w:tc>
          <w:tcPr>
            <w:tcW w:w="0" w:type="auto"/>
            <w:vAlign w:val="center"/>
            <w:hideMark/>
          </w:tcPr>
          <w:p w14:paraId="285437B7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41EA310F" w14:textId="77777777" w:rsidR="004163A6" w:rsidRDefault="004163A6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5068F486" w14:textId="77777777" w:rsidR="004163A6" w:rsidRDefault="004163A6"/>
        </w:tc>
      </w:tr>
      <w:tr w:rsidR="004163A6" w14:paraId="063E3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9635" w14:textId="77777777" w:rsidR="004163A6" w:rsidRPr="004416FC" w:rsidRDefault="004163A6">
            <w:pPr>
              <w:rPr>
                <w:b/>
                <w:bCs/>
                <w:sz w:val="24"/>
                <w:szCs w:val="24"/>
              </w:rPr>
            </w:pPr>
            <w:r w:rsidRPr="004416FC">
              <w:rPr>
                <w:rStyle w:val="HTMLCode"/>
                <w:b/>
                <w:bCs/>
              </w:rPr>
              <w:t>git stash show -p stash@{0}</w:t>
            </w:r>
          </w:p>
        </w:tc>
        <w:tc>
          <w:tcPr>
            <w:tcW w:w="0" w:type="auto"/>
            <w:vAlign w:val="center"/>
            <w:hideMark/>
          </w:tcPr>
          <w:p w14:paraId="15C51193" w14:textId="77777777" w:rsidR="004163A6" w:rsidRDefault="004163A6">
            <w:r>
              <w:t>Shows what is in a stash</w:t>
            </w:r>
          </w:p>
        </w:tc>
        <w:tc>
          <w:tcPr>
            <w:tcW w:w="0" w:type="auto"/>
            <w:vAlign w:val="center"/>
            <w:hideMark/>
          </w:tcPr>
          <w:p w14:paraId="443FEF39" w14:textId="77777777" w:rsidR="004163A6" w:rsidRDefault="004163A6">
            <w:r>
              <w:t>local repo</w:t>
            </w:r>
          </w:p>
        </w:tc>
        <w:tc>
          <w:tcPr>
            <w:tcW w:w="0" w:type="auto"/>
            <w:vAlign w:val="center"/>
            <w:hideMark/>
          </w:tcPr>
          <w:p w14:paraId="63C927BC" w14:textId="77777777" w:rsidR="004163A6" w:rsidRDefault="004163A6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370642D2" w14:textId="77777777" w:rsidR="004163A6" w:rsidRDefault="004163A6"/>
        </w:tc>
      </w:tr>
      <w:tr w:rsidR="004163A6" w14:paraId="13D5D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968E" w14:textId="77777777" w:rsidR="004163A6" w:rsidRPr="004416FC" w:rsidRDefault="004163A6">
            <w:pPr>
              <w:rPr>
                <w:b/>
                <w:bCs/>
                <w:sz w:val="24"/>
                <w:szCs w:val="24"/>
              </w:rPr>
            </w:pPr>
            <w:r w:rsidRPr="004416FC">
              <w:rPr>
                <w:rStyle w:val="HTMLCode"/>
                <w:b/>
                <w:bCs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6DE27922" w14:textId="77777777" w:rsidR="004163A6" w:rsidRDefault="004163A6">
            <w:r>
              <w:t>Reapplies last stash and removes it from stash stack</w:t>
            </w:r>
          </w:p>
        </w:tc>
        <w:tc>
          <w:tcPr>
            <w:tcW w:w="0" w:type="auto"/>
            <w:vAlign w:val="center"/>
            <w:hideMark/>
          </w:tcPr>
          <w:p w14:paraId="244E0C5B" w14:textId="77777777" w:rsidR="004163A6" w:rsidRDefault="004163A6">
            <w:r>
              <w:t>local repo stash</w:t>
            </w:r>
          </w:p>
        </w:tc>
        <w:tc>
          <w:tcPr>
            <w:tcW w:w="0" w:type="auto"/>
            <w:vAlign w:val="center"/>
            <w:hideMark/>
          </w:tcPr>
          <w:p w14:paraId="613CD466" w14:textId="77777777" w:rsidR="004163A6" w:rsidRDefault="004163A6">
            <w:r>
              <w:t>local disk</w:t>
            </w:r>
          </w:p>
        </w:tc>
        <w:tc>
          <w:tcPr>
            <w:tcW w:w="0" w:type="auto"/>
            <w:vAlign w:val="center"/>
            <w:hideMark/>
          </w:tcPr>
          <w:p w14:paraId="75AD48FC" w14:textId="77777777" w:rsidR="004163A6" w:rsidRDefault="004163A6">
            <w:r>
              <w:t>Can conflict</w:t>
            </w:r>
          </w:p>
        </w:tc>
      </w:tr>
    </w:tbl>
    <w:p w14:paraId="0D805C01" w14:textId="77777777" w:rsidR="004163A6" w:rsidRDefault="004163A6" w:rsidP="004163A6">
      <w:pPr>
        <w:pStyle w:val="NormalWeb"/>
      </w:pPr>
      <w:r>
        <w:t>Best practice: prefer commits over stash for real work.</w:t>
      </w:r>
    </w:p>
    <w:p w14:paraId="10565235" w14:textId="77777777" w:rsidR="004163A6" w:rsidRDefault="00000000" w:rsidP="004163A6">
      <w:r>
        <w:pict w14:anchorId="0EBDD51A">
          <v:rect id="_x0000_i1032" style="width:0;height:1.5pt" o:hralign="center" o:hrstd="t" o:hr="t" fillcolor="#a0a0a0" stroked="f"/>
        </w:pict>
      </w:r>
    </w:p>
    <w:p w14:paraId="5A9C6570" w14:textId="2C82113D" w:rsidR="004163A6" w:rsidRDefault="004163A6" w:rsidP="004163A6">
      <w:pPr>
        <w:pStyle w:val="Heading1"/>
      </w:pPr>
      <w:bookmarkStart w:id="11" w:name="_Toc230091791"/>
      <w:r>
        <w:t>What each command touches: one-line summary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028"/>
        <w:gridCol w:w="1541"/>
        <w:gridCol w:w="1054"/>
      </w:tblGrid>
      <w:tr w:rsidR="004163A6" w14:paraId="4E116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C5DA4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2D14241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0E7A41C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rStyle w:val="HTMLCode"/>
                <w:b/>
                <w:bCs/>
              </w:rPr>
              <w:t>.git</w:t>
            </w:r>
            <w:r>
              <w:rPr>
                <w:b/>
                <w:bCs/>
              </w:rPr>
              <w:t xml:space="preserve"> local repo</w:t>
            </w:r>
          </w:p>
        </w:tc>
        <w:tc>
          <w:tcPr>
            <w:tcW w:w="0" w:type="auto"/>
            <w:vAlign w:val="center"/>
            <w:hideMark/>
          </w:tcPr>
          <w:p w14:paraId="118FA09D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 disk</w:t>
            </w:r>
          </w:p>
        </w:tc>
      </w:tr>
      <w:tr w:rsidR="004163A6" w14:paraId="73111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B55C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03D93549" w14:textId="77777777" w:rsidR="004163A6" w:rsidRDefault="004163A6">
            <w:r>
              <w:t>read only indirectly</w:t>
            </w:r>
          </w:p>
        </w:tc>
        <w:tc>
          <w:tcPr>
            <w:tcW w:w="0" w:type="auto"/>
            <w:vAlign w:val="center"/>
            <w:hideMark/>
          </w:tcPr>
          <w:p w14:paraId="3EDDE119" w14:textId="77777777" w:rsidR="004163A6" w:rsidRDefault="004163A6">
            <w:r>
              <w:t>reads</w:t>
            </w:r>
          </w:p>
        </w:tc>
        <w:tc>
          <w:tcPr>
            <w:tcW w:w="0" w:type="auto"/>
            <w:vAlign w:val="center"/>
            <w:hideMark/>
          </w:tcPr>
          <w:p w14:paraId="61116308" w14:textId="77777777" w:rsidR="004163A6" w:rsidRDefault="004163A6">
            <w:r>
              <w:t>reads</w:t>
            </w:r>
          </w:p>
        </w:tc>
      </w:tr>
      <w:tr w:rsidR="004163A6" w14:paraId="0165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A209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fetch origin</w:t>
            </w:r>
          </w:p>
        </w:tc>
        <w:tc>
          <w:tcPr>
            <w:tcW w:w="0" w:type="auto"/>
            <w:vAlign w:val="center"/>
            <w:hideMark/>
          </w:tcPr>
          <w:p w14:paraId="69531CB1" w14:textId="77777777" w:rsidR="004163A6" w:rsidRDefault="004163A6">
            <w:r>
              <w:t>reads/downloads from</w:t>
            </w:r>
          </w:p>
        </w:tc>
        <w:tc>
          <w:tcPr>
            <w:tcW w:w="0" w:type="auto"/>
            <w:vAlign w:val="center"/>
            <w:hideMark/>
          </w:tcPr>
          <w:p w14:paraId="3480A205" w14:textId="77777777" w:rsidR="004163A6" w:rsidRDefault="004163A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45D46CFD" w14:textId="77777777" w:rsidR="004163A6" w:rsidRDefault="004163A6">
            <w:r>
              <w:t>no</w:t>
            </w:r>
          </w:p>
        </w:tc>
      </w:tr>
      <w:tr w:rsidR="004163A6" w14:paraId="2FB14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9383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switch branch</w:t>
            </w:r>
          </w:p>
        </w:tc>
        <w:tc>
          <w:tcPr>
            <w:tcW w:w="0" w:type="auto"/>
            <w:vAlign w:val="center"/>
            <w:hideMark/>
          </w:tcPr>
          <w:p w14:paraId="3B9EDBD6" w14:textId="77777777" w:rsidR="004163A6" w:rsidRDefault="004163A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8647E7A" w14:textId="77777777" w:rsidR="004163A6" w:rsidRDefault="004163A6">
            <w:r>
              <w:t>reads</w:t>
            </w:r>
          </w:p>
        </w:tc>
        <w:tc>
          <w:tcPr>
            <w:tcW w:w="0" w:type="auto"/>
            <w:vAlign w:val="center"/>
            <w:hideMark/>
          </w:tcPr>
          <w:p w14:paraId="2254F114" w14:textId="77777777" w:rsidR="004163A6" w:rsidRDefault="004163A6">
            <w:r>
              <w:t>writes</w:t>
            </w:r>
          </w:p>
        </w:tc>
      </w:tr>
      <w:tr w:rsidR="004163A6" w14:paraId="02B15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530E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257A1488" w14:textId="77777777" w:rsidR="004163A6" w:rsidRDefault="004163A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7727414" w14:textId="77777777" w:rsidR="004163A6" w:rsidRDefault="004163A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5CDC18D4" w14:textId="77777777" w:rsidR="004163A6" w:rsidRDefault="004163A6">
            <w:r>
              <w:t>reads</w:t>
            </w:r>
          </w:p>
        </w:tc>
      </w:tr>
      <w:tr w:rsidR="004163A6" w14:paraId="206A6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419E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29C33028" w14:textId="77777777" w:rsidR="004163A6" w:rsidRDefault="004163A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01B2C46" w14:textId="77777777" w:rsidR="004163A6" w:rsidRDefault="004163A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6D7E46AE" w14:textId="77777777" w:rsidR="004163A6" w:rsidRDefault="004163A6">
            <w:r>
              <w:t>no</w:t>
            </w:r>
          </w:p>
        </w:tc>
      </w:tr>
      <w:tr w:rsidR="004163A6" w14:paraId="074DC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6192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5E82E19F" w14:textId="77777777" w:rsidR="004163A6" w:rsidRDefault="004163A6">
            <w:r>
              <w:t>writes to</w:t>
            </w:r>
          </w:p>
        </w:tc>
        <w:tc>
          <w:tcPr>
            <w:tcW w:w="0" w:type="auto"/>
            <w:vAlign w:val="center"/>
            <w:hideMark/>
          </w:tcPr>
          <w:p w14:paraId="5E168AD2" w14:textId="77777777" w:rsidR="004163A6" w:rsidRDefault="004163A6">
            <w:r>
              <w:t>reads</w:t>
            </w:r>
          </w:p>
        </w:tc>
        <w:tc>
          <w:tcPr>
            <w:tcW w:w="0" w:type="auto"/>
            <w:vAlign w:val="center"/>
            <w:hideMark/>
          </w:tcPr>
          <w:p w14:paraId="21D87002" w14:textId="77777777" w:rsidR="004163A6" w:rsidRDefault="004163A6">
            <w:r>
              <w:t>no</w:t>
            </w:r>
          </w:p>
        </w:tc>
      </w:tr>
      <w:tr w:rsidR="004163A6" w14:paraId="0800E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57CC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27EF0D18" w14:textId="77777777" w:rsidR="004163A6" w:rsidRDefault="004163A6">
            <w:r>
              <w:t>reads/downloads from</w:t>
            </w:r>
          </w:p>
        </w:tc>
        <w:tc>
          <w:tcPr>
            <w:tcW w:w="0" w:type="auto"/>
            <w:vAlign w:val="center"/>
            <w:hideMark/>
          </w:tcPr>
          <w:p w14:paraId="18D61F59" w14:textId="77777777" w:rsidR="004163A6" w:rsidRDefault="004163A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697D53B3" w14:textId="77777777" w:rsidR="004163A6" w:rsidRDefault="004163A6">
            <w:r>
              <w:t>writes</w:t>
            </w:r>
          </w:p>
        </w:tc>
      </w:tr>
      <w:tr w:rsidR="004163A6" w14:paraId="5E7AA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BC58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merge</w:t>
            </w:r>
          </w:p>
        </w:tc>
        <w:tc>
          <w:tcPr>
            <w:tcW w:w="0" w:type="auto"/>
            <w:vAlign w:val="center"/>
            <w:hideMark/>
          </w:tcPr>
          <w:p w14:paraId="7BAB464B" w14:textId="77777777" w:rsidR="004163A6" w:rsidRDefault="004163A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74B4B2A3" w14:textId="77777777" w:rsidR="004163A6" w:rsidRDefault="004163A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5336201C" w14:textId="77777777" w:rsidR="004163A6" w:rsidRDefault="004163A6">
            <w:r>
              <w:t>writes</w:t>
            </w:r>
          </w:p>
        </w:tc>
      </w:tr>
      <w:tr w:rsidR="004163A6" w14:paraId="3B869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CA13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restore</w:t>
            </w:r>
          </w:p>
        </w:tc>
        <w:tc>
          <w:tcPr>
            <w:tcW w:w="0" w:type="auto"/>
            <w:vAlign w:val="center"/>
            <w:hideMark/>
          </w:tcPr>
          <w:p w14:paraId="76930A19" w14:textId="77777777" w:rsidR="004163A6" w:rsidRDefault="004163A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1F76110" w14:textId="77777777" w:rsidR="004163A6" w:rsidRDefault="004163A6">
            <w:r>
              <w:t>reads</w:t>
            </w:r>
          </w:p>
        </w:tc>
        <w:tc>
          <w:tcPr>
            <w:tcW w:w="0" w:type="auto"/>
            <w:vAlign w:val="center"/>
            <w:hideMark/>
          </w:tcPr>
          <w:p w14:paraId="0A535F95" w14:textId="77777777" w:rsidR="004163A6" w:rsidRDefault="004163A6">
            <w:r>
              <w:t>writes</w:t>
            </w:r>
          </w:p>
        </w:tc>
      </w:tr>
      <w:tr w:rsidR="004163A6" w14:paraId="6F633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506A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589EB079" w14:textId="77777777" w:rsidR="004163A6" w:rsidRDefault="004163A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AE4F41D" w14:textId="77777777" w:rsidR="004163A6" w:rsidRDefault="004163A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1C75D46E" w14:textId="77777777" w:rsidR="004163A6" w:rsidRDefault="004163A6">
            <w:r>
              <w:t>writes</w:t>
            </w:r>
          </w:p>
        </w:tc>
      </w:tr>
    </w:tbl>
    <w:p w14:paraId="4C17FD17" w14:textId="77777777" w:rsidR="004163A6" w:rsidRDefault="00000000" w:rsidP="004163A6">
      <w:r>
        <w:pict w14:anchorId="23A50BD5">
          <v:rect id="_x0000_i1033" style="width:0;height:1.5pt" o:hralign="center" o:hrstd="t" o:hr="t" fillcolor="#a0a0a0" stroked="f"/>
        </w:pict>
      </w:r>
    </w:p>
    <w:p w14:paraId="4F554647" w14:textId="639556E6" w:rsidR="004163A6" w:rsidRDefault="004163A6" w:rsidP="004163A6">
      <w:pPr>
        <w:pStyle w:val="Heading1"/>
      </w:pPr>
      <w:bookmarkStart w:id="12" w:name="_Toc230091792"/>
      <w:r>
        <w:lastRenderedPageBreak/>
        <w:t>Practical mental model for the main commands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578"/>
      </w:tblGrid>
      <w:tr w:rsidR="004163A6" w14:paraId="1493C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5F35A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9058A33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Plain-English meaning</w:t>
            </w:r>
          </w:p>
        </w:tc>
      </w:tr>
      <w:tr w:rsidR="004163A6" w14:paraId="3FD2F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AAA7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fetch origin</w:t>
            </w:r>
          </w:p>
        </w:tc>
        <w:tc>
          <w:tcPr>
            <w:tcW w:w="0" w:type="auto"/>
            <w:vAlign w:val="center"/>
            <w:hideMark/>
          </w:tcPr>
          <w:p w14:paraId="375E82F7" w14:textId="77777777" w:rsidR="004163A6" w:rsidRDefault="004163A6">
            <w:r>
              <w:t>Update my local knowledge of GitHub, but don’t touch my files</w:t>
            </w:r>
          </w:p>
        </w:tc>
      </w:tr>
      <w:tr w:rsidR="004163A6" w14:paraId="42B71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FAFA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switch X</w:t>
            </w:r>
          </w:p>
        </w:tc>
        <w:tc>
          <w:tcPr>
            <w:tcW w:w="0" w:type="auto"/>
            <w:vAlign w:val="center"/>
            <w:hideMark/>
          </w:tcPr>
          <w:p w14:paraId="76A212C6" w14:textId="77777777" w:rsidR="004163A6" w:rsidRDefault="004163A6">
            <w:r>
              <w:t>Show me branch X in my folder</w:t>
            </w:r>
          </w:p>
        </w:tc>
      </w:tr>
      <w:tr w:rsidR="004163A6" w14:paraId="179F1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D7E6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148A45A9" w14:textId="77777777" w:rsidR="004163A6" w:rsidRDefault="004163A6">
            <w:r>
              <w:t>Mark these file changes for the next commit</w:t>
            </w:r>
          </w:p>
        </w:tc>
      </w:tr>
      <w:tr w:rsidR="004163A6" w14:paraId="6B40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5FB4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4BB148BE" w14:textId="77777777" w:rsidR="004163A6" w:rsidRDefault="004163A6">
            <w:r>
              <w:t>Save the staged changes into local history</w:t>
            </w:r>
          </w:p>
        </w:tc>
      </w:tr>
      <w:tr w:rsidR="004163A6" w14:paraId="0998E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5BE1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60FA9E54" w14:textId="77777777" w:rsidR="004163A6" w:rsidRDefault="004163A6">
            <w:r>
              <w:t>Send my local commits to GitHub</w:t>
            </w:r>
          </w:p>
        </w:tc>
      </w:tr>
      <w:tr w:rsidR="004163A6" w14:paraId="1933B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7C5B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6F909868" w14:textId="77777777" w:rsidR="004163A6" w:rsidRDefault="004163A6">
            <w:r>
              <w:t>Bring remote changes into the branch I’m on now</w:t>
            </w:r>
          </w:p>
        </w:tc>
      </w:tr>
      <w:tr w:rsidR="004163A6" w14:paraId="467D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76E6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373D51F0" w14:textId="77777777" w:rsidR="004163A6" w:rsidRDefault="004163A6">
            <w:r>
              <w:t>Put my current unfinished edits on a temporary shelf</w:t>
            </w:r>
          </w:p>
        </w:tc>
      </w:tr>
    </w:tbl>
    <w:p w14:paraId="4B0403C5" w14:textId="77777777" w:rsidR="004163A6" w:rsidRDefault="00000000" w:rsidP="004163A6">
      <w:r>
        <w:pict w14:anchorId="0DC3A580">
          <v:rect id="_x0000_i1034" style="width:0;height:1.5pt" o:hralign="center" o:hrstd="t" o:hr="t" fillcolor="#a0a0a0" stroked="f"/>
        </w:pict>
      </w:r>
    </w:p>
    <w:p w14:paraId="74117E0C" w14:textId="77777777" w:rsidR="004163A6" w:rsidRDefault="004163A6" w:rsidP="004163A6">
      <w:pPr>
        <w:pStyle w:val="Heading1"/>
      </w:pPr>
      <w:bookmarkStart w:id="13" w:name="_Toc230091793"/>
      <w:r>
        <w:t>4. Everyday command sequences</w:t>
      </w:r>
      <w:bookmarkEnd w:id="13"/>
    </w:p>
    <w:p w14:paraId="5E1D7843" w14:textId="77777777" w:rsidR="004163A6" w:rsidRDefault="004163A6" w:rsidP="004163A6">
      <w:pPr>
        <w:pStyle w:val="Heading2"/>
      </w:pPr>
      <w:bookmarkStart w:id="14" w:name="_Toc230091794"/>
      <w:r>
        <w:t>A. “I am confused. Show me where I am.”</w:t>
      </w:r>
      <w:bookmarkEnd w:id="14"/>
    </w:p>
    <w:p w14:paraId="2B9B7D61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status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branch </w:t>
      </w:r>
      <w:r w:rsidRPr="004416FC">
        <w:rPr>
          <w:rStyle w:val="n"/>
          <w:b/>
          <w:bCs/>
        </w:rPr>
        <w:t>--show-current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log </w:t>
      </w:r>
      <w:r w:rsidRPr="004416FC">
        <w:rPr>
          <w:rStyle w:val="n"/>
          <w:b/>
          <w:bCs/>
        </w:rPr>
        <w:t>--oneline</w:t>
      </w:r>
      <w:r w:rsidRPr="004416FC">
        <w:rPr>
          <w:b/>
          <w:bCs/>
        </w:rPr>
        <w:t xml:space="preserve"> </w:t>
      </w:r>
      <w:r w:rsidRPr="004416FC">
        <w:rPr>
          <w:rStyle w:val="n"/>
          <w:b/>
          <w:bCs/>
        </w:rPr>
        <w:t>--graph</w:t>
      </w:r>
      <w:r w:rsidRPr="004416FC">
        <w:rPr>
          <w:b/>
          <w:bCs/>
        </w:rPr>
        <w:t xml:space="preserve"> </w:t>
      </w:r>
      <w:r w:rsidRPr="004416FC">
        <w:rPr>
          <w:rStyle w:val="n"/>
          <w:b/>
          <w:bCs/>
        </w:rPr>
        <w:t>--decorate</w:t>
      </w:r>
      <w:r w:rsidRPr="004416FC">
        <w:rPr>
          <w:b/>
          <w:bCs/>
        </w:rPr>
        <w:t xml:space="preserve"> </w:t>
      </w:r>
      <w:r w:rsidRPr="004416FC">
        <w:rPr>
          <w:rStyle w:val="n"/>
          <w:b/>
          <w:bCs/>
        </w:rPr>
        <w:t>-10</w:t>
      </w:r>
    </w:p>
    <w:p w14:paraId="0725C051" w14:textId="77777777" w:rsidR="004163A6" w:rsidRDefault="004163A6" w:rsidP="004163A6">
      <w:pPr>
        <w:pStyle w:val="NormalWeb"/>
      </w:pPr>
      <w:r>
        <w:t>Use this first whenever lost.</w:t>
      </w:r>
    </w:p>
    <w:p w14:paraId="4E4FA13E" w14:textId="77777777" w:rsidR="004163A6" w:rsidRDefault="00000000" w:rsidP="004163A6">
      <w:r>
        <w:pict w14:anchorId="25B0DF0B">
          <v:rect id="_x0000_i1035" style="width:0;height:1.5pt" o:hralign="center" o:hrstd="t" o:hr="t" fillcolor="#a0a0a0" stroked="f"/>
        </w:pict>
      </w:r>
    </w:p>
    <w:p w14:paraId="5FE99BBE" w14:textId="77777777" w:rsidR="004163A6" w:rsidRDefault="004163A6" w:rsidP="004163A6">
      <w:pPr>
        <w:pStyle w:val="Heading2"/>
      </w:pPr>
      <w:bookmarkStart w:id="15" w:name="_Toc230091795"/>
      <w:r>
        <w:t>B. “I changed files and want a safe local checkpoint.”</w:t>
      </w:r>
      <w:bookmarkEnd w:id="15"/>
    </w:p>
    <w:p w14:paraId="2008A829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status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add </w:t>
      </w:r>
      <w:r w:rsidRPr="004416FC">
        <w:rPr>
          <w:rStyle w:val="n"/>
          <w:b/>
          <w:bCs/>
        </w:rPr>
        <w:t>-A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commit </w:t>
      </w:r>
      <w:r w:rsidRPr="004416FC">
        <w:rPr>
          <w:rStyle w:val="n"/>
          <w:b/>
          <w:bCs/>
        </w:rPr>
        <w:t>-m</w:t>
      </w:r>
      <w:r w:rsidRPr="004416FC">
        <w:rPr>
          <w:b/>
          <w:bCs/>
        </w:rPr>
        <w:t xml:space="preserve"> </w:t>
      </w:r>
      <w:r w:rsidRPr="004416FC">
        <w:rPr>
          <w:rStyle w:val="k"/>
          <w:b/>
          <w:bCs/>
        </w:rPr>
        <w:t>"WIP: brief description"</w:t>
      </w:r>
    </w:p>
    <w:p w14:paraId="0727E219" w14:textId="77777777" w:rsidR="004163A6" w:rsidRDefault="004163A6" w:rsidP="004163A6">
      <w:pPr>
        <w:pStyle w:val="NormalWeb"/>
      </w:pPr>
      <w:r>
        <w:t>This saves your work locally. No GitHub involved yet.</w:t>
      </w:r>
    </w:p>
    <w:p w14:paraId="20198B36" w14:textId="77777777" w:rsidR="004163A6" w:rsidRDefault="00000000" w:rsidP="004163A6">
      <w:r>
        <w:pict w14:anchorId="0D695DAD">
          <v:rect id="_x0000_i1036" style="width:0;height:1.5pt" o:hralign="center" o:hrstd="t" o:hr="t" fillcolor="#a0a0a0" stroked="f"/>
        </w:pict>
      </w:r>
    </w:p>
    <w:p w14:paraId="0EFE5DF4" w14:textId="77777777" w:rsidR="004163A6" w:rsidRDefault="004163A6" w:rsidP="004163A6">
      <w:pPr>
        <w:pStyle w:val="Heading2"/>
      </w:pPr>
      <w:bookmarkStart w:id="16" w:name="_Toc230091796"/>
      <w:r>
        <w:t>C. “I want to back up my branch to GitHub.”</w:t>
      </w:r>
      <w:bookmarkEnd w:id="16"/>
    </w:p>
    <w:p w14:paraId="4F670A1E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status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push</w:t>
      </w:r>
    </w:p>
    <w:p w14:paraId="3EFC0EBE" w14:textId="77777777" w:rsidR="004163A6" w:rsidRDefault="004163A6" w:rsidP="004163A6">
      <w:pPr>
        <w:pStyle w:val="NormalWeb"/>
      </w:pPr>
      <w:r>
        <w:t>If first push of that branch:</w:t>
      </w:r>
    </w:p>
    <w:p w14:paraId="66CE73CD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push </w:t>
      </w:r>
      <w:r w:rsidRPr="004416FC">
        <w:rPr>
          <w:rStyle w:val="n"/>
          <w:b/>
          <w:bCs/>
        </w:rPr>
        <w:t>-u</w:t>
      </w:r>
      <w:r w:rsidRPr="004416FC">
        <w:rPr>
          <w:b/>
          <w:bCs/>
        </w:rPr>
        <w:t xml:space="preserve"> origin my-branch</w:t>
      </w:r>
    </w:p>
    <w:p w14:paraId="193D6514" w14:textId="77777777" w:rsidR="004163A6" w:rsidRDefault="00000000" w:rsidP="004163A6">
      <w:r>
        <w:pict w14:anchorId="1E3B5D90">
          <v:rect id="_x0000_i1037" style="width:0;height:1.5pt" o:hralign="center" o:hrstd="t" o:hr="t" fillcolor="#a0a0a0" stroked="f"/>
        </w:pict>
      </w:r>
    </w:p>
    <w:p w14:paraId="635B6F6E" w14:textId="77777777" w:rsidR="004163A6" w:rsidRDefault="004163A6" w:rsidP="004163A6">
      <w:pPr>
        <w:pStyle w:val="Heading2"/>
      </w:pPr>
      <w:bookmarkStart w:id="17" w:name="_Toc230091797"/>
      <w:r>
        <w:t>D. “I want the latest GitHub information, but I do not want my files changed.”</w:t>
      </w:r>
      <w:bookmarkEnd w:id="17"/>
    </w:p>
    <w:p w14:paraId="45CEAD85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fetch origin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log </w:t>
      </w:r>
      <w:r w:rsidRPr="004416FC">
        <w:rPr>
          <w:rStyle w:val="n"/>
          <w:b/>
          <w:bCs/>
        </w:rPr>
        <w:t>--oneline</w:t>
      </w:r>
      <w:r w:rsidRPr="004416FC">
        <w:rPr>
          <w:b/>
          <w:bCs/>
        </w:rPr>
        <w:t xml:space="preserve"> </w:t>
      </w:r>
      <w:r w:rsidRPr="004416FC">
        <w:rPr>
          <w:rStyle w:val="n"/>
          <w:b/>
          <w:bCs/>
        </w:rPr>
        <w:t>--decorate</w:t>
      </w:r>
      <w:r w:rsidRPr="004416FC">
        <w:rPr>
          <w:b/>
          <w:bCs/>
        </w:rPr>
        <w:t xml:space="preserve"> origin/main </w:t>
      </w:r>
      <w:r w:rsidRPr="004416FC">
        <w:rPr>
          <w:rStyle w:val="n"/>
          <w:b/>
          <w:bCs/>
        </w:rPr>
        <w:t>-5</w:t>
      </w:r>
    </w:p>
    <w:p w14:paraId="24E3AA00" w14:textId="77777777" w:rsidR="004163A6" w:rsidRDefault="004163A6" w:rsidP="004163A6">
      <w:pPr>
        <w:pStyle w:val="NormalWeb"/>
      </w:pPr>
      <w:r>
        <w:t>Safe. No working-file changes.</w:t>
      </w:r>
    </w:p>
    <w:p w14:paraId="4CFD7DF1" w14:textId="77777777" w:rsidR="004163A6" w:rsidRDefault="00000000" w:rsidP="004163A6">
      <w:r>
        <w:pict w14:anchorId="66811B20">
          <v:rect id="_x0000_i1038" style="width:0;height:1.5pt" o:hralign="center" o:hrstd="t" o:hr="t" fillcolor="#a0a0a0" stroked="f"/>
        </w:pict>
      </w:r>
    </w:p>
    <w:p w14:paraId="33D56C61" w14:textId="77777777" w:rsidR="004163A6" w:rsidRDefault="004163A6" w:rsidP="004163A6">
      <w:pPr>
        <w:pStyle w:val="Heading2"/>
      </w:pPr>
      <w:bookmarkStart w:id="18" w:name="_Toc230091798"/>
      <w:r>
        <w:lastRenderedPageBreak/>
        <w:t>E. “I want to compare my current branch to GitHub main.”</w:t>
      </w:r>
      <w:bookmarkEnd w:id="18"/>
    </w:p>
    <w:p w14:paraId="1DAB994F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fetch origin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</w:t>
      </w:r>
      <w:r w:rsidRPr="004416FC">
        <w:rPr>
          <w:rStyle w:val="l"/>
          <w:b/>
          <w:bCs/>
        </w:rPr>
        <w:t>diff</w:t>
      </w:r>
      <w:r w:rsidRPr="004416FC">
        <w:rPr>
          <w:b/>
          <w:bCs/>
        </w:rPr>
        <w:t xml:space="preserve"> </w:t>
      </w:r>
      <w:r w:rsidRPr="004416FC">
        <w:rPr>
          <w:rStyle w:val="n"/>
          <w:b/>
          <w:bCs/>
        </w:rPr>
        <w:t>--name-status</w:t>
      </w:r>
      <w:r w:rsidRPr="004416FC">
        <w:rPr>
          <w:b/>
          <w:bCs/>
        </w:rPr>
        <w:t xml:space="preserve"> origin/main..HEAD</w:t>
      </w:r>
    </w:p>
    <w:p w14:paraId="5B253DE5" w14:textId="77777777" w:rsidR="004163A6" w:rsidRDefault="004163A6" w:rsidP="004163A6">
      <w:pPr>
        <w:pStyle w:val="NormalWeb"/>
      </w:pPr>
      <w:r>
        <w:t xml:space="preserve">For only </w:t>
      </w:r>
      <w:r>
        <w:rPr>
          <w:rStyle w:val="HTMLCode"/>
        </w:rPr>
        <w:t>.mjs</w:t>
      </w:r>
      <w:r>
        <w:t xml:space="preserve"> files:</w:t>
      </w:r>
    </w:p>
    <w:p w14:paraId="3EC45DFF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</w:t>
      </w:r>
      <w:r w:rsidRPr="004416FC">
        <w:rPr>
          <w:rStyle w:val="l"/>
          <w:b/>
          <w:bCs/>
        </w:rPr>
        <w:t>diff</w:t>
      </w:r>
      <w:r w:rsidRPr="004416FC">
        <w:rPr>
          <w:b/>
          <w:bCs/>
        </w:rPr>
        <w:t xml:space="preserve"> </w:t>
      </w:r>
      <w:r w:rsidRPr="004416FC">
        <w:rPr>
          <w:rStyle w:val="n"/>
          <w:b/>
          <w:bCs/>
        </w:rPr>
        <w:t>--name-status</w:t>
      </w:r>
      <w:r w:rsidRPr="004416FC">
        <w:rPr>
          <w:b/>
          <w:bCs/>
        </w:rPr>
        <w:t xml:space="preserve"> origin/main..HEAD </w:t>
      </w:r>
      <w:r w:rsidRPr="004416FC">
        <w:rPr>
          <w:rStyle w:val="n"/>
          <w:b/>
          <w:bCs/>
        </w:rPr>
        <w:t>--</w:t>
      </w:r>
      <w:r w:rsidRPr="004416FC">
        <w:rPr>
          <w:b/>
          <w:bCs/>
        </w:rPr>
        <w:t xml:space="preserve"> </w:t>
      </w:r>
      <w:r w:rsidRPr="004416FC">
        <w:rPr>
          <w:rStyle w:val="k"/>
          <w:b/>
          <w:bCs/>
        </w:rPr>
        <w:t>"*.mjs"</w:t>
      </w:r>
    </w:p>
    <w:p w14:paraId="0E56D762" w14:textId="77777777" w:rsidR="004163A6" w:rsidRDefault="00000000" w:rsidP="004163A6">
      <w:r>
        <w:pict w14:anchorId="01FA9536">
          <v:rect id="_x0000_i1039" style="width:0;height:1.5pt" o:hralign="center" o:hrstd="t" o:hr="t" fillcolor="#a0a0a0" stroked="f"/>
        </w:pict>
      </w:r>
    </w:p>
    <w:p w14:paraId="3491729D" w14:textId="77777777" w:rsidR="004163A6" w:rsidRDefault="004163A6" w:rsidP="004163A6">
      <w:pPr>
        <w:pStyle w:val="Heading2"/>
      </w:pPr>
      <w:bookmarkStart w:id="19" w:name="_Toc230091799"/>
      <w:r>
        <w:t>F. “I want to switch branches safely.”</w:t>
      </w:r>
      <w:bookmarkEnd w:id="19"/>
    </w:p>
    <w:p w14:paraId="4AE6CAB9" w14:textId="77777777" w:rsidR="004163A6" w:rsidRDefault="004163A6" w:rsidP="004163A6">
      <w:pPr>
        <w:pStyle w:val="NormalWeb"/>
      </w:pPr>
      <w:r>
        <w:t>Preferred approach:</w:t>
      </w:r>
    </w:p>
    <w:p w14:paraId="12FC054F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status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add </w:t>
      </w:r>
      <w:r w:rsidRPr="004416FC">
        <w:rPr>
          <w:rStyle w:val="n"/>
          <w:b/>
          <w:bCs/>
        </w:rPr>
        <w:t>-A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commit </w:t>
      </w:r>
      <w:r w:rsidRPr="004416FC">
        <w:rPr>
          <w:rStyle w:val="n"/>
          <w:b/>
          <w:bCs/>
        </w:rPr>
        <w:t>-m</w:t>
      </w:r>
      <w:r w:rsidRPr="004416FC">
        <w:rPr>
          <w:b/>
          <w:bCs/>
        </w:rPr>
        <w:t xml:space="preserve"> </w:t>
      </w:r>
      <w:r w:rsidRPr="004416FC">
        <w:rPr>
          <w:rStyle w:val="k"/>
          <w:b/>
          <w:bCs/>
        </w:rPr>
        <w:t>"WIP: checkpoint before switching"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switch main</w:t>
      </w:r>
    </w:p>
    <w:p w14:paraId="696462F7" w14:textId="77777777" w:rsidR="004163A6" w:rsidRDefault="004163A6" w:rsidP="004163A6">
      <w:pPr>
        <w:pStyle w:val="NormalWeb"/>
      </w:pPr>
      <w:r>
        <w:t>If you truly do not want a commit:</w:t>
      </w:r>
    </w:p>
    <w:p w14:paraId="4B359192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stash push </w:t>
      </w:r>
      <w:r w:rsidRPr="004416FC">
        <w:rPr>
          <w:rStyle w:val="n"/>
          <w:b/>
          <w:bCs/>
        </w:rPr>
        <w:t>-m</w:t>
      </w:r>
      <w:r w:rsidRPr="004416FC">
        <w:rPr>
          <w:b/>
          <w:bCs/>
        </w:rPr>
        <w:t xml:space="preserve"> </w:t>
      </w:r>
      <w:r w:rsidRPr="004416FC">
        <w:rPr>
          <w:rStyle w:val="k"/>
          <w:b/>
          <w:bCs/>
        </w:rPr>
        <w:t>"mid-edit checkpoint"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switch main</w:t>
      </w:r>
    </w:p>
    <w:p w14:paraId="611E60D5" w14:textId="77777777" w:rsidR="004163A6" w:rsidRDefault="00000000" w:rsidP="004163A6">
      <w:r>
        <w:rPr>
          <w:b/>
          <w:bCs/>
        </w:rPr>
        <w:pict w14:anchorId="053AF264">
          <v:rect id="_x0000_i1040" style="width:0;height:1.5pt" o:hralign="center" o:hrstd="t" o:hr="t" fillcolor="#a0a0a0" stroked="f"/>
        </w:pict>
      </w:r>
    </w:p>
    <w:p w14:paraId="6575C091" w14:textId="77777777" w:rsidR="004163A6" w:rsidRDefault="004163A6" w:rsidP="004163A6">
      <w:pPr>
        <w:pStyle w:val="Heading2"/>
      </w:pPr>
      <w:bookmarkStart w:id="20" w:name="_Toc230091800"/>
      <w:r>
        <w:t xml:space="preserve">G. “I want to update local </w:t>
      </w:r>
      <w:r>
        <w:rPr>
          <w:rStyle w:val="HTMLCode"/>
        </w:rPr>
        <w:t>main</w:t>
      </w:r>
      <w:r>
        <w:t xml:space="preserve"> from GitHub.”</w:t>
      </w:r>
      <w:bookmarkEnd w:id="20"/>
    </w:p>
    <w:p w14:paraId="716957CF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switch main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pull</w:t>
      </w:r>
    </w:p>
    <w:p w14:paraId="715A97EF" w14:textId="77777777" w:rsidR="004163A6" w:rsidRDefault="004163A6" w:rsidP="004163A6">
      <w:pPr>
        <w:pStyle w:val="NormalWeb"/>
      </w:pPr>
      <w:r>
        <w:t xml:space="preserve">This changes your local </w:t>
      </w:r>
      <w:r>
        <w:rPr>
          <w:rStyle w:val="HTMLCode"/>
        </w:rPr>
        <w:t>main</w:t>
      </w:r>
      <w:r>
        <w:t xml:space="preserve"> files to include remote updates.</w:t>
      </w:r>
    </w:p>
    <w:p w14:paraId="3B838FDB" w14:textId="77777777" w:rsidR="004163A6" w:rsidRDefault="004163A6" w:rsidP="004163A6">
      <w:pPr>
        <w:pStyle w:val="NormalWeb"/>
      </w:pPr>
      <w:r>
        <w:t>Safer/more explicit version:</w:t>
      </w:r>
    </w:p>
    <w:p w14:paraId="41328AEB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switch main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fetch origin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merge origin/main</w:t>
      </w:r>
    </w:p>
    <w:p w14:paraId="4B08225A" w14:textId="77777777" w:rsidR="004163A6" w:rsidRDefault="00000000" w:rsidP="004163A6">
      <w:r>
        <w:rPr>
          <w:b/>
          <w:bCs/>
        </w:rPr>
        <w:pict w14:anchorId="41719B88">
          <v:rect id="_x0000_i1041" style="width:0;height:1.5pt" o:hralign="center" o:hrstd="t" o:hr="t" fillcolor="#a0a0a0" stroked="f"/>
        </w:pict>
      </w:r>
    </w:p>
    <w:p w14:paraId="121AAD64" w14:textId="77777777" w:rsidR="004163A6" w:rsidRDefault="004163A6" w:rsidP="004163A6">
      <w:pPr>
        <w:pStyle w:val="Heading2"/>
      </w:pPr>
      <w:bookmarkStart w:id="21" w:name="_Toc230091801"/>
      <w:r>
        <w:t>H. “I want to bring the latest main into my working branch.”</w:t>
      </w:r>
      <w:bookmarkEnd w:id="21"/>
    </w:p>
    <w:p w14:paraId="247A8EE0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switch my-branch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fetch origin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merge origin/main</w:t>
      </w:r>
    </w:p>
    <w:p w14:paraId="0CC7EE09" w14:textId="77777777" w:rsidR="004163A6" w:rsidRDefault="004163A6" w:rsidP="004163A6">
      <w:pPr>
        <w:pStyle w:val="NormalWeb"/>
      </w:pPr>
      <w:r>
        <w:t>That merges current GitHub main into your current branch.</w:t>
      </w:r>
    </w:p>
    <w:p w14:paraId="6D038DC2" w14:textId="77777777" w:rsidR="004163A6" w:rsidRDefault="00000000" w:rsidP="004163A6">
      <w:r>
        <w:pict w14:anchorId="3E687987">
          <v:rect id="_x0000_i1042" style="width:0;height:1.5pt" o:hralign="center" o:hrstd="t" o:hr="t" fillcolor="#a0a0a0" stroked="f"/>
        </w:pict>
      </w:r>
    </w:p>
    <w:p w14:paraId="3C62380C" w14:textId="77777777" w:rsidR="004163A6" w:rsidRDefault="004163A6" w:rsidP="004163A6">
      <w:pPr>
        <w:pStyle w:val="Heading2"/>
      </w:pPr>
      <w:bookmarkStart w:id="22" w:name="_Toc230091802"/>
      <w:r>
        <w:t>I. “I want to discard my unstaged edits to one file.”</w:t>
      </w:r>
      <w:bookmarkEnd w:id="22"/>
    </w:p>
    <w:p w14:paraId="1F0D05D8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restore path/to/file</w:t>
      </w:r>
    </w:p>
    <w:p w14:paraId="51A5EF02" w14:textId="77777777" w:rsidR="004163A6" w:rsidRDefault="004163A6" w:rsidP="004163A6">
      <w:pPr>
        <w:pStyle w:val="NormalWeb"/>
      </w:pPr>
      <w:r>
        <w:t>Be careful: this overwrites your local file with the last committed version.</w:t>
      </w:r>
    </w:p>
    <w:p w14:paraId="65CEFAC3" w14:textId="77777777" w:rsidR="004163A6" w:rsidRDefault="00000000" w:rsidP="004163A6">
      <w:r>
        <w:pict w14:anchorId="490B0563">
          <v:rect id="_x0000_i1043" style="width:0;height:1.5pt" o:hralign="center" o:hrstd="t" o:hr="t" fillcolor="#a0a0a0" stroked="f"/>
        </w:pict>
      </w:r>
    </w:p>
    <w:p w14:paraId="5076FF47" w14:textId="77777777" w:rsidR="004163A6" w:rsidRDefault="004163A6" w:rsidP="004163A6">
      <w:pPr>
        <w:pStyle w:val="Heading2"/>
      </w:pPr>
      <w:bookmarkStart w:id="23" w:name="_Toc230091803"/>
      <w:r>
        <w:t>J. “I accidentally staged something. Unstage it.”</w:t>
      </w:r>
      <w:bookmarkEnd w:id="23"/>
    </w:p>
    <w:p w14:paraId="002C2AFA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restore </w:t>
      </w:r>
      <w:r w:rsidRPr="004416FC">
        <w:rPr>
          <w:rStyle w:val="n"/>
          <w:b/>
          <w:bCs/>
        </w:rPr>
        <w:t>--staged</w:t>
      </w:r>
      <w:r w:rsidRPr="004416FC">
        <w:rPr>
          <w:b/>
          <w:bCs/>
        </w:rPr>
        <w:t xml:space="preserve"> path/to/file</w:t>
      </w:r>
    </w:p>
    <w:p w14:paraId="397966AD" w14:textId="77777777" w:rsidR="004163A6" w:rsidRDefault="00000000" w:rsidP="004163A6">
      <w:r>
        <w:pict w14:anchorId="46DA7C88">
          <v:rect id="_x0000_i1044" style="width:0;height:1.5pt" o:hralign="center" o:hrstd="t" o:hr="t" fillcolor="#a0a0a0" stroked="f"/>
        </w:pict>
      </w:r>
    </w:p>
    <w:p w14:paraId="0164DAFC" w14:textId="77777777" w:rsidR="004163A6" w:rsidRDefault="004163A6" w:rsidP="004163A6">
      <w:pPr>
        <w:pStyle w:val="Heading2"/>
      </w:pPr>
      <w:bookmarkStart w:id="24" w:name="_Toc230091804"/>
      <w:r>
        <w:lastRenderedPageBreak/>
        <w:t>K. “I deleted files and want Git to record the deletions.”</w:t>
      </w:r>
      <w:bookmarkEnd w:id="24"/>
    </w:p>
    <w:p w14:paraId="1531B923" w14:textId="77777777" w:rsidR="004163A6" w:rsidRDefault="004163A6" w:rsidP="004163A6">
      <w:pPr>
        <w:pStyle w:val="NormalWeb"/>
      </w:pPr>
      <w:r>
        <w:t>If already deleted in Explorer:</w:t>
      </w:r>
    </w:p>
    <w:p w14:paraId="2F98210D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add </w:t>
      </w:r>
      <w:r w:rsidRPr="004416FC">
        <w:rPr>
          <w:rStyle w:val="n"/>
          <w:b/>
          <w:bCs/>
        </w:rPr>
        <w:t>-A</w:t>
      </w:r>
    </w:p>
    <w:p w14:paraId="7A38AA93" w14:textId="77777777" w:rsidR="004163A6" w:rsidRDefault="004163A6" w:rsidP="004163A6">
      <w:pPr>
        <w:pStyle w:val="NormalWeb"/>
      </w:pPr>
      <w:r>
        <w:t>If deleting through Git:</w:t>
      </w:r>
    </w:p>
    <w:p w14:paraId="6AF4D075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</w:t>
      </w:r>
      <w:r w:rsidRPr="004416FC">
        <w:rPr>
          <w:rStyle w:val="l"/>
          <w:b/>
          <w:bCs/>
        </w:rPr>
        <w:t>rm</w:t>
      </w:r>
      <w:r w:rsidRPr="004416FC">
        <w:rPr>
          <w:b/>
          <w:bCs/>
        </w:rPr>
        <w:t xml:space="preserve"> path/to/file</w:t>
      </w:r>
    </w:p>
    <w:p w14:paraId="4CEE1542" w14:textId="77777777" w:rsidR="004163A6" w:rsidRPr="004416FC" w:rsidRDefault="00000000" w:rsidP="004163A6">
      <w:pPr>
        <w:rPr>
          <w:b/>
          <w:bCs/>
        </w:rPr>
      </w:pPr>
      <w:r>
        <w:rPr>
          <w:b/>
          <w:bCs/>
        </w:rPr>
        <w:pict w14:anchorId="46E857E1">
          <v:rect id="_x0000_i1045" style="width:0;height:1.5pt" o:hralign="center" o:hrstd="t" o:hr="t" fillcolor="#a0a0a0" stroked="f"/>
        </w:pict>
      </w:r>
    </w:p>
    <w:p w14:paraId="64B26F73" w14:textId="77777777" w:rsidR="004163A6" w:rsidRDefault="004163A6" w:rsidP="004163A6">
      <w:pPr>
        <w:pStyle w:val="Heading2"/>
      </w:pPr>
      <w:bookmarkStart w:id="25" w:name="_Toc230091805"/>
      <w:r>
        <w:t>L. “I want to see what is different but not yet committed.”</w:t>
      </w:r>
      <w:bookmarkEnd w:id="25"/>
    </w:p>
    <w:p w14:paraId="2C6A6CE4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</w:t>
      </w:r>
      <w:r w:rsidRPr="004416FC">
        <w:rPr>
          <w:rStyle w:val="l"/>
          <w:b/>
          <w:bCs/>
        </w:rPr>
        <w:t>diff</w:t>
      </w:r>
    </w:p>
    <w:p w14:paraId="09E01FB4" w14:textId="77777777" w:rsidR="004163A6" w:rsidRDefault="004163A6" w:rsidP="004163A6">
      <w:pPr>
        <w:pStyle w:val="Heading2"/>
      </w:pPr>
      <w:bookmarkStart w:id="26" w:name="_Toc230091806"/>
      <w:r>
        <w:t>M. “I want to see what will be committed next.”</w:t>
      </w:r>
      <w:bookmarkEnd w:id="26"/>
    </w:p>
    <w:p w14:paraId="762CEAB1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</w:t>
      </w:r>
      <w:r w:rsidRPr="004416FC">
        <w:rPr>
          <w:rStyle w:val="l"/>
          <w:b/>
          <w:bCs/>
        </w:rPr>
        <w:t>diff</w:t>
      </w:r>
      <w:r w:rsidRPr="004416FC">
        <w:rPr>
          <w:b/>
          <w:bCs/>
        </w:rPr>
        <w:t xml:space="preserve"> </w:t>
      </w:r>
      <w:r w:rsidRPr="004416FC">
        <w:rPr>
          <w:rStyle w:val="n"/>
          <w:b/>
          <w:bCs/>
        </w:rPr>
        <w:t>--staged</w:t>
      </w:r>
    </w:p>
    <w:p w14:paraId="3434923F" w14:textId="77777777" w:rsidR="004163A6" w:rsidRDefault="00000000" w:rsidP="004163A6">
      <w:r>
        <w:pict w14:anchorId="5A8030D9">
          <v:rect id="_x0000_i1046" style="width:0;height:1.5pt" o:hralign="center" o:hrstd="t" o:hr="t" fillcolor="#a0a0a0" stroked="f"/>
        </w:pict>
      </w:r>
    </w:p>
    <w:p w14:paraId="5FDB3DCC" w14:textId="61424A5B" w:rsidR="004163A6" w:rsidRDefault="004163A6" w:rsidP="004163A6">
      <w:pPr>
        <w:pStyle w:val="Heading1"/>
      </w:pPr>
      <w:bookmarkStart w:id="27" w:name="_Toc230091807"/>
      <w:r>
        <w:t>Recommended working habits for your kind of repo reconciliation</w:t>
      </w:r>
      <w:bookmarkEnd w:id="27"/>
    </w:p>
    <w:p w14:paraId="78DE9CD0" w14:textId="77777777" w:rsidR="004163A6" w:rsidRDefault="004163A6" w:rsidP="004163A6">
      <w:pPr>
        <w:pStyle w:val="Heading2"/>
      </w:pPr>
      <w:bookmarkStart w:id="28" w:name="_Toc230091808"/>
      <w:r>
        <w:t>Best habits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1"/>
        <w:gridCol w:w="3329"/>
      </w:tblGrid>
      <w:tr w:rsidR="004163A6" w14:paraId="197CC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2D260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2BBD5543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4163A6" w14:paraId="5AF7A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6DB8" w14:textId="77777777" w:rsidR="004163A6" w:rsidRDefault="004163A6">
            <w:r w:rsidRPr="004416FC">
              <w:rPr>
                <w:b/>
                <w:bCs/>
              </w:rPr>
              <w:t xml:space="preserve">Run </w:t>
            </w:r>
            <w:r w:rsidRPr="004416FC">
              <w:rPr>
                <w:rStyle w:val="HTMLCode"/>
                <w:b/>
                <w:bCs/>
              </w:rPr>
              <w:t>git status</w:t>
            </w:r>
            <w:r>
              <w:t xml:space="preserve"> constantly</w:t>
            </w:r>
          </w:p>
        </w:tc>
        <w:tc>
          <w:tcPr>
            <w:tcW w:w="0" w:type="auto"/>
            <w:vAlign w:val="center"/>
            <w:hideMark/>
          </w:tcPr>
          <w:p w14:paraId="5E360F59" w14:textId="77777777" w:rsidR="004163A6" w:rsidRDefault="004163A6">
            <w:r>
              <w:t>Keeps you oriented</w:t>
            </w:r>
          </w:p>
        </w:tc>
      </w:tr>
      <w:tr w:rsidR="004163A6" w14:paraId="1324E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922B" w14:textId="77777777" w:rsidR="004163A6" w:rsidRDefault="004163A6">
            <w:r>
              <w:t>Make small WIP commits</w:t>
            </w:r>
          </w:p>
        </w:tc>
        <w:tc>
          <w:tcPr>
            <w:tcW w:w="0" w:type="auto"/>
            <w:vAlign w:val="center"/>
            <w:hideMark/>
          </w:tcPr>
          <w:p w14:paraId="6E5D7A2C" w14:textId="77777777" w:rsidR="004163A6" w:rsidRDefault="004163A6">
            <w:r>
              <w:t>Better than relying on stash or memory</w:t>
            </w:r>
          </w:p>
        </w:tc>
      </w:tr>
      <w:tr w:rsidR="004163A6" w14:paraId="7185C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72F3" w14:textId="77777777" w:rsidR="004163A6" w:rsidRDefault="004163A6">
            <w:r>
              <w:t xml:space="preserve">Use </w:t>
            </w:r>
            <w:r w:rsidRPr="004416FC">
              <w:rPr>
                <w:rStyle w:val="HTMLCode"/>
                <w:b/>
                <w:bCs/>
              </w:rPr>
              <w:t>git fetch origin</w:t>
            </w:r>
            <w:r>
              <w:t xml:space="preserve"> before branch-vs-main comparisons</w:t>
            </w:r>
          </w:p>
        </w:tc>
        <w:tc>
          <w:tcPr>
            <w:tcW w:w="0" w:type="auto"/>
            <w:vAlign w:val="center"/>
            <w:hideMark/>
          </w:tcPr>
          <w:p w14:paraId="31179A43" w14:textId="77777777" w:rsidR="004163A6" w:rsidRDefault="004163A6">
            <w:r>
              <w:t>Keeps remote references current</w:t>
            </w:r>
          </w:p>
        </w:tc>
      </w:tr>
      <w:tr w:rsidR="004163A6" w14:paraId="01F89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CB67" w14:textId="77777777" w:rsidR="004163A6" w:rsidRDefault="004163A6">
            <w:r>
              <w:t>Keep branch switching intentional</w:t>
            </w:r>
          </w:p>
        </w:tc>
        <w:tc>
          <w:tcPr>
            <w:tcW w:w="0" w:type="auto"/>
            <w:vAlign w:val="center"/>
            <w:hideMark/>
          </w:tcPr>
          <w:p w14:paraId="4C660C74" w14:textId="77777777" w:rsidR="004163A6" w:rsidRDefault="004163A6">
            <w:r>
              <w:t>Avoid confusion</w:t>
            </w:r>
          </w:p>
        </w:tc>
      </w:tr>
      <w:tr w:rsidR="004163A6" w14:paraId="5962C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EC92" w14:textId="77777777" w:rsidR="004163A6" w:rsidRDefault="004163A6">
            <w:r>
              <w:t xml:space="preserve">Treat </w:t>
            </w:r>
            <w:r w:rsidRPr="004416FC">
              <w:rPr>
                <w:rStyle w:val="HTMLCode"/>
                <w:b/>
                <w:bCs/>
              </w:rPr>
              <w:t>git pull</w:t>
            </w:r>
            <w:r>
              <w:t xml:space="preserve"> as a file-changing command</w:t>
            </w:r>
          </w:p>
        </w:tc>
        <w:tc>
          <w:tcPr>
            <w:tcW w:w="0" w:type="auto"/>
            <w:vAlign w:val="center"/>
            <w:hideMark/>
          </w:tcPr>
          <w:p w14:paraId="29B68040" w14:textId="77777777" w:rsidR="004163A6" w:rsidRDefault="004163A6">
            <w:r>
              <w:t>Because it is</w:t>
            </w:r>
          </w:p>
        </w:tc>
      </w:tr>
    </w:tbl>
    <w:p w14:paraId="3E8F2D2A" w14:textId="77777777" w:rsidR="004163A6" w:rsidRDefault="004163A6" w:rsidP="004163A6">
      <w:pPr>
        <w:pStyle w:val="Heading2"/>
      </w:pPr>
      <w:bookmarkStart w:id="29" w:name="_Toc230091809"/>
      <w:r>
        <w:t>Avoid when stressed or tired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9"/>
        <w:gridCol w:w="2800"/>
      </w:tblGrid>
      <w:tr w:rsidR="004163A6" w14:paraId="35543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7BC7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14:paraId="2DCD3AC4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4163A6" w14:paraId="1A7AF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83CD" w14:textId="77777777" w:rsidR="004163A6" w:rsidRPr="004416FC" w:rsidRDefault="004163A6">
            <w:pPr>
              <w:rPr>
                <w:b/>
                <w:bCs/>
              </w:rPr>
            </w:pPr>
            <w:r w:rsidRPr="004416FC">
              <w:rPr>
                <w:rStyle w:val="HTMLCode"/>
                <w:b/>
                <w:bCs/>
              </w:rPr>
              <w:t>git reset --hard</w:t>
            </w:r>
          </w:p>
        </w:tc>
        <w:tc>
          <w:tcPr>
            <w:tcW w:w="0" w:type="auto"/>
            <w:vAlign w:val="center"/>
            <w:hideMark/>
          </w:tcPr>
          <w:p w14:paraId="4EA13BAB" w14:textId="77777777" w:rsidR="004163A6" w:rsidRDefault="004163A6">
            <w:r>
              <w:t>Easy to lose work</w:t>
            </w:r>
          </w:p>
        </w:tc>
      </w:tr>
      <w:tr w:rsidR="004163A6" w14:paraId="5374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63E5" w14:textId="77777777" w:rsidR="004163A6" w:rsidRDefault="004163A6">
            <w:r>
              <w:t>Long-lived unstaged edits across branch switches</w:t>
            </w:r>
          </w:p>
        </w:tc>
        <w:tc>
          <w:tcPr>
            <w:tcW w:w="0" w:type="auto"/>
            <w:vAlign w:val="center"/>
            <w:hideMark/>
          </w:tcPr>
          <w:p w14:paraId="3C924BD7" w14:textId="77777777" w:rsidR="004163A6" w:rsidRDefault="004163A6">
            <w:r>
              <w:t>Creates confusion</w:t>
            </w:r>
          </w:p>
        </w:tc>
      </w:tr>
      <w:tr w:rsidR="004163A6" w14:paraId="5A350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DC04" w14:textId="77777777" w:rsidR="004163A6" w:rsidRDefault="004163A6">
            <w:r>
              <w:t>Too many unnamed stashes</w:t>
            </w:r>
          </w:p>
        </w:tc>
        <w:tc>
          <w:tcPr>
            <w:tcW w:w="0" w:type="auto"/>
            <w:vAlign w:val="center"/>
            <w:hideMark/>
          </w:tcPr>
          <w:p w14:paraId="3AD360CB" w14:textId="77777777" w:rsidR="004163A6" w:rsidRDefault="004163A6">
            <w:r>
              <w:t>Hard to track</w:t>
            </w:r>
          </w:p>
        </w:tc>
      </w:tr>
      <w:tr w:rsidR="004163A6" w14:paraId="4DAD1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0393" w14:textId="77777777" w:rsidR="004163A6" w:rsidRDefault="004163A6">
            <w:r>
              <w:t xml:space="preserve">Blind </w:t>
            </w:r>
            <w:r w:rsidRPr="004416FC">
              <w:rPr>
                <w:rStyle w:val="HTMLCode"/>
                <w:b/>
                <w:bCs/>
              </w:rPr>
              <w:t>git pull</w:t>
            </w:r>
            <w:r>
              <w:t xml:space="preserve"> on the wrong branch</w:t>
            </w:r>
          </w:p>
        </w:tc>
        <w:tc>
          <w:tcPr>
            <w:tcW w:w="0" w:type="auto"/>
            <w:vAlign w:val="center"/>
            <w:hideMark/>
          </w:tcPr>
          <w:p w14:paraId="6F87F41E" w14:textId="77777777" w:rsidR="004163A6" w:rsidRDefault="004163A6">
            <w:r>
              <w:t>Can change files unexpectedly</w:t>
            </w:r>
          </w:p>
        </w:tc>
      </w:tr>
    </w:tbl>
    <w:p w14:paraId="04FD7BA5" w14:textId="77777777" w:rsidR="004163A6" w:rsidRDefault="00000000" w:rsidP="004163A6">
      <w:r>
        <w:pict w14:anchorId="02DED412">
          <v:rect id="_x0000_i1047" style="width:0;height:1.5pt" o:hralign="center" o:hrstd="t" o:hr="t" fillcolor="#a0a0a0" stroked="f"/>
        </w:pict>
      </w:r>
    </w:p>
    <w:p w14:paraId="0B7D2988" w14:textId="37F1EECE" w:rsidR="004163A6" w:rsidRDefault="004163A6" w:rsidP="004163A6">
      <w:pPr>
        <w:pStyle w:val="Heading1"/>
      </w:pPr>
      <w:bookmarkStart w:id="30" w:name="_Toc230091810"/>
      <w:r>
        <w:t>Your practical “minimal Git routine”</w:t>
      </w:r>
      <w:bookmarkEnd w:id="30"/>
    </w:p>
    <w:p w14:paraId="5BAF0FE9" w14:textId="77777777" w:rsidR="004163A6" w:rsidRDefault="004163A6" w:rsidP="004163A6">
      <w:pPr>
        <w:pStyle w:val="NormalWeb"/>
      </w:pPr>
      <w:r>
        <w:t>For daily work, this is enough:</w:t>
      </w:r>
    </w:p>
    <w:p w14:paraId="66023EC0" w14:textId="77777777" w:rsidR="004163A6" w:rsidRDefault="004163A6" w:rsidP="004163A6">
      <w:pPr>
        <w:pStyle w:val="Heading3"/>
      </w:pPr>
      <w:bookmarkStart w:id="31" w:name="_Toc230091811"/>
      <w:r>
        <w:lastRenderedPageBreak/>
        <w:t>Start of session</w:t>
      </w:r>
      <w:bookmarkEnd w:id="31"/>
    </w:p>
    <w:p w14:paraId="7F2E352C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status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branch </w:t>
      </w:r>
      <w:r w:rsidRPr="004416FC">
        <w:rPr>
          <w:rStyle w:val="n"/>
          <w:b/>
          <w:bCs/>
        </w:rPr>
        <w:t>--show-current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log </w:t>
      </w:r>
      <w:r w:rsidRPr="004416FC">
        <w:rPr>
          <w:rStyle w:val="n"/>
          <w:b/>
          <w:bCs/>
        </w:rPr>
        <w:t>--oneline</w:t>
      </w:r>
      <w:r w:rsidRPr="004416FC">
        <w:rPr>
          <w:b/>
          <w:bCs/>
        </w:rPr>
        <w:t xml:space="preserve"> </w:t>
      </w:r>
      <w:r w:rsidRPr="004416FC">
        <w:rPr>
          <w:rStyle w:val="n"/>
          <w:b/>
          <w:bCs/>
        </w:rPr>
        <w:t>--graph</w:t>
      </w:r>
      <w:r w:rsidRPr="004416FC">
        <w:rPr>
          <w:b/>
          <w:bCs/>
        </w:rPr>
        <w:t xml:space="preserve"> </w:t>
      </w:r>
      <w:r w:rsidRPr="004416FC">
        <w:rPr>
          <w:rStyle w:val="n"/>
          <w:b/>
          <w:bCs/>
        </w:rPr>
        <w:t>--decorate</w:t>
      </w:r>
      <w:r w:rsidRPr="004416FC">
        <w:rPr>
          <w:b/>
          <w:bCs/>
        </w:rPr>
        <w:t xml:space="preserve"> </w:t>
      </w:r>
      <w:r w:rsidRPr="004416FC">
        <w:rPr>
          <w:rStyle w:val="n"/>
          <w:b/>
          <w:bCs/>
        </w:rPr>
        <w:t>-5</w:t>
      </w:r>
    </w:p>
    <w:p w14:paraId="2ABAC8A1" w14:textId="77777777" w:rsidR="004163A6" w:rsidRDefault="004163A6" w:rsidP="004163A6">
      <w:pPr>
        <w:pStyle w:val="Heading3"/>
      </w:pPr>
      <w:bookmarkStart w:id="32" w:name="_Toc230091812"/>
      <w:r>
        <w:t>Before switching branches</w:t>
      </w:r>
      <w:bookmarkEnd w:id="32"/>
    </w:p>
    <w:p w14:paraId="5AAF94D7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status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add </w:t>
      </w:r>
      <w:r w:rsidRPr="004416FC">
        <w:rPr>
          <w:rStyle w:val="n"/>
          <w:b/>
          <w:bCs/>
        </w:rPr>
        <w:t>-A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commit </w:t>
      </w:r>
      <w:r w:rsidRPr="004416FC">
        <w:rPr>
          <w:rStyle w:val="n"/>
          <w:b/>
          <w:bCs/>
        </w:rPr>
        <w:t>-m</w:t>
      </w:r>
      <w:r w:rsidRPr="004416FC">
        <w:rPr>
          <w:b/>
          <w:bCs/>
        </w:rPr>
        <w:t xml:space="preserve"> </w:t>
      </w:r>
      <w:r w:rsidRPr="004416FC">
        <w:rPr>
          <w:rStyle w:val="k"/>
          <w:b/>
          <w:bCs/>
        </w:rPr>
        <w:t>"WIP: checkpoint"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switch other-branch</w:t>
      </w:r>
    </w:p>
    <w:p w14:paraId="1CEDD978" w14:textId="77777777" w:rsidR="004163A6" w:rsidRDefault="004163A6" w:rsidP="004163A6">
      <w:pPr>
        <w:pStyle w:val="Heading3"/>
      </w:pPr>
      <w:bookmarkStart w:id="33" w:name="_Toc230091813"/>
      <w:r>
        <w:t>Before comparing to GitHub main</w:t>
      </w:r>
      <w:bookmarkEnd w:id="33"/>
    </w:p>
    <w:p w14:paraId="6BBC9081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fetch origin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</w:t>
      </w:r>
      <w:r w:rsidRPr="004416FC">
        <w:rPr>
          <w:rStyle w:val="l"/>
          <w:b/>
          <w:bCs/>
        </w:rPr>
        <w:t>diff</w:t>
      </w:r>
      <w:r w:rsidRPr="004416FC">
        <w:rPr>
          <w:b/>
          <w:bCs/>
        </w:rPr>
        <w:t xml:space="preserve"> </w:t>
      </w:r>
      <w:r w:rsidRPr="004416FC">
        <w:rPr>
          <w:rStyle w:val="n"/>
          <w:b/>
          <w:bCs/>
        </w:rPr>
        <w:t>--name-status</w:t>
      </w:r>
      <w:r w:rsidRPr="004416FC">
        <w:rPr>
          <w:b/>
          <w:bCs/>
        </w:rPr>
        <w:t xml:space="preserve"> origin/main..HEAD</w:t>
      </w:r>
    </w:p>
    <w:p w14:paraId="3C00A2BE" w14:textId="77777777" w:rsidR="004163A6" w:rsidRDefault="004163A6" w:rsidP="004163A6">
      <w:pPr>
        <w:pStyle w:val="Heading3"/>
      </w:pPr>
      <w:bookmarkStart w:id="34" w:name="_Toc230091814"/>
      <w:r>
        <w:t>End of session</w:t>
      </w:r>
      <w:bookmarkEnd w:id="34"/>
    </w:p>
    <w:p w14:paraId="7F7032DA" w14:textId="77777777" w:rsidR="004163A6" w:rsidRDefault="004163A6" w:rsidP="004163A6">
      <w:pPr>
        <w:pStyle w:val="HTMLPreformatted"/>
        <w:rPr>
          <w:b/>
          <w:bCs/>
        </w:rPr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status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add </w:t>
      </w:r>
      <w:r w:rsidRPr="004416FC">
        <w:rPr>
          <w:rStyle w:val="n"/>
          <w:b/>
          <w:bCs/>
        </w:rPr>
        <w:t>-A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commit </w:t>
      </w:r>
      <w:r w:rsidRPr="004416FC">
        <w:rPr>
          <w:rStyle w:val="n"/>
          <w:b/>
          <w:bCs/>
        </w:rPr>
        <w:t>-m</w:t>
      </w:r>
      <w:r w:rsidRPr="004416FC">
        <w:rPr>
          <w:b/>
          <w:bCs/>
        </w:rPr>
        <w:t xml:space="preserve"> </w:t>
      </w:r>
      <w:r w:rsidRPr="004416FC">
        <w:rPr>
          <w:rStyle w:val="k"/>
          <w:b/>
          <w:bCs/>
        </w:rPr>
        <w:t>"WIP: end-of-day checkpoint"</w:t>
      </w:r>
      <w:r w:rsidRPr="004416FC">
        <w:rPr>
          <w:b/>
          <w:bCs/>
        </w:rPr>
        <w:br/>
      </w: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push</w:t>
      </w:r>
    </w:p>
    <w:p w14:paraId="438647C4" w14:textId="10B99FCB" w:rsidR="003277FB" w:rsidRDefault="003277FB" w:rsidP="003277FB">
      <w:pPr>
        <w:pStyle w:val="Heading3"/>
      </w:pPr>
      <w:bookmarkStart w:id="35" w:name="_Toc230091815"/>
      <w:r>
        <w:t>Clean up local folder to match Origin</w:t>
      </w:r>
      <w:bookmarkEnd w:id="35"/>
    </w:p>
    <w:p w14:paraId="0E5BE19D" w14:textId="4D51E8F4" w:rsidR="004163A6" w:rsidRDefault="003277FB" w:rsidP="00B4459B">
      <w:pPr>
        <w:pStyle w:val="HTMLPreformatted"/>
      </w:pPr>
      <w:r w:rsidRPr="004416FC">
        <w:rPr>
          <w:rStyle w:val="l"/>
          <w:b/>
          <w:bCs/>
        </w:rPr>
        <w:t>git</w:t>
      </w:r>
      <w:r w:rsidRPr="004416FC">
        <w:rPr>
          <w:b/>
          <w:bCs/>
        </w:rPr>
        <w:t xml:space="preserve"> </w:t>
      </w:r>
      <w:r>
        <w:rPr>
          <w:b/>
          <w:bCs/>
        </w:rPr>
        <w:t xml:space="preserve">clean </w:t>
      </w:r>
      <w:r w:rsidR="00000000">
        <w:rPr>
          <w:b/>
          <w:bCs/>
        </w:rPr>
        <w:pict w14:anchorId="397A64D8">
          <v:rect id="_x0000_i1048" style="width:0;height:1.5pt" o:hralign="center" o:hrstd="t" o:hr="t" fillcolor="#a0a0a0" stroked="f"/>
        </w:pict>
      </w:r>
    </w:p>
    <w:p w14:paraId="75EB06CB" w14:textId="36D6D915" w:rsidR="004163A6" w:rsidRDefault="004163A6" w:rsidP="004163A6">
      <w:pPr>
        <w:pStyle w:val="Heading1"/>
      </w:pPr>
      <w:bookmarkStart w:id="36" w:name="_Toc230091816"/>
      <w:r>
        <w:t>Fast “what happens where” summary</w:t>
      </w:r>
      <w:bookmarkEnd w:id="36"/>
    </w:p>
    <w:p w14:paraId="547093E1" w14:textId="77777777" w:rsidR="004163A6" w:rsidRPr="004416FC" w:rsidRDefault="004163A6" w:rsidP="004163A6">
      <w:pPr>
        <w:pStyle w:val="HTMLPreformatted"/>
        <w:rPr>
          <w:b/>
          <w:bCs/>
        </w:rPr>
      </w:pPr>
      <w:r w:rsidRPr="004416FC">
        <w:rPr>
          <w:b/>
          <w:bCs/>
        </w:rPr>
        <w:t>git fetch origin   : GitHub  -&gt; local repo (.git)</w:t>
      </w:r>
      <w:r w:rsidRPr="004416FC">
        <w:rPr>
          <w:b/>
          <w:bCs/>
        </w:rPr>
        <w:br/>
        <w:t>git add            : local disk -&gt; local repo staging</w:t>
      </w:r>
      <w:r w:rsidRPr="004416FC">
        <w:rPr>
          <w:b/>
          <w:bCs/>
        </w:rPr>
        <w:br/>
        <w:t>git commit         : staging -&gt; local repo history</w:t>
      </w:r>
      <w:r w:rsidRPr="004416FC">
        <w:rPr>
          <w:b/>
          <w:bCs/>
        </w:rPr>
        <w:br/>
        <w:t>git push           : local repo -&gt; GitHub</w:t>
      </w:r>
      <w:r w:rsidRPr="004416FC">
        <w:rPr>
          <w:b/>
          <w:bCs/>
        </w:rPr>
        <w:br/>
        <w:t>git switch branch  : local repo -&gt; local disk</w:t>
      </w:r>
      <w:r w:rsidRPr="004416FC">
        <w:rPr>
          <w:b/>
          <w:bCs/>
        </w:rPr>
        <w:br/>
        <w:t>git pull           : GitHub -&gt; local repo -&gt; local disk</w:t>
      </w:r>
      <w:r w:rsidRPr="004416FC">
        <w:rPr>
          <w:b/>
          <w:bCs/>
        </w:rPr>
        <w:br/>
        <w:t>git stash          : local disk -&gt; local repo stash</w:t>
      </w:r>
    </w:p>
    <w:p w14:paraId="7DE5FB92" w14:textId="77777777" w:rsidR="004163A6" w:rsidRPr="004416FC" w:rsidRDefault="00000000" w:rsidP="004163A6">
      <w:pPr>
        <w:rPr>
          <w:b/>
          <w:bCs/>
        </w:rPr>
      </w:pPr>
      <w:r>
        <w:rPr>
          <w:b/>
          <w:bCs/>
        </w:rPr>
        <w:pict w14:anchorId="277B960D">
          <v:rect id="_x0000_i1049" style="width:0;height:1.5pt" o:hralign="center" o:hrstd="t" o:hr="t" fillcolor="#a0a0a0" stroked="f"/>
        </w:pict>
      </w:r>
    </w:p>
    <w:p w14:paraId="7AF11243" w14:textId="0AA17CFF" w:rsidR="004163A6" w:rsidRDefault="004163A6" w:rsidP="004163A6">
      <w:pPr>
        <w:pStyle w:val="Heading1"/>
      </w:pPr>
      <w:bookmarkStart w:id="37" w:name="_Toc230091817"/>
      <w:r>
        <w:t>The single most important distinction</w:t>
      </w:r>
      <w:bookmarkEnd w:id="37"/>
    </w:p>
    <w:p w14:paraId="0D5688DB" w14:textId="77777777" w:rsidR="004163A6" w:rsidRDefault="004163A6" w:rsidP="004163A6">
      <w:pPr>
        <w:pStyle w:val="NormalWeb"/>
      </w:pPr>
      <w:r>
        <w:t>There are only three questions:</w:t>
      </w:r>
    </w:p>
    <w:p w14:paraId="4BCCFE6B" w14:textId="77777777" w:rsidR="004163A6" w:rsidRDefault="004163A6">
      <w:pPr>
        <w:pStyle w:val="NormalWeb"/>
        <w:numPr>
          <w:ilvl w:val="0"/>
          <w:numId w:val="11"/>
        </w:numPr>
      </w:pPr>
      <w:r>
        <w:rPr>
          <w:rStyle w:val="Strong"/>
        </w:rPr>
        <w:t>Am I just inspecting?</w:t>
      </w:r>
      <w:r>
        <w:br/>
        <w:t xml:space="preserve">Use </w:t>
      </w:r>
      <w:r w:rsidRPr="004416FC">
        <w:rPr>
          <w:rStyle w:val="HTMLCode"/>
          <w:b/>
          <w:bCs/>
        </w:rPr>
        <w:t>status</w:t>
      </w:r>
      <w:r w:rsidRPr="004416FC">
        <w:rPr>
          <w:b/>
          <w:bCs/>
        </w:rPr>
        <w:t xml:space="preserve">, </w:t>
      </w:r>
      <w:r w:rsidRPr="004416FC">
        <w:rPr>
          <w:rStyle w:val="HTMLCode"/>
          <w:b/>
          <w:bCs/>
        </w:rPr>
        <w:t>log</w:t>
      </w:r>
      <w:r w:rsidRPr="004416FC">
        <w:rPr>
          <w:b/>
          <w:bCs/>
        </w:rPr>
        <w:t xml:space="preserve">, </w:t>
      </w:r>
      <w:r w:rsidRPr="004416FC">
        <w:rPr>
          <w:rStyle w:val="HTMLCode"/>
          <w:b/>
          <w:bCs/>
        </w:rPr>
        <w:t>diff</w:t>
      </w:r>
      <w:r w:rsidRPr="004416FC">
        <w:rPr>
          <w:b/>
          <w:bCs/>
        </w:rPr>
        <w:t xml:space="preserve">, </w:t>
      </w:r>
      <w:r w:rsidRPr="004416FC">
        <w:rPr>
          <w:rStyle w:val="HTMLCode"/>
          <w:b/>
          <w:bCs/>
        </w:rPr>
        <w:t>branch</w:t>
      </w:r>
      <w:r>
        <w:t>.</w:t>
      </w:r>
    </w:p>
    <w:p w14:paraId="124925F1" w14:textId="77777777" w:rsidR="004163A6" w:rsidRPr="004416FC" w:rsidRDefault="004163A6">
      <w:pPr>
        <w:pStyle w:val="NormalWeb"/>
        <w:numPr>
          <w:ilvl w:val="0"/>
          <w:numId w:val="11"/>
        </w:numPr>
        <w:rPr>
          <w:b/>
          <w:bCs/>
        </w:rPr>
      </w:pPr>
      <w:r>
        <w:rPr>
          <w:rStyle w:val="Strong"/>
        </w:rPr>
        <w:t>Am I saving locally?</w:t>
      </w:r>
      <w:r>
        <w:br/>
        <w:t xml:space="preserve">Use </w:t>
      </w:r>
      <w:r w:rsidRPr="004416FC">
        <w:rPr>
          <w:rStyle w:val="HTMLCode"/>
          <w:b/>
          <w:bCs/>
        </w:rPr>
        <w:t>add</w:t>
      </w:r>
      <w:r w:rsidRPr="004416FC">
        <w:rPr>
          <w:b/>
          <w:bCs/>
        </w:rPr>
        <w:t xml:space="preserve">, </w:t>
      </w:r>
      <w:r w:rsidRPr="004416FC">
        <w:rPr>
          <w:rStyle w:val="HTMLCode"/>
          <w:b/>
          <w:bCs/>
        </w:rPr>
        <w:t>commit</w:t>
      </w:r>
      <w:r w:rsidRPr="004416FC">
        <w:rPr>
          <w:b/>
          <w:bCs/>
        </w:rPr>
        <w:t>.</w:t>
      </w:r>
    </w:p>
    <w:p w14:paraId="1B414494" w14:textId="77777777" w:rsidR="004163A6" w:rsidRPr="004416FC" w:rsidRDefault="004163A6">
      <w:pPr>
        <w:pStyle w:val="NormalWeb"/>
        <w:numPr>
          <w:ilvl w:val="0"/>
          <w:numId w:val="11"/>
        </w:numPr>
        <w:rPr>
          <w:b/>
          <w:bCs/>
        </w:rPr>
      </w:pPr>
      <w:r>
        <w:rPr>
          <w:rStyle w:val="Strong"/>
        </w:rPr>
        <w:t>Am I syncing with GitHub?</w:t>
      </w:r>
      <w:r>
        <w:br/>
        <w:t xml:space="preserve">Use </w:t>
      </w:r>
      <w:r w:rsidRPr="004416FC">
        <w:rPr>
          <w:rStyle w:val="HTMLCode"/>
          <w:b/>
          <w:bCs/>
        </w:rPr>
        <w:t>fetch</w:t>
      </w:r>
      <w:r w:rsidRPr="004416FC">
        <w:rPr>
          <w:b/>
          <w:bCs/>
        </w:rPr>
        <w:t xml:space="preserve">, </w:t>
      </w:r>
      <w:r w:rsidRPr="004416FC">
        <w:rPr>
          <w:rStyle w:val="HTMLCode"/>
          <w:b/>
          <w:bCs/>
        </w:rPr>
        <w:t>pull</w:t>
      </w:r>
      <w:r w:rsidRPr="004416FC">
        <w:rPr>
          <w:b/>
          <w:bCs/>
        </w:rPr>
        <w:t xml:space="preserve">, </w:t>
      </w:r>
      <w:r w:rsidRPr="004416FC">
        <w:rPr>
          <w:rStyle w:val="HTMLCode"/>
          <w:b/>
          <w:bCs/>
        </w:rPr>
        <w:t>push</w:t>
      </w:r>
      <w:r w:rsidRPr="004416FC">
        <w:rPr>
          <w:b/>
          <w:bCs/>
        </w:rPr>
        <w:t>.</w:t>
      </w:r>
    </w:p>
    <w:p w14:paraId="31F093D2" w14:textId="77777777" w:rsidR="004163A6" w:rsidRDefault="004163A6" w:rsidP="004163A6">
      <w:pPr>
        <w:pStyle w:val="NormalWeb"/>
      </w:pPr>
      <w:r>
        <w:t>If you identify which of those three you mean, the right command becomes much easier.</w:t>
      </w:r>
    </w:p>
    <w:p w14:paraId="75639FA6" w14:textId="77777777" w:rsidR="004163A6" w:rsidRDefault="004163A6" w:rsidP="004163A6">
      <w:pPr>
        <w:pStyle w:val="NormalWeb"/>
      </w:pPr>
      <w:r>
        <w:t>If you want, I can turn this into a one-page Markdown handout you can keep beside your repo work.</w:t>
      </w:r>
    </w:p>
    <w:p w14:paraId="09F0A4A2" w14:textId="77777777" w:rsidR="004163A6" w:rsidRDefault="004163A6" w:rsidP="004163A6">
      <w:r>
        <w:lastRenderedPageBreak/>
        <w:t>local repo = local .git folder?</w:t>
      </w:r>
    </w:p>
    <w:p w14:paraId="6FE8A21B" w14:textId="77777777" w:rsidR="004163A6" w:rsidRDefault="004163A6" w:rsidP="004163A6">
      <w:pPr>
        <w:pStyle w:val="NormalWeb"/>
      </w:pPr>
      <w:r>
        <w:t xml:space="preserve">Yes — </w:t>
      </w:r>
      <w:r>
        <w:rPr>
          <w:rStyle w:val="Strong"/>
        </w:rPr>
        <w:t>exactly</w:t>
      </w:r>
      <w:r>
        <w:t>.</w:t>
      </w:r>
    </w:p>
    <w:p w14:paraId="4A9FDC0C" w14:textId="77777777" w:rsidR="004163A6" w:rsidRDefault="004163A6" w:rsidP="004163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“local repo” = the </w:t>
      </w:r>
      <w:r>
        <w:rPr>
          <w:rStyle w:val="HTMLCode"/>
          <w:b/>
          <w:bCs/>
        </w:rPr>
        <w:t>.git</w:t>
      </w:r>
      <w:r>
        <w:rPr>
          <w:rStyle w:val="Strong"/>
        </w:rPr>
        <w:t xml:space="preserve"> folder (and its contents)</w:t>
      </w:r>
    </w:p>
    <w:p w14:paraId="71C9841C" w14:textId="77777777" w:rsidR="004163A6" w:rsidRDefault="00000000" w:rsidP="004163A6">
      <w:r>
        <w:pict w14:anchorId="4B384A90">
          <v:rect id="_x0000_i1050" style="width:0;height:1.5pt" o:hralign="center" o:hrstd="t" o:hr="t" fillcolor="#a0a0a0" stroked="f"/>
        </w:pict>
      </w:r>
    </w:p>
    <w:p w14:paraId="5ADE1883" w14:textId="77777777" w:rsidR="004163A6" w:rsidRDefault="004163A6" w:rsidP="004163A6">
      <w:pPr>
        <w:pStyle w:val="Heading1"/>
      </w:pPr>
      <w:bookmarkStart w:id="38" w:name="_Toc230091818"/>
      <w:r>
        <w:t>What that really means (important clarity)</w:t>
      </w:r>
      <w:bookmarkEnd w:id="38"/>
    </w:p>
    <w:p w14:paraId="155F3AA0" w14:textId="77777777" w:rsidR="004163A6" w:rsidRDefault="004163A6" w:rsidP="004163A6">
      <w:pPr>
        <w:pStyle w:val="NormalWeb"/>
      </w:pPr>
      <w:r>
        <w:t>When we say:</w:t>
      </w:r>
    </w:p>
    <w:p w14:paraId="0158C839" w14:textId="77777777" w:rsidR="004163A6" w:rsidRDefault="004163A6" w:rsidP="004163A6">
      <w:pPr>
        <w:pStyle w:val="NormalWeb"/>
      </w:pPr>
      <w:r>
        <w:rPr>
          <w:rStyle w:val="Strong"/>
        </w:rPr>
        <w:t>local repo</w:t>
      </w:r>
    </w:p>
    <w:p w14:paraId="4605D9BF" w14:textId="77777777" w:rsidR="004163A6" w:rsidRDefault="004163A6" w:rsidP="004163A6">
      <w:pPr>
        <w:pStyle w:val="NormalWeb"/>
      </w:pPr>
      <w:r>
        <w:t>we mean:</w:t>
      </w:r>
    </w:p>
    <w:p w14:paraId="697F4037" w14:textId="77777777" w:rsidR="004163A6" w:rsidRDefault="004163A6" w:rsidP="004163A6">
      <w:pPr>
        <w:pStyle w:val="HTMLPreformatted"/>
      </w:pPr>
      <w:r>
        <w:t>C:\Users\nthomson\Projects\hatpro-schema-temp_RECONCILE\.git\</w:t>
      </w:r>
    </w:p>
    <w:p w14:paraId="51CF5C64" w14:textId="77777777" w:rsidR="004163A6" w:rsidRDefault="004163A6" w:rsidP="004163A6">
      <w:pPr>
        <w:pStyle w:val="NormalWeb"/>
      </w:pPr>
      <w:r>
        <w:t>That folder contains:</w:t>
      </w:r>
    </w:p>
    <w:p w14:paraId="1B183D13" w14:textId="77777777" w:rsidR="004163A6" w:rsidRDefault="004163A6">
      <w:pPr>
        <w:pStyle w:val="NormalWeb"/>
        <w:numPr>
          <w:ilvl w:val="0"/>
          <w:numId w:val="12"/>
        </w:numPr>
      </w:pPr>
      <w:r>
        <w:t>all commits</w:t>
      </w:r>
    </w:p>
    <w:p w14:paraId="0BEBC617" w14:textId="77777777" w:rsidR="004163A6" w:rsidRDefault="004163A6">
      <w:pPr>
        <w:pStyle w:val="NormalWeb"/>
        <w:numPr>
          <w:ilvl w:val="0"/>
          <w:numId w:val="12"/>
        </w:numPr>
      </w:pPr>
      <w:r>
        <w:t>all branches</w:t>
      </w:r>
    </w:p>
    <w:p w14:paraId="6F1B1F11" w14:textId="77777777" w:rsidR="004163A6" w:rsidRDefault="004163A6">
      <w:pPr>
        <w:pStyle w:val="NormalWeb"/>
        <w:numPr>
          <w:ilvl w:val="0"/>
          <w:numId w:val="12"/>
        </w:numPr>
      </w:pPr>
      <w:r>
        <w:t>staging area (index)</w:t>
      </w:r>
    </w:p>
    <w:p w14:paraId="7E83D0A6" w14:textId="77777777" w:rsidR="004163A6" w:rsidRDefault="004163A6">
      <w:pPr>
        <w:pStyle w:val="NormalWeb"/>
        <w:numPr>
          <w:ilvl w:val="0"/>
          <w:numId w:val="12"/>
        </w:numPr>
      </w:pPr>
      <w:r>
        <w:t xml:space="preserve">remote tracking branches (e.g. </w:t>
      </w:r>
      <w:r>
        <w:rPr>
          <w:rStyle w:val="HTMLCode"/>
        </w:rPr>
        <w:t>origin/main</w:t>
      </w:r>
      <w:r>
        <w:t>)</w:t>
      </w:r>
    </w:p>
    <w:p w14:paraId="21E86BB7" w14:textId="77777777" w:rsidR="004163A6" w:rsidRDefault="004163A6">
      <w:pPr>
        <w:pStyle w:val="NormalWeb"/>
        <w:numPr>
          <w:ilvl w:val="0"/>
          <w:numId w:val="12"/>
        </w:numPr>
      </w:pPr>
      <w:r>
        <w:t>history of everything you’ve done locally</w:t>
      </w:r>
    </w:p>
    <w:p w14:paraId="6C79053F" w14:textId="77777777" w:rsidR="004163A6" w:rsidRDefault="00000000" w:rsidP="004163A6">
      <w:r>
        <w:pict w14:anchorId="499147FC">
          <v:rect id="_x0000_i1051" style="width:0;height:1.5pt" o:hralign="center" o:hrstd="t" o:hr="t" fillcolor="#a0a0a0" stroked="f"/>
        </w:pict>
      </w:r>
    </w:p>
    <w:p w14:paraId="79CB43CF" w14:textId="77777777" w:rsidR="004163A6" w:rsidRDefault="004163A6" w:rsidP="004163A6">
      <w:pPr>
        <w:pStyle w:val="Heading1"/>
      </w:pPr>
      <w:bookmarkStart w:id="39" w:name="_Toc230091819"/>
      <w:r>
        <w:t>The 3-layer model (mapped to your machine)</w:t>
      </w:r>
      <w:bookmarkEnd w:id="39"/>
    </w:p>
    <w:p w14:paraId="05F55B35" w14:textId="0BF3F2A7" w:rsidR="004163A6" w:rsidRDefault="004163A6" w:rsidP="004163A6">
      <w:pPr>
        <w:pStyle w:val="Heading2"/>
      </w:pPr>
      <w:bookmarkStart w:id="40" w:name="_Toc230091820"/>
      <w:r>
        <w:t>Local disk (working folder)</w:t>
      </w:r>
      <w:bookmarkEnd w:id="40"/>
    </w:p>
    <w:p w14:paraId="30B8AF3C" w14:textId="77777777" w:rsidR="004163A6" w:rsidRDefault="004163A6" w:rsidP="004163A6">
      <w:pPr>
        <w:pStyle w:val="HTMLPreformatted"/>
      </w:pPr>
      <w:r>
        <w:t>hatpro-schema-temp_RECONCILE\</w:t>
      </w:r>
      <w:r>
        <w:br/>
        <w:t xml:space="preserve">  ├── packages\</w:t>
      </w:r>
      <w:r>
        <w:br/>
        <w:t xml:space="preserve">  ├── tools\</w:t>
      </w:r>
      <w:r>
        <w:br/>
        <w:t xml:space="preserve">  ├── package.json</w:t>
      </w:r>
    </w:p>
    <w:p w14:paraId="3827665E" w14:textId="77777777" w:rsidR="004163A6" w:rsidRDefault="004163A6" w:rsidP="004163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What you edit</w:t>
      </w:r>
    </w:p>
    <w:p w14:paraId="5A8EE842" w14:textId="77777777" w:rsidR="004163A6" w:rsidRDefault="00000000" w:rsidP="004163A6">
      <w:r>
        <w:pict w14:anchorId="658367EF">
          <v:rect id="_x0000_i1052" style="width:0;height:1.5pt" o:hralign="center" o:hrstd="t" o:hr="t" fillcolor="#a0a0a0" stroked="f"/>
        </w:pict>
      </w:r>
    </w:p>
    <w:p w14:paraId="37710A16" w14:textId="60170C92" w:rsidR="004163A6" w:rsidRDefault="004163A6" w:rsidP="004163A6">
      <w:pPr>
        <w:pStyle w:val="Heading2"/>
      </w:pPr>
      <w:bookmarkStart w:id="41" w:name="_Toc230091821"/>
      <w:r>
        <w:t>Local repo (</w:t>
      </w:r>
      <w:r>
        <w:rPr>
          <w:rStyle w:val="HTMLCode"/>
        </w:rPr>
        <w:t>.git</w:t>
      </w:r>
      <w:r>
        <w:t>)</w:t>
      </w:r>
      <w:bookmarkEnd w:id="41"/>
    </w:p>
    <w:p w14:paraId="069CCD3B" w14:textId="77777777" w:rsidR="004163A6" w:rsidRDefault="004163A6" w:rsidP="004163A6">
      <w:pPr>
        <w:pStyle w:val="HTMLPreformatted"/>
      </w:pPr>
      <w:r>
        <w:t>hatpro-schema-temp_RECONCILE\.git\</w:t>
      </w:r>
    </w:p>
    <w:p w14:paraId="4879FEBD" w14:textId="77777777" w:rsidR="004163A6" w:rsidRDefault="004163A6" w:rsidP="004163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What Git manages internally</w:t>
      </w:r>
    </w:p>
    <w:p w14:paraId="0B2E7C3E" w14:textId="77777777" w:rsidR="004163A6" w:rsidRDefault="00000000" w:rsidP="004163A6">
      <w:r>
        <w:pict w14:anchorId="7D373069">
          <v:rect id="_x0000_i1053" style="width:0;height:1.5pt" o:hralign="center" o:hrstd="t" o:hr="t" fillcolor="#a0a0a0" stroked="f"/>
        </w:pict>
      </w:r>
    </w:p>
    <w:p w14:paraId="1161195D" w14:textId="6F4A2629" w:rsidR="004163A6" w:rsidRDefault="004163A6" w:rsidP="004163A6">
      <w:pPr>
        <w:pStyle w:val="Heading2"/>
      </w:pPr>
      <w:bookmarkStart w:id="42" w:name="_Toc230091822"/>
      <w:r>
        <w:t>Remote repo (GitHub)</w:t>
      </w:r>
      <w:bookmarkEnd w:id="42"/>
    </w:p>
    <w:p w14:paraId="5516B929" w14:textId="77777777" w:rsidR="004163A6" w:rsidRDefault="004163A6" w:rsidP="004163A6">
      <w:pPr>
        <w:pStyle w:val="HTMLPreformatted"/>
      </w:pPr>
      <w:r>
        <w:t>https://github.com/decentralized-identity/hatpro-schema-temp</w:t>
      </w:r>
    </w:p>
    <w:p w14:paraId="63CA3275" w14:textId="77777777" w:rsidR="004163A6" w:rsidRDefault="004163A6" w:rsidP="004163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Shared version</w:t>
      </w:r>
    </w:p>
    <w:p w14:paraId="5EFEA72A" w14:textId="77777777" w:rsidR="004163A6" w:rsidRDefault="00000000" w:rsidP="004163A6">
      <w:r>
        <w:lastRenderedPageBreak/>
        <w:pict w14:anchorId="49491E43">
          <v:rect id="_x0000_i1054" style="width:0;height:1.5pt" o:hralign="center" o:hrstd="t" o:hr="t" fillcolor="#a0a0a0" stroked="f"/>
        </w:pict>
      </w:r>
    </w:p>
    <w:p w14:paraId="6A5FEF57" w14:textId="77777777" w:rsidR="004163A6" w:rsidRDefault="004163A6" w:rsidP="004163A6">
      <w:pPr>
        <w:pStyle w:val="Heading1"/>
      </w:pPr>
      <w:bookmarkStart w:id="43" w:name="_Toc230091823"/>
      <w:r>
        <w:t xml:space="preserve">What lives in </w:t>
      </w:r>
      <w:r>
        <w:rPr>
          <w:rStyle w:val="HTMLCode"/>
        </w:rPr>
        <w:t>.git</w:t>
      </w:r>
      <w:r>
        <w:t xml:space="preserve"> (conceptually)</w:t>
      </w:r>
      <w:bookmarkEnd w:id="43"/>
    </w:p>
    <w:p w14:paraId="7D6DCAD2" w14:textId="77777777" w:rsidR="004163A6" w:rsidRDefault="004163A6" w:rsidP="004163A6">
      <w:pPr>
        <w:pStyle w:val="NormalWeb"/>
      </w:pPr>
      <w:r>
        <w:t>You don’t need internals, but 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600"/>
      </w:tblGrid>
      <w:tr w:rsidR="004163A6" w14:paraId="38EBD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AE1E8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548978CA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Stored in </w:t>
            </w:r>
            <w:r>
              <w:rPr>
                <w:rStyle w:val="HTMLCode"/>
                <w:b/>
                <w:bCs/>
              </w:rPr>
              <w:t>.git</w:t>
            </w:r>
            <w:r>
              <w:rPr>
                <w:b/>
                <w:bCs/>
              </w:rPr>
              <w:t>?</w:t>
            </w:r>
          </w:p>
        </w:tc>
      </w:tr>
      <w:tr w:rsidR="004163A6" w14:paraId="079AA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A7C9" w14:textId="77777777" w:rsidR="004163A6" w:rsidRDefault="004163A6">
            <w:r>
              <w:t>Commit history</w:t>
            </w:r>
          </w:p>
        </w:tc>
        <w:tc>
          <w:tcPr>
            <w:tcW w:w="0" w:type="auto"/>
            <w:vAlign w:val="center"/>
            <w:hideMark/>
          </w:tcPr>
          <w:p w14:paraId="62EBB564" w14:textId="77777777" w:rsidR="004163A6" w:rsidRDefault="004163A6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163A6" w14:paraId="4A277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6B06" w14:textId="77777777" w:rsidR="004163A6" w:rsidRDefault="004163A6">
            <w:r>
              <w:t>Branch pointers (</w:t>
            </w:r>
            <w:r>
              <w:rPr>
                <w:rStyle w:val="HTMLCode"/>
              </w:rPr>
              <w:t>main</w:t>
            </w:r>
            <w:r>
              <w:t xml:space="preserve">, </w:t>
            </w:r>
            <w:r>
              <w:rPr>
                <w:rStyle w:val="HTMLCode"/>
              </w:rPr>
              <w:t>wip-sync-*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EE09E58" w14:textId="77777777" w:rsidR="004163A6" w:rsidRDefault="004163A6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163A6" w14:paraId="75299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5FC8" w14:textId="77777777" w:rsidR="004163A6" w:rsidRDefault="004163A6">
            <w:r>
              <w:t>Remote branches (</w:t>
            </w:r>
            <w:r>
              <w:rPr>
                <w:rStyle w:val="HTMLCode"/>
              </w:rPr>
              <w:t>origin/main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C3C6CE0" w14:textId="77777777" w:rsidR="004163A6" w:rsidRDefault="004163A6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163A6" w14:paraId="7F658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7E79" w14:textId="77777777" w:rsidR="004163A6" w:rsidRDefault="004163A6">
            <w:r>
              <w:t>Staging area (index)</w:t>
            </w:r>
          </w:p>
        </w:tc>
        <w:tc>
          <w:tcPr>
            <w:tcW w:w="0" w:type="auto"/>
            <w:vAlign w:val="center"/>
            <w:hideMark/>
          </w:tcPr>
          <w:p w14:paraId="16D4DE6C" w14:textId="77777777" w:rsidR="004163A6" w:rsidRDefault="004163A6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163A6" w14:paraId="0183D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5447" w14:textId="77777777" w:rsidR="004163A6" w:rsidRDefault="004163A6">
            <w:r>
              <w:t>File snapshots (content blobs)</w:t>
            </w:r>
          </w:p>
        </w:tc>
        <w:tc>
          <w:tcPr>
            <w:tcW w:w="0" w:type="auto"/>
            <w:vAlign w:val="center"/>
            <w:hideMark/>
          </w:tcPr>
          <w:p w14:paraId="36C0121E" w14:textId="77777777" w:rsidR="004163A6" w:rsidRDefault="004163A6"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A2E4EE3" w14:textId="77777777" w:rsidR="004163A6" w:rsidRDefault="00000000" w:rsidP="004163A6">
      <w:r>
        <w:pict w14:anchorId="151ABC65">
          <v:rect id="_x0000_i1055" style="width:0;height:1.5pt" o:hralign="center" o:hrstd="t" o:hr="t" fillcolor="#a0a0a0" stroked="f"/>
        </w:pict>
      </w:r>
    </w:p>
    <w:p w14:paraId="1D952A44" w14:textId="77777777" w:rsidR="004163A6" w:rsidRDefault="004163A6" w:rsidP="004163A6">
      <w:pPr>
        <w:pStyle w:val="Heading1"/>
      </w:pPr>
      <w:bookmarkStart w:id="44" w:name="_Toc230091824"/>
      <w:r>
        <w:t xml:space="preserve">What does NOT live in </w:t>
      </w:r>
      <w:r>
        <w:rPr>
          <w:rStyle w:val="HTMLCode"/>
        </w:rPr>
        <w:t>.git</w:t>
      </w:r>
      <w:bookmarkEnd w:id="4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1020"/>
      </w:tblGrid>
      <w:tr w:rsidR="004163A6" w14:paraId="6D617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342CC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0CA692FC" w14:textId="77777777" w:rsidR="004163A6" w:rsidRDefault="00416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</w:tr>
      <w:tr w:rsidR="004163A6" w14:paraId="76B1A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97F4" w14:textId="77777777" w:rsidR="004163A6" w:rsidRDefault="004163A6">
            <w:r>
              <w:t>Actual working files you edit</w:t>
            </w:r>
          </w:p>
        </w:tc>
        <w:tc>
          <w:tcPr>
            <w:tcW w:w="0" w:type="auto"/>
            <w:vAlign w:val="center"/>
            <w:hideMark/>
          </w:tcPr>
          <w:p w14:paraId="3E845B5C" w14:textId="77777777" w:rsidR="004163A6" w:rsidRDefault="004163A6">
            <w:r>
              <w:t>your folder</w:t>
            </w:r>
          </w:p>
        </w:tc>
      </w:tr>
      <w:tr w:rsidR="004163A6" w14:paraId="669E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B186" w14:textId="77777777" w:rsidR="004163A6" w:rsidRDefault="004163A6">
            <w:r>
              <w:t>Temporary edits not staged</w:t>
            </w:r>
          </w:p>
        </w:tc>
        <w:tc>
          <w:tcPr>
            <w:tcW w:w="0" w:type="auto"/>
            <w:vAlign w:val="center"/>
            <w:hideMark/>
          </w:tcPr>
          <w:p w14:paraId="30772A49" w14:textId="77777777" w:rsidR="004163A6" w:rsidRDefault="004163A6">
            <w:r>
              <w:t>your folder</w:t>
            </w:r>
          </w:p>
        </w:tc>
      </w:tr>
      <w:tr w:rsidR="004163A6" w14:paraId="613CE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5672" w14:textId="77777777" w:rsidR="004163A6" w:rsidRDefault="004163A6">
            <w:r>
              <w:t>Untracked files</w:t>
            </w:r>
          </w:p>
        </w:tc>
        <w:tc>
          <w:tcPr>
            <w:tcW w:w="0" w:type="auto"/>
            <w:vAlign w:val="center"/>
            <w:hideMark/>
          </w:tcPr>
          <w:p w14:paraId="43103E90" w14:textId="77777777" w:rsidR="004163A6" w:rsidRDefault="004163A6">
            <w:r>
              <w:t>your folder</w:t>
            </w:r>
          </w:p>
        </w:tc>
      </w:tr>
    </w:tbl>
    <w:p w14:paraId="78F99EA6" w14:textId="77777777" w:rsidR="004163A6" w:rsidRDefault="00000000" w:rsidP="004163A6">
      <w:r>
        <w:pict w14:anchorId="3DBA302E">
          <v:rect id="_x0000_i1056" style="width:0;height:1.5pt" o:hralign="center" o:hrstd="t" o:hr="t" fillcolor="#a0a0a0" stroked="f"/>
        </w:pict>
      </w:r>
    </w:p>
    <w:p w14:paraId="1B4844B6" w14:textId="77777777" w:rsidR="004163A6" w:rsidRDefault="004163A6" w:rsidP="004163A6">
      <w:pPr>
        <w:pStyle w:val="Heading1"/>
      </w:pPr>
      <w:bookmarkStart w:id="45" w:name="_Toc230091825"/>
      <w:r>
        <w:t>Why this matters (connects to your confusion)</w:t>
      </w:r>
      <w:bookmarkEnd w:id="45"/>
    </w:p>
    <w:p w14:paraId="3E80BE14" w14:textId="77777777" w:rsidR="004163A6" w:rsidRDefault="004163A6" w:rsidP="004163A6">
      <w:pPr>
        <w:pStyle w:val="NormalWeb"/>
      </w:pPr>
      <w:r>
        <w:t>Now this becomes clear:</w:t>
      </w:r>
    </w:p>
    <w:p w14:paraId="6C08D570" w14:textId="77777777" w:rsidR="004163A6" w:rsidRDefault="004163A6" w:rsidP="004163A6">
      <w:pPr>
        <w:pStyle w:val="Heading2"/>
      </w:pPr>
      <w:bookmarkStart w:id="46" w:name="_Toc230091826"/>
      <w:r>
        <w:rPr>
          <w:rStyle w:val="HTMLCode"/>
        </w:rPr>
        <w:t>git fetch origin</w:t>
      </w:r>
      <w:bookmarkEnd w:id="46"/>
    </w:p>
    <w:p w14:paraId="29F1112A" w14:textId="77777777" w:rsidR="004163A6" w:rsidRDefault="004163A6">
      <w:pPr>
        <w:pStyle w:val="NormalWeb"/>
        <w:numPr>
          <w:ilvl w:val="0"/>
          <w:numId w:val="13"/>
        </w:numPr>
      </w:pPr>
      <w:r>
        <w:t xml:space="preserve">updates </w:t>
      </w:r>
      <w:r>
        <w:rPr>
          <w:rStyle w:val="HTMLCode"/>
        </w:rPr>
        <w:t>.git</w:t>
      </w:r>
    </w:p>
    <w:p w14:paraId="202C4C41" w14:textId="77777777" w:rsidR="004163A6" w:rsidRDefault="004163A6">
      <w:pPr>
        <w:pStyle w:val="NormalWeb"/>
        <w:numPr>
          <w:ilvl w:val="0"/>
          <w:numId w:val="13"/>
        </w:numPr>
      </w:pPr>
      <w:r>
        <w:t xml:space="preserve">adds/updates </w:t>
      </w:r>
      <w:r>
        <w:rPr>
          <w:rStyle w:val="HTMLCode"/>
        </w:rPr>
        <w:t>origin/main</w:t>
      </w:r>
    </w:p>
    <w:p w14:paraId="5E7624D7" w14:textId="77777777" w:rsidR="004163A6" w:rsidRDefault="004163A6">
      <w:pPr>
        <w:pStyle w:val="NormalWeb"/>
        <w:numPr>
          <w:ilvl w:val="0"/>
          <w:numId w:val="13"/>
        </w:numPr>
      </w:pPr>
      <w:r>
        <w:rPr>
          <w:rStyle w:val="Strong"/>
        </w:rPr>
        <w:t>does NOT touch your working files</w:t>
      </w:r>
    </w:p>
    <w:p w14:paraId="75703407" w14:textId="77777777" w:rsidR="004163A6" w:rsidRDefault="00000000" w:rsidP="004163A6">
      <w:r>
        <w:pict w14:anchorId="2AD7251C">
          <v:rect id="_x0000_i1057" style="width:0;height:1.5pt" o:hralign="center" o:hrstd="t" o:hr="t" fillcolor="#a0a0a0" stroked="f"/>
        </w:pict>
      </w:r>
    </w:p>
    <w:p w14:paraId="6C88EE45" w14:textId="77777777" w:rsidR="004163A6" w:rsidRDefault="004163A6" w:rsidP="004163A6">
      <w:pPr>
        <w:pStyle w:val="Heading2"/>
      </w:pPr>
      <w:bookmarkStart w:id="47" w:name="_Toc230091827"/>
      <w:r>
        <w:rPr>
          <w:rStyle w:val="HTMLCode"/>
        </w:rPr>
        <w:t>git switch main</w:t>
      </w:r>
      <w:bookmarkEnd w:id="47"/>
    </w:p>
    <w:p w14:paraId="5C29C57A" w14:textId="77777777" w:rsidR="004163A6" w:rsidRDefault="004163A6">
      <w:pPr>
        <w:pStyle w:val="NormalWeb"/>
        <w:numPr>
          <w:ilvl w:val="0"/>
          <w:numId w:val="14"/>
        </w:numPr>
      </w:pPr>
      <w:r>
        <w:t xml:space="preserve">reads from </w:t>
      </w:r>
      <w:r>
        <w:rPr>
          <w:rStyle w:val="HTMLCode"/>
        </w:rPr>
        <w:t>.git</w:t>
      </w:r>
    </w:p>
    <w:p w14:paraId="4989AF43" w14:textId="77777777" w:rsidR="004163A6" w:rsidRDefault="004163A6">
      <w:pPr>
        <w:pStyle w:val="NormalWeb"/>
        <w:numPr>
          <w:ilvl w:val="0"/>
          <w:numId w:val="14"/>
        </w:numPr>
      </w:pPr>
      <w:r>
        <w:t>writes to your working folder</w:t>
      </w:r>
    </w:p>
    <w:p w14:paraId="4215844B" w14:textId="77777777" w:rsidR="004163A6" w:rsidRDefault="00000000" w:rsidP="004163A6">
      <w:r>
        <w:pict w14:anchorId="1AB77931">
          <v:rect id="_x0000_i1058" style="width:0;height:1.5pt" o:hralign="center" o:hrstd="t" o:hr="t" fillcolor="#a0a0a0" stroked="f"/>
        </w:pict>
      </w:r>
    </w:p>
    <w:p w14:paraId="4E80FAC0" w14:textId="77777777" w:rsidR="004163A6" w:rsidRDefault="004163A6" w:rsidP="004163A6">
      <w:pPr>
        <w:pStyle w:val="Heading2"/>
      </w:pPr>
      <w:bookmarkStart w:id="48" w:name="_Toc230091828"/>
      <w:r>
        <w:rPr>
          <w:rStyle w:val="HTMLCode"/>
        </w:rPr>
        <w:lastRenderedPageBreak/>
        <w:t>git add</w:t>
      </w:r>
      <w:bookmarkEnd w:id="48"/>
    </w:p>
    <w:p w14:paraId="452078DB" w14:textId="77777777" w:rsidR="004163A6" w:rsidRDefault="004163A6">
      <w:pPr>
        <w:pStyle w:val="NormalWeb"/>
        <w:numPr>
          <w:ilvl w:val="0"/>
          <w:numId w:val="15"/>
        </w:numPr>
      </w:pPr>
      <w:r>
        <w:t>takes changes from working folder</w:t>
      </w:r>
    </w:p>
    <w:p w14:paraId="09C952FD" w14:textId="77777777" w:rsidR="004163A6" w:rsidRDefault="004163A6">
      <w:pPr>
        <w:pStyle w:val="NormalWeb"/>
        <w:numPr>
          <w:ilvl w:val="0"/>
          <w:numId w:val="15"/>
        </w:numPr>
      </w:pPr>
      <w:r>
        <w:t xml:space="preserve">stores them in </w:t>
      </w:r>
      <w:r>
        <w:rPr>
          <w:rStyle w:val="HTMLCode"/>
        </w:rPr>
        <w:t>.git</w:t>
      </w:r>
      <w:r>
        <w:t xml:space="preserve"> staging area</w:t>
      </w:r>
    </w:p>
    <w:p w14:paraId="0B8156D5" w14:textId="77777777" w:rsidR="004163A6" w:rsidRDefault="00000000" w:rsidP="004163A6">
      <w:r>
        <w:pict w14:anchorId="0BB1145C">
          <v:rect id="_x0000_i1059" style="width:0;height:1.5pt" o:hralign="center" o:hrstd="t" o:hr="t" fillcolor="#a0a0a0" stroked="f"/>
        </w:pict>
      </w:r>
    </w:p>
    <w:p w14:paraId="7BECCF37" w14:textId="77777777" w:rsidR="004163A6" w:rsidRDefault="004163A6" w:rsidP="004163A6">
      <w:pPr>
        <w:pStyle w:val="Heading2"/>
      </w:pPr>
      <w:bookmarkStart w:id="49" w:name="_Toc230091829"/>
      <w:r>
        <w:rPr>
          <w:rStyle w:val="HTMLCode"/>
        </w:rPr>
        <w:t>git commit</w:t>
      </w:r>
      <w:bookmarkEnd w:id="49"/>
    </w:p>
    <w:p w14:paraId="46D666C5" w14:textId="77777777" w:rsidR="004163A6" w:rsidRDefault="004163A6">
      <w:pPr>
        <w:pStyle w:val="NormalWeb"/>
        <w:numPr>
          <w:ilvl w:val="0"/>
          <w:numId w:val="16"/>
        </w:numPr>
      </w:pPr>
      <w:r>
        <w:t xml:space="preserve">takes staged content in </w:t>
      </w:r>
      <w:r>
        <w:rPr>
          <w:rStyle w:val="HTMLCode"/>
        </w:rPr>
        <w:t>.git</w:t>
      </w:r>
    </w:p>
    <w:p w14:paraId="2A315BB9" w14:textId="77777777" w:rsidR="004163A6" w:rsidRDefault="004163A6">
      <w:pPr>
        <w:pStyle w:val="NormalWeb"/>
        <w:numPr>
          <w:ilvl w:val="0"/>
          <w:numId w:val="16"/>
        </w:numPr>
      </w:pPr>
      <w:r>
        <w:t xml:space="preserve">saves it permanently in </w:t>
      </w:r>
      <w:r>
        <w:rPr>
          <w:rStyle w:val="HTMLCode"/>
        </w:rPr>
        <w:t>.git</w:t>
      </w:r>
    </w:p>
    <w:p w14:paraId="42989EF9" w14:textId="77777777" w:rsidR="004163A6" w:rsidRDefault="00000000" w:rsidP="004163A6">
      <w:r>
        <w:pict w14:anchorId="2366D2CF">
          <v:rect id="_x0000_i1060" style="width:0;height:1.5pt" o:hralign="center" o:hrstd="t" o:hr="t" fillcolor="#a0a0a0" stroked="f"/>
        </w:pict>
      </w:r>
    </w:p>
    <w:p w14:paraId="74179D55" w14:textId="77777777" w:rsidR="004163A6" w:rsidRDefault="004163A6" w:rsidP="004163A6">
      <w:pPr>
        <w:pStyle w:val="Heading2"/>
      </w:pPr>
      <w:bookmarkStart w:id="50" w:name="_Toc230091830"/>
      <w:r>
        <w:rPr>
          <w:rStyle w:val="HTMLCode"/>
        </w:rPr>
        <w:t>git push</w:t>
      </w:r>
      <w:bookmarkEnd w:id="50"/>
    </w:p>
    <w:p w14:paraId="48FBAEC7" w14:textId="77777777" w:rsidR="004163A6" w:rsidRDefault="004163A6">
      <w:pPr>
        <w:pStyle w:val="NormalWeb"/>
        <w:numPr>
          <w:ilvl w:val="0"/>
          <w:numId w:val="17"/>
        </w:numPr>
      </w:pPr>
      <w:r>
        <w:t xml:space="preserve">takes commits from </w:t>
      </w:r>
      <w:r>
        <w:rPr>
          <w:rStyle w:val="HTMLCode"/>
        </w:rPr>
        <w:t>.git</w:t>
      </w:r>
    </w:p>
    <w:p w14:paraId="7A6CED85" w14:textId="77777777" w:rsidR="004163A6" w:rsidRDefault="004163A6">
      <w:pPr>
        <w:pStyle w:val="NormalWeb"/>
        <w:numPr>
          <w:ilvl w:val="0"/>
          <w:numId w:val="17"/>
        </w:numPr>
      </w:pPr>
      <w:r>
        <w:t>sends them to GitHub</w:t>
      </w:r>
    </w:p>
    <w:p w14:paraId="3FE0F05E" w14:textId="77777777" w:rsidR="004163A6" w:rsidRDefault="00000000" w:rsidP="004163A6">
      <w:r>
        <w:pict w14:anchorId="3AB20A51">
          <v:rect id="_x0000_i1061" style="width:0;height:1.5pt" o:hralign="center" o:hrstd="t" o:hr="t" fillcolor="#a0a0a0" stroked="f"/>
        </w:pict>
      </w:r>
    </w:p>
    <w:p w14:paraId="3372131A" w14:textId="77777777" w:rsidR="004163A6" w:rsidRDefault="004163A6" w:rsidP="004163A6">
      <w:pPr>
        <w:pStyle w:val="Heading1"/>
      </w:pPr>
      <w:bookmarkStart w:id="51" w:name="_Toc230091831"/>
      <w:r>
        <w:t>One very important insight</w:t>
      </w:r>
      <w:bookmarkEnd w:id="51"/>
    </w:p>
    <w:p w14:paraId="3A5394D4" w14:textId="77777777" w:rsidR="004163A6" w:rsidRDefault="004163A6" w:rsidP="004163A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Your working folder is NOT the repository</w:t>
      </w:r>
    </w:p>
    <w:p w14:paraId="33814E53" w14:textId="77777777" w:rsidR="004163A6" w:rsidRDefault="004163A6" w:rsidP="004163A6">
      <w:pPr>
        <w:pStyle w:val="NormalWeb"/>
      </w:pPr>
      <w:r>
        <w:t>It is just:</w:t>
      </w:r>
    </w:p>
    <w:p w14:paraId="02A6A0AB" w14:textId="77777777" w:rsidR="004163A6" w:rsidRDefault="004163A6" w:rsidP="004163A6">
      <w:pPr>
        <w:pStyle w:val="NormalWeb"/>
      </w:pPr>
      <w:r>
        <w:t xml:space="preserve">a </w:t>
      </w:r>
      <w:r>
        <w:rPr>
          <w:rStyle w:val="Strong"/>
        </w:rPr>
        <w:t>temporary checked-out view</w:t>
      </w:r>
      <w:r>
        <w:t xml:space="preserve"> of what’s in </w:t>
      </w:r>
      <w:r>
        <w:rPr>
          <w:rStyle w:val="HTMLCode"/>
        </w:rPr>
        <w:t>.git</w:t>
      </w:r>
    </w:p>
    <w:p w14:paraId="4D6E83C8" w14:textId="77777777" w:rsidR="004163A6" w:rsidRDefault="00000000" w:rsidP="004163A6">
      <w:r>
        <w:pict w14:anchorId="5B42AB54">
          <v:rect id="_x0000_i1062" style="width:0;height:1.5pt" o:hralign="center" o:hrstd="t" o:hr="t" fillcolor="#a0a0a0" stroked="f"/>
        </w:pict>
      </w:r>
    </w:p>
    <w:p w14:paraId="23C26A53" w14:textId="77777777" w:rsidR="004163A6" w:rsidRDefault="004163A6" w:rsidP="004163A6">
      <w:pPr>
        <w:pStyle w:val="Heading1"/>
      </w:pPr>
      <w:bookmarkStart w:id="52" w:name="_Toc230091832"/>
      <w:r>
        <w:t>Simple analogy</w:t>
      </w:r>
      <w:bookmarkEnd w:id="52"/>
    </w:p>
    <w:p w14:paraId="7475B463" w14:textId="77777777" w:rsidR="004163A6" w:rsidRDefault="004163A6" w:rsidP="004163A6">
      <w:pPr>
        <w:pStyle w:val="NormalWeb"/>
      </w:pPr>
      <w:r>
        <w:t xml:space="preserve">Think of </w:t>
      </w:r>
      <w:r>
        <w:rPr>
          <w:rStyle w:val="HTMLCode"/>
        </w:rPr>
        <w:t>.git</w:t>
      </w:r>
      <w:r>
        <w:t xml:space="preserve"> as:</w:t>
      </w:r>
    </w:p>
    <w:p w14:paraId="629629AE" w14:textId="77777777" w:rsidR="004163A6" w:rsidRDefault="004163A6" w:rsidP="004163A6">
      <w:pPr>
        <w:pStyle w:val="NormalWeb"/>
      </w:pPr>
      <w:r>
        <w:rPr>
          <w:rFonts w:ascii="Segoe UI Emoji" w:hAnsi="Segoe UI Emoji" w:cs="Segoe UI Emoji"/>
        </w:rPr>
        <w:t>📚</w:t>
      </w:r>
      <w:r>
        <w:t xml:space="preserve"> a full archive of your project</w:t>
      </w:r>
    </w:p>
    <w:p w14:paraId="35C9F1D2" w14:textId="77777777" w:rsidR="004163A6" w:rsidRDefault="004163A6" w:rsidP="004163A6">
      <w:pPr>
        <w:pStyle w:val="NormalWeb"/>
      </w:pPr>
      <w:r>
        <w:t>Your working folder is:</w:t>
      </w:r>
    </w:p>
    <w:p w14:paraId="1F4ED790" w14:textId="77777777" w:rsidR="004163A6" w:rsidRDefault="004163A6" w:rsidP="004163A6">
      <w:pPr>
        <w:pStyle w:val="NormalWeb"/>
      </w:pPr>
      <w:r>
        <w:rPr>
          <w:rFonts w:ascii="Segoe UI Emoji" w:hAnsi="Segoe UI Emoji" w:cs="Segoe UI Emoji"/>
        </w:rPr>
        <w:t>📖</w:t>
      </w:r>
      <w:r>
        <w:t xml:space="preserve"> one open page from that archive</w:t>
      </w:r>
    </w:p>
    <w:p w14:paraId="2EB073B9" w14:textId="77777777" w:rsidR="004163A6" w:rsidRDefault="00000000" w:rsidP="004163A6">
      <w:r>
        <w:pict w14:anchorId="27B3908E">
          <v:rect id="_x0000_i1063" style="width:0;height:1.5pt" o:hralign="center" o:hrstd="t" o:hr="t" fillcolor="#a0a0a0" stroked="f"/>
        </w:pict>
      </w:r>
    </w:p>
    <w:p w14:paraId="425453D4" w14:textId="77777777" w:rsidR="004163A6" w:rsidRDefault="004163A6" w:rsidP="004163A6">
      <w:pPr>
        <w:pStyle w:val="Heading1"/>
      </w:pPr>
      <w:bookmarkStart w:id="53" w:name="_Toc230091833"/>
      <w:r>
        <w:t>Bottom line</w:t>
      </w:r>
      <w:bookmarkEnd w:id="53"/>
    </w:p>
    <w:p w14:paraId="3820BAC4" w14:textId="77777777" w:rsidR="004163A6" w:rsidRDefault="004163A6" w:rsidP="004163A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Yes — “local repo” = </w:t>
      </w:r>
      <w:r>
        <w:rPr>
          <w:rStyle w:val="HTMLCode"/>
        </w:rPr>
        <w:t>.git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.git</w:t>
      </w:r>
      <w:r>
        <w:t xml:space="preserve"> is the real source of truth locally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your working files are just a view of it</w:t>
      </w:r>
    </w:p>
    <w:p w14:paraId="5CDB06C4" w14:textId="77777777" w:rsidR="004163A6" w:rsidRDefault="004163A6" w:rsidP="004163A6"/>
    <w:p w14:paraId="6DC6713B" w14:textId="6D6E67A3" w:rsidR="004B6B8D" w:rsidRDefault="00F40D5A" w:rsidP="00F40D5A">
      <w:pPr>
        <w:pStyle w:val="Heading1"/>
      </w:pPr>
      <w:bookmarkStart w:id="54" w:name="_Toc230091834"/>
      <w:r>
        <w:lastRenderedPageBreak/>
        <w:t>ICQ’s</w:t>
      </w:r>
      <w:bookmarkEnd w:id="54"/>
    </w:p>
    <w:p w14:paraId="480E4720" w14:textId="3A64762D" w:rsidR="00F40D5A" w:rsidRDefault="00F40D5A" w:rsidP="00F40D5A">
      <w:pPr>
        <w:pStyle w:val="HeadingEmphasis"/>
      </w:pPr>
      <w:r>
        <w:t>Question: How do Staging and Checkpoints fit in the workflow</w:t>
      </w:r>
    </w:p>
    <w:p w14:paraId="7AA6A607" w14:textId="742B89A8" w:rsidR="009148D5" w:rsidRDefault="009148D5" w:rsidP="009148D5">
      <w:r>
        <w:t xml:space="preserve">Add -&gt; </w:t>
      </w:r>
      <w:r w:rsidRPr="009148D5">
        <w:rPr>
          <w:i/>
          <w:iCs/>
        </w:rPr>
        <w:t>Staging</w:t>
      </w:r>
      <w:r>
        <w:t xml:space="preserve"> -&gt; Commit</w:t>
      </w:r>
    </w:p>
    <w:p w14:paraId="319CF4A6" w14:textId="21F09DCE" w:rsidR="009148D5" w:rsidRPr="009148D5" w:rsidRDefault="009148D5" w:rsidP="009148D5">
      <w:r>
        <w:t>Staging selects changes. Commit saves them. Commit before switching branches.</w:t>
      </w:r>
    </w:p>
    <w:p w14:paraId="2320E4FF" w14:textId="77777777" w:rsidR="00F40D5A" w:rsidRPr="00F40D5A" w:rsidRDefault="00F40D5A" w:rsidP="00F40D5A">
      <w:pPr>
        <w:pStyle w:val="Heading2"/>
        <w:rPr>
          <w:rFonts w:ascii="Times New Roman" w:hAnsi="Times New Roman"/>
          <w:lang w:eastAsia="en-CA"/>
        </w:rPr>
      </w:pPr>
      <w:bookmarkStart w:id="55" w:name="_Toc230091835"/>
      <w:r w:rsidRPr="00F40D5A">
        <w:t>What “staging” actually is (no theory fluff)</w:t>
      </w:r>
      <w:bookmarkEnd w:id="55"/>
    </w:p>
    <w:p w14:paraId="3FFDDBB6" w14:textId="77777777" w:rsidR="00F40D5A" w:rsidRDefault="00F40D5A" w:rsidP="00F40D5A">
      <w:pPr>
        <w:pStyle w:val="HeadingEmphasis"/>
      </w:pPr>
      <w:r>
        <w:t xml:space="preserve">Think of staging as a </w:t>
      </w:r>
      <w:r>
        <w:rPr>
          <w:rStyle w:val="Strong"/>
          <w:b/>
          <w:bCs w:val="0"/>
        </w:rPr>
        <w:t>selection step</w:t>
      </w:r>
    </w:p>
    <w:p w14:paraId="08E29D21" w14:textId="77777777" w:rsidR="00F40D5A" w:rsidRDefault="00F40D5A" w:rsidP="00F40D5A">
      <w:pPr>
        <w:pStyle w:val="NormalWeb"/>
      </w:pPr>
      <w:r>
        <w:t>You have changes in your files.</w:t>
      </w:r>
    </w:p>
    <w:p w14:paraId="78B29D74" w14:textId="77777777" w:rsidR="00F40D5A" w:rsidRDefault="00F40D5A" w:rsidP="00F40D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</w:rPr>
        <w:t>git add</w:t>
      </w:r>
      <w:r>
        <w:t xml:space="preserve"> = </w:t>
      </w:r>
      <w:r>
        <w:rPr>
          <w:rStyle w:val="Strong"/>
        </w:rPr>
        <w:t>“these are the changes I want in my next checkpoint”</w:t>
      </w:r>
    </w:p>
    <w:p w14:paraId="774F5A42" w14:textId="77777777" w:rsidR="00F40D5A" w:rsidRDefault="00000000" w:rsidP="00F40D5A">
      <w:r>
        <w:pict w14:anchorId="74420B69">
          <v:rect id="_x0000_i1064" style="width:0;height:1.5pt" o:hralign="center" o:hrstd="t" o:hr="t" fillcolor="#a0a0a0" stroked="f"/>
        </w:pict>
      </w:r>
    </w:p>
    <w:p w14:paraId="3A467E34" w14:textId="77777777" w:rsidR="00F40D5A" w:rsidRDefault="00F40D5A" w:rsidP="00F40D5A">
      <w:pPr>
        <w:pStyle w:val="HeadingEmphasis"/>
      </w:pPr>
      <w:r>
        <w:t>The flow</w:t>
      </w:r>
    </w:p>
    <w:p w14:paraId="380BCE63" w14:textId="77777777" w:rsidR="00F40D5A" w:rsidRDefault="00F40D5A" w:rsidP="00F40D5A"/>
    <w:p w14:paraId="3D645DD8" w14:textId="77777777" w:rsidR="00F40D5A" w:rsidRDefault="00F40D5A" w:rsidP="00F40D5A">
      <w:pPr>
        <w:pStyle w:val="HTMLPreformatted"/>
      </w:pPr>
      <w:r>
        <w:t>Your edits (disk)</w:t>
      </w:r>
      <w:r>
        <w:br/>
        <w:t xml:space="preserve">   ↓</w:t>
      </w:r>
      <w:r>
        <w:br/>
        <w:t>git add</w:t>
      </w:r>
      <w:r>
        <w:br/>
        <w:t xml:space="preserve">   ↓</w:t>
      </w:r>
      <w:r>
        <w:br/>
        <w:t>Staging area (in .git)</w:t>
      </w:r>
      <w:r>
        <w:br/>
        <w:t xml:space="preserve">   ↓</w:t>
      </w:r>
      <w:r>
        <w:br/>
        <w:t>git commit</w:t>
      </w:r>
      <w:r>
        <w:br/>
        <w:t xml:space="preserve">   ↓</w:t>
      </w:r>
      <w:r>
        <w:br/>
        <w:t>Saved checkpoint (in .git history)</w:t>
      </w:r>
    </w:p>
    <w:p w14:paraId="4E70EFD9" w14:textId="77777777" w:rsidR="00F40D5A" w:rsidRDefault="00000000" w:rsidP="00F40D5A">
      <w:r>
        <w:pict w14:anchorId="24BCA0C0">
          <v:rect id="_x0000_i1065" style="width:0;height:1.5pt" o:hralign="center" o:hrstd="t" o:hr="t" fillcolor="#a0a0a0" stroked="f"/>
        </w:pict>
      </w:r>
    </w:p>
    <w:p w14:paraId="5DAE4381" w14:textId="01CEB5CA" w:rsidR="00F40D5A" w:rsidRDefault="00F40D5A" w:rsidP="00F40D5A">
      <w:pPr>
        <w:pStyle w:val="Heading2"/>
      </w:pPr>
      <w:bookmarkStart w:id="56" w:name="_Toc230091836"/>
      <w:r>
        <w:t>What a “checkpoint” (commit) really is</w:t>
      </w:r>
      <w:bookmarkEnd w:id="56"/>
    </w:p>
    <w:p w14:paraId="01608661" w14:textId="77777777" w:rsidR="00F40D5A" w:rsidRDefault="00F40D5A" w:rsidP="00F40D5A">
      <w:pPr>
        <w:pStyle w:val="NormalWeb"/>
      </w:pPr>
      <w:r>
        <w:t>A commit is:</w:t>
      </w:r>
    </w:p>
    <w:p w14:paraId="6F0FFAE5" w14:textId="77777777" w:rsidR="00F40D5A" w:rsidRDefault="00F40D5A" w:rsidP="00F40D5A">
      <w:pPr>
        <w:pStyle w:val="NormalWeb"/>
      </w:pPr>
      <w:r>
        <w:t xml:space="preserve">a </w:t>
      </w:r>
      <w:r>
        <w:rPr>
          <w:rStyle w:val="Strong"/>
        </w:rPr>
        <w:t>snapshot of exactly what was staged</w:t>
      </w:r>
    </w:p>
    <w:p w14:paraId="53192438" w14:textId="77777777" w:rsidR="00F40D5A" w:rsidRDefault="00F40D5A" w:rsidP="00F40D5A">
      <w:pPr>
        <w:pStyle w:val="NormalWeb"/>
      </w:pPr>
      <w:r>
        <w:t>Not:</w:t>
      </w:r>
    </w:p>
    <w:p w14:paraId="068F557C" w14:textId="77777777" w:rsidR="00F40D5A" w:rsidRDefault="00F40D5A">
      <w:pPr>
        <w:pStyle w:val="NormalWeb"/>
        <w:numPr>
          <w:ilvl w:val="0"/>
          <w:numId w:val="18"/>
        </w:numPr>
      </w:pPr>
      <w:r>
        <w:t>“everything you changed”</w:t>
      </w:r>
    </w:p>
    <w:p w14:paraId="43CF210E" w14:textId="77777777" w:rsidR="00F40D5A" w:rsidRDefault="00F40D5A">
      <w:pPr>
        <w:pStyle w:val="NormalWeb"/>
        <w:numPr>
          <w:ilvl w:val="0"/>
          <w:numId w:val="18"/>
        </w:numPr>
      </w:pPr>
      <w:r>
        <w:t>not “whatever is in your folder”</w:t>
      </w:r>
    </w:p>
    <w:p w14:paraId="7C33F9F6" w14:textId="77777777" w:rsidR="00F40D5A" w:rsidRDefault="00F40D5A" w:rsidP="00F40D5A">
      <w:pPr>
        <w:pStyle w:val="NormalWeb"/>
      </w:pPr>
      <w:r>
        <w:t>Only what you staged.</w:t>
      </w:r>
    </w:p>
    <w:p w14:paraId="71095770" w14:textId="77777777" w:rsidR="00F40D5A" w:rsidRDefault="00000000" w:rsidP="00F40D5A">
      <w:r>
        <w:pict w14:anchorId="736FA4E9">
          <v:rect id="_x0000_i1066" style="width:0;height:1.5pt" o:hralign="center" o:hrstd="t" o:hr="t" fillcolor="#a0a0a0" stroked="f"/>
        </w:pict>
      </w:r>
    </w:p>
    <w:p w14:paraId="0E6C544F" w14:textId="787D7DF1" w:rsidR="00F40D5A" w:rsidRDefault="00F40D5A" w:rsidP="00F40D5A">
      <w:pPr>
        <w:pStyle w:val="Heading2"/>
      </w:pPr>
      <w:bookmarkStart w:id="57" w:name="_Toc230091837"/>
      <w:r>
        <w:t>Why staging exists (practical reason)</w:t>
      </w:r>
      <w:bookmarkEnd w:id="57"/>
    </w:p>
    <w:p w14:paraId="6CEB0E79" w14:textId="77777777" w:rsidR="00F40D5A" w:rsidRDefault="00F40D5A" w:rsidP="00F40D5A">
      <w:pPr>
        <w:pStyle w:val="NormalWeb"/>
      </w:pPr>
      <w:r>
        <w:t>It lets you:</w:t>
      </w:r>
    </w:p>
    <w:p w14:paraId="10972581" w14:textId="77777777" w:rsidR="00F40D5A" w:rsidRDefault="00F40D5A">
      <w:pPr>
        <w:pStyle w:val="NormalWeb"/>
        <w:numPr>
          <w:ilvl w:val="0"/>
          <w:numId w:val="19"/>
        </w:numPr>
      </w:pPr>
      <w:r>
        <w:t>include some changes</w:t>
      </w:r>
    </w:p>
    <w:p w14:paraId="11868EEC" w14:textId="77777777" w:rsidR="00F40D5A" w:rsidRDefault="00F40D5A">
      <w:pPr>
        <w:pStyle w:val="NormalWeb"/>
        <w:numPr>
          <w:ilvl w:val="0"/>
          <w:numId w:val="19"/>
        </w:numPr>
      </w:pPr>
      <w:r>
        <w:t>exclude others</w:t>
      </w:r>
    </w:p>
    <w:p w14:paraId="7225AB07" w14:textId="77777777" w:rsidR="00F40D5A" w:rsidRDefault="00F40D5A">
      <w:pPr>
        <w:pStyle w:val="NormalWeb"/>
        <w:numPr>
          <w:ilvl w:val="0"/>
          <w:numId w:val="19"/>
        </w:numPr>
      </w:pPr>
      <w:r>
        <w:t>build clean checkpoints</w:t>
      </w:r>
    </w:p>
    <w:p w14:paraId="2A1F2DB2" w14:textId="77777777" w:rsidR="00F40D5A" w:rsidRDefault="00F40D5A" w:rsidP="00F40D5A">
      <w:pPr>
        <w:pStyle w:val="NormalWeb"/>
      </w:pPr>
      <w:r>
        <w:lastRenderedPageBreak/>
        <w:t>But for your work right now:</w:t>
      </w:r>
    </w:p>
    <w:p w14:paraId="0928CCC6" w14:textId="77777777" w:rsidR="00F40D5A" w:rsidRDefault="00F40D5A" w:rsidP="00F40D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 can safely treat it as:</w:t>
      </w:r>
    </w:p>
    <w:p w14:paraId="7D4489DD" w14:textId="77777777" w:rsidR="00F40D5A" w:rsidRDefault="00F40D5A" w:rsidP="00F40D5A">
      <w:pPr>
        <w:pStyle w:val="NormalWeb"/>
      </w:pPr>
      <w:r>
        <w:t>“stage everything → commit everything”</w:t>
      </w:r>
    </w:p>
    <w:p w14:paraId="4969DD7E" w14:textId="77777777" w:rsidR="00F40D5A" w:rsidRDefault="00000000" w:rsidP="00F40D5A">
      <w:r>
        <w:pict w14:anchorId="1D168392">
          <v:rect id="_x0000_i1067" style="width:0;height:1.5pt" o:hralign="center" o:hrstd="t" o:hr="t" fillcolor="#a0a0a0" stroked="f"/>
        </w:pict>
      </w:r>
    </w:p>
    <w:p w14:paraId="7D630E80" w14:textId="329F3CBA" w:rsidR="00F40D5A" w:rsidRDefault="00F40D5A" w:rsidP="00F40D5A">
      <w:pPr>
        <w:pStyle w:val="Heading2"/>
      </w:pPr>
      <w:bookmarkStart w:id="58" w:name="_Toc230091838"/>
      <w:r>
        <w:t>The simple rule you should use</w:t>
      </w:r>
      <w:bookmarkEnd w:id="58"/>
    </w:p>
    <w:p w14:paraId="5C303BA2" w14:textId="77777777" w:rsidR="00F40D5A" w:rsidRDefault="00F40D5A" w:rsidP="00F40D5A">
      <w:pPr>
        <w:pStyle w:val="HeadingEmphasis"/>
      </w:pPr>
      <w:r>
        <w:t>For your workflow:</w:t>
      </w:r>
    </w:p>
    <w:p w14:paraId="416CAEDC" w14:textId="77777777" w:rsidR="00F40D5A" w:rsidRDefault="00F40D5A" w:rsidP="00F40D5A">
      <w:pPr>
        <w:pStyle w:val="HTMLPreformatted"/>
      </w:pPr>
      <w:r>
        <w:rPr>
          <w:rStyle w:val="l"/>
        </w:rPr>
        <w:t>git</w:t>
      </w:r>
      <w:r>
        <w:t xml:space="preserve"> add </w:t>
      </w:r>
      <w:r>
        <w:rPr>
          <w:rStyle w:val="n"/>
        </w:rPr>
        <w:t>-A</w:t>
      </w:r>
      <w:r>
        <w:br/>
      </w:r>
      <w:r>
        <w:rPr>
          <w:rStyle w:val="l"/>
        </w:rPr>
        <w:t>git</w:t>
      </w:r>
      <w:r>
        <w:t xml:space="preserve"> commit </w:t>
      </w:r>
      <w:r>
        <w:rPr>
          <w:rStyle w:val="n"/>
        </w:rPr>
        <w:t>-m</w:t>
      </w:r>
      <w:r>
        <w:t xml:space="preserve"> </w:t>
      </w:r>
      <w:r>
        <w:rPr>
          <w:rStyle w:val="k"/>
        </w:rPr>
        <w:t>"WIP: &lt;what you just did&gt;"</w:t>
      </w:r>
    </w:p>
    <w:p w14:paraId="017D152D" w14:textId="77777777" w:rsidR="00F40D5A" w:rsidRDefault="00F40D5A" w:rsidP="00F40D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That creates a </w:t>
      </w:r>
      <w:r>
        <w:rPr>
          <w:rStyle w:val="Strong"/>
        </w:rPr>
        <w:t>checkpoint of your current state</w:t>
      </w:r>
    </w:p>
    <w:p w14:paraId="36A21E5D" w14:textId="77777777" w:rsidR="00F40D5A" w:rsidRDefault="00000000" w:rsidP="00F40D5A">
      <w:r>
        <w:pict w14:anchorId="03C23483">
          <v:rect id="_x0000_i1068" style="width:0;height:1.5pt" o:hralign="center" o:hrstd="t" o:hr="t" fillcolor="#a0a0a0" stroked="f"/>
        </w:pict>
      </w:r>
    </w:p>
    <w:p w14:paraId="0473A66A" w14:textId="05028120" w:rsidR="00F40D5A" w:rsidRDefault="00F40D5A" w:rsidP="00F40D5A">
      <w:pPr>
        <w:pStyle w:val="Heading2"/>
      </w:pPr>
      <w:bookmarkStart w:id="59" w:name="_Toc230091839"/>
      <w:r>
        <w:t>What problem this solves</w:t>
      </w:r>
      <w:bookmarkEnd w:id="59"/>
    </w:p>
    <w:p w14:paraId="63C3DA2B" w14:textId="77777777" w:rsidR="00F40D5A" w:rsidRDefault="00F40D5A" w:rsidP="00F40D5A">
      <w:pPr>
        <w:pStyle w:val="NormalWeb"/>
      </w:pPr>
      <w:r>
        <w:t>Without committing:</w:t>
      </w:r>
    </w:p>
    <w:p w14:paraId="6B957D28" w14:textId="77777777" w:rsidR="00F40D5A" w:rsidRDefault="00F40D5A">
      <w:pPr>
        <w:pStyle w:val="NormalWeb"/>
        <w:numPr>
          <w:ilvl w:val="0"/>
          <w:numId w:val="20"/>
        </w:numPr>
      </w:pPr>
      <w:r>
        <w:t>changes live only in your working folder</w:t>
      </w:r>
    </w:p>
    <w:p w14:paraId="60EF6A0E" w14:textId="77777777" w:rsidR="00F40D5A" w:rsidRDefault="00F40D5A">
      <w:pPr>
        <w:pStyle w:val="NormalWeb"/>
        <w:numPr>
          <w:ilvl w:val="0"/>
          <w:numId w:val="20"/>
        </w:numPr>
      </w:pPr>
      <w:r>
        <w:t>they can block branch switching</w:t>
      </w:r>
    </w:p>
    <w:p w14:paraId="5BC4851C" w14:textId="77777777" w:rsidR="00F40D5A" w:rsidRDefault="00F40D5A">
      <w:pPr>
        <w:pStyle w:val="NormalWeb"/>
        <w:numPr>
          <w:ilvl w:val="0"/>
          <w:numId w:val="20"/>
        </w:numPr>
      </w:pPr>
      <w:r>
        <w:t>they are easy to lose track of</w:t>
      </w:r>
    </w:p>
    <w:p w14:paraId="1D335DD6" w14:textId="77777777" w:rsidR="00F40D5A" w:rsidRDefault="00F40D5A" w:rsidP="00F40D5A">
      <w:pPr>
        <w:pStyle w:val="NormalWeb"/>
      </w:pPr>
      <w:r>
        <w:t>With committing:</w:t>
      </w:r>
    </w:p>
    <w:p w14:paraId="56A3AC57" w14:textId="77777777" w:rsidR="00F40D5A" w:rsidRDefault="00F40D5A">
      <w:pPr>
        <w:pStyle w:val="NormalWeb"/>
        <w:numPr>
          <w:ilvl w:val="0"/>
          <w:numId w:val="21"/>
        </w:numPr>
      </w:pPr>
      <w:r>
        <w:t xml:space="preserve">changes are safely stored in </w:t>
      </w:r>
      <w:r>
        <w:rPr>
          <w:rStyle w:val="HTMLCode"/>
        </w:rPr>
        <w:t>.git</w:t>
      </w:r>
    </w:p>
    <w:p w14:paraId="60175806" w14:textId="77777777" w:rsidR="00F40D5A" w:rsidRDefault="00F40D5A">
      <w:pPr>
        <w:pStyle w:val="NormalWeb"/>
        <w:numPr>
          <w:ilvl w:val="0"/>
          <w:numId w:val="21"/>
        </w:numPr>
      </w:pPr>
      <w:r>
        <w:t>you can switch branches safely</w:t>
      </w:r>
    </w:p>
    <w:p w14:paraId="7A98D6E3" w14:textId="77777777" w:rsidR="00F40D5A" w:rsidRDefault="00F40D5A">
      <w:pPr>
        <w:pStyle w:val="NormalWeb"/>
        <w:numPr>
          <w:ilvl w:val="0"/>
          <w:numId w:val="21"/>
        </w:numPr>
      </w:pPr>
      <w:r>
        <w:t>you can always see history</w:t>
      </w:r>
    </w:p>
    <w:p w14:paraId="5478B435" w14:textId="77777777" w:rsidR="00F40D5A" w:rsidRDefault="00000000" w:rsidP="00F40D5A">
      <w:r>
        <w:pict w14:anchorId="4C65291B">
          <v:rect id="_x0000_i1069" style="width:0;height:1.5pt" o:hralign="center" o:hrstd="t" o:hr="t" fillcolor="#a0a0a0" stroked="f"/>
        </w:pict>
      </w:r>
    </w:p>
    <w:p w14:paraId="35A624E7" w14:textId="268753A5" w:rsidR="00F40D5A" w:rsidRDefault="00F40D5A" w:rsidP="00F40D5A">
      <w:pPr>
        <w:pStyle w:val="Heading2"/>
      </w:pPr>
      <w:bookmarkStart w:id="60" w:name="_Toc230091840"/>
      <w:r>
        <w:t>Branch switching — where this matters</w:t>
      </w:r>
      <w:bookmarkEnd w:id="60"/>
    </w:p>
    <w:p w14:paraId="41E28EFB" w14:textId="77777777" w:rsidR="00F40D5A" w:rsidRDefault="00F40D5A" w:rsidP="00F40D5A">
      <w:pPr>
        <w:pStyle w:val="Heading3"/>
      </w:pPr>
      <w:bookmarkStart w:id="61" w:name="_Toc230091841"/>
      <w:r>
        <w:t>Situation: you are working on RECONCILE</w:t>
      </w:r>
      <w:bookmarkEnd w:id="61"/>
    </w:p>
    <w:p w14:paraId="2B93FD97" w14:textId="77777777" w:rsidR="00F40D5A" w:rsidRDefault="00F40D5A" w:rsidP="00F40D5A">
      <w:pPr>
        <w:pStyle w:val="NormalWeb"/>
      </w:pPr>
      <w:r>
        <w:t>You’ve:</w:t>
      </w:r>
    </w:p>
    <w:p w14:paraId="67744B7E" w14:textId="77777777" w:rsidR="00F40D5A" w:rsidRDefault="00F40D5A">
      <w:pPr>
        <w:pStyle w:val="NormalWeb"/>
        <w:numPr>
          <w:ilvl w:val="0"/>
          <w:numId w:val="22"/>
        </w:numPr>
      </w:pPr>
      <w:r>
        <w:t>deleted files</w:t>
      </w:r>
    </w:p>
    <w:p w14:paraId="7380FF1B" w14:textId="77777777" w:rsidR="00F40D5A" w:rsidRDefault="00F40D5A">
      <w:pPr>
        <w:pStyle w:val="NormalWeb"/>
        <w:numPr>
          <w:ilvl w:val="0"/>
          <w:numId w:val="22"/>
        </w:numPr>
      </w:pPr>
      <w:r>
        <w:t>modified scripts</w:t>
      </w:r>
    </w:p>
    <w:p w14:paraId="36C7A2F3" w14:textId="77777777" w:rsidR="00F40D5A" w:rsidRDefault="00F40D5A">
      <w:pPr>
        <w:pStyle w:val="NormalWeb"/>
        <w:numPr>
          <w:ilvl w:val="0"/>
          <w:numId w:val="22"/>
        </w:numPr>
      </w:pPr>
      <w:r>
        <w:t>added new docs</w:t>
      </w:r>
    </w:p>
    <w:p w14:paraId="23C30CBC" w14:textId="77777777" w:rsidR="00F40D5A" w:rsidRDefault="00F40D5A" w:rsidP="00F40D5A">
      <w:pPr>
        <w:pStyle w:val="NormalWeb"/>
      </w:pPr>
      <w:r>
        <w:t xml:space="preserve">Now you want to switch to </w:t>
      </w:r>
      <w:r>
        <w:rPr>
          <w:rStyle w:val="HTMLCode"/>
        </w:rPr>
        <w:t>main</w:t>
      </w:r>
      <w:r>
        <w:t>.</w:t>
      </w:r>
    </w:p>
    <w:p w14:paraId="0CCC5494" w14:textId="77777777" w:rsidR="00F40D5A" w:rsidRDefault="00000000" w:rsidP="00F40D5A">
      <w:r>
        <w:pict w14:anchorId="5FE6CE64">
          <v:rect id="_x0000_i1070" style="width:0;height:1.5pt" o:hralign="center" o:hrstd="t" o:hr="t" fillcolor="#a0a0a0" stroked="f"/>
        </w:pict>
      </w:r>
    </w:p>
    <w:p w14:paraId="15D561CC" w14:textId="77777777" w:rsidR="00F40D5A" w:rsidRDefault="00F40D5A" w:rsidP="00F40D5A">
      <w:pPr>
        <w:pStyle w:val="Heading3"/>
      </w:pPr>
      <w:bookmarkStart w:id="62" w:name="_Toc230091842"/>
      <w:r>
        <w:lastRenderedPageBreak/>
        <w:t>WRONG way (what causes confusion)</w:t>
      </w:r>
      <w:bookmarkEnd w:id="62"/>
    </w:p>
    <w:p w14:paraId="36159325" w14:textId="77777777" w:rsidR="00F40D5A" w:rsidRDefault="00F40D5A" w:rsidP="00F40D5A">
      <w:pPr>
        <w:pStyle w:val="HTMLPreformatted"/>
      </w:pPr>
      <w:r>
        <w:rPr>
          <w:rStyle w:val="l"/>
        </w:rPr>
        <w:t>git</w:t>
      </w:r>
      <w:r>
        <w:t xml:space="preserve"> switch main</w:t>
      </w:r>
    </w:p>
    <w:p w14:paraId="74BAC995" w14:textId="77777777" w:rsidR="00F40D5A" w:rsidRDefault="00F40D5A" w:rsidP="00F40D5A">
      <w:pPr>
        <w:pStyle w:val="NormalWeb"/>
      </w:pPr>
      <w:r>
        <w:t>Git may:</w:t>
      </w:r>
    </w:p>
    <w:p w14:paraId="3CD43C7C" w14:textId="77777777" w:rsidR="00F40D5A" w:rsidRDefault="00F40D5A">
      <w:pPr>
        <w:pStyle w:val="NormalWeb"/>
        <w:numPr>
          <w:ilvl w:val="0"/>
          <w:numId w:val="23"/>
        </w:numPr>
      </w:pPr>
      <w:r>
        <w:t>block you</w:t>
      </w:r>
    </w:p>
    <w:p w14:paraId="3521357E" w14:textId="77777777" w:rsidR="00F40D5A" w:rsidRDefault="00F40D5A">
      <w:pPr>
        <w:pStyle w:val="NormalWeb"/>
        <w:numPr>
          <w:ilvl w:val="0"/>
          <w:numId w:val="23"/>
        </w:numPr>
      </w:pPr>
      <w:r>
        <w:t>or mix changes</w:t>
      </w:r>
    </w:p>
    <w:p w14:paraId="560DF172" w14:textId="77777777" w:rsidR="00F40D5A" w:rsidRDefault="00F40D5A">
      <w:pPr>
        <w:pStyle w:val="NormalWeb"/>
        <w:numPr>
          <w:ilvl w:val="0"/>
          <w:numId w:val="23"/>
        </w:numPr>
      </w:pPr>
      <w:r>
        <w:t>or confuse you</w:t>
      </w:r>
    </w:p>
    <w:p w14:paraId="6FF497F9" w14:textId="77777777" w:rsidR="00F40D5A" w:rsidRDefault="00000000" w:rsidP="00F40D5A">
      <w:r>
        <w:pict w14:anchorId="3488CD83">
          <v:rect id="_x0000_i1071" style="width:0;height:1.5pt" o:hralign="center" o:hrstd="t" o:hr="t" fillcolor="#a0a0a0" stroked="f"/>
        </w:pict>
      </w:r>
    </w:p>
    <w:p w14:paraId="15772B70" w14:textId="77777777" w:rsidR="00F40D5A" w:rsidRDefault="00F40D5A" w:rsidP="00F40D5A">
      <w:pPr>
        <w:pStyle w:val="Heading3"/>
      </w:pPr>
      <w:bookmarkStart w:id="63" w:name="_Toc230091843"/>
      <w:r>
        <w:t>RIGHT way</w:t>
      </w:r>
      <w:bookmarkEnd w:id="63"/>
    </w:p>
    <w:p w14:paraId="17CA2475" w14:textId="77777777" w:rsidR="00F40D5A" w:rsidRDefault="00F40D5A" w:rsidP="00F40D5A">
      <w:pPr>
        <w:pStyle w:val="Heading4"/>
      </w:pPr>
      <w:r>
        <w:t>Step 1 — checkpoint</w:t>
      </w:r>
    </w:p>
    <w:p w14:paraId="40E55BE5" w14:textId="77777777" w:rsidR="00F40D5A" w:rsidRDefault="00F40D5A" w:rsidP="00F40D5A">
      <w:pPr>
        <w:pStyle w:val="HTMLPreformatted"/>
      </w:pPr>
      <w:r>
        <w:rPr>
          <w:rStyle w:val="l"/>
        </w:rPr>
        <w:t>git</w:t>
      </w:r>
      <w:r>
        <w:t xml:space="preserve"> add </w:t>
      </w:r>
      <w:r>
        <w:rPr>
          <w:rStyle w:val="n"/>
        </w:rPr>
        <w:t>-A</w:t>
      </w:r>
      <w:r>
        <w:br/>
      </w:r>
      <w:r>
        <w:rPr>
          <w:rStyle w:val="l"/>
        </w:rPr>
        <w:t>git</w:t>
      </w:r>
      <w:r>
        <w:t xml:space="preserve"> commit </w:t>
      </w:r>
      <w:r>
        <w:rPr>
          <w:rStyle w:val="n"/>
        </w:rPr>
        <w:t>-m</w:t>
      </w:r>
      <w:r>
        <w:t xml:space="preserve"> </w:t>
      </w:r>
      <w:r>
        <w:rPr>
          <w:rStyle w:val="k"/>
        </w:rPr>
        <w:t>"WIP: reconcile progress"</w:t>
      </w:r>
    </w:p>
    <w:p w14:paraId="3A032D4B" w14:textId="77777777" w:rsidR="00F40D5A" w:rsidRDefault="00F40D5A" w:rsidP="00F40D5A">
      <w:pPr>
        <w:pStyle w:val="Heading4"/>
      </w:pPr>
      <w:r>
        <w:t>Step 2 — switch</w:t>
      </w:r>
    </w:p>
    <w:p w14:paraId="26ED6C91" w14:textId="77777777" w:rsidR="00F40D5A" w:rsidRDefault="00F40D5A" w:rsidP="00F40D5A">
      <w:pPr>
        <w:pStyle w:val="HTMLPreformatted"/>
      </w:pPr>
      <w:r>
        <w:rPr>
          <w:rStyle w:val="l"/>
        </w:rPr>
        <w:t>git</w:t>
      </w:r>
      <w:r>
        <w:t xml:space="preserve"> switch main</w:t>
      </w:r>
    </w:p>
    <w:p w14:paraId="7D6AB3BD" w14:textId="77777777" w:rsidR="00F40D5A" w:rsidRDefault="00F40D5A" w:rsidP="00F40D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Clean switch, no surprises</w:t>
      </w:r>
    </w:p>
    <w:p w14:paraId="017E5B4A" w14:textId="77777777" w:rsidR="00F40D5A" w:rsidRDefault="00000000" w:rsidP="00F40D5A">
      <w:r>
        <w:pict w14:anchorId="7F40E5BD">
          <v:rect id="_x0000_i1072" style="width:0;height:1.5pt" o:hralign="center" o:hrstd="t" o:hr="t" fillcolor="#a0a0a0" stroked="f"/>
        </w:pict>
      </w:r>
    </w:p>
    <w:p w14:paraId="6780E2A6" w14:textId="7FF6E0EB" w:rsidR="00F40D5A" w:rsidRDefault="00F40D5A" w:rsidP="00F40D5A">
      <w:pPr>
        <w:pStyle w:val="Heading2"/>
      </w:pPr>
      <w:bookmarkStart w:id="64" w:name="_Toc230091844"/>
      <w:r>
        <w:t>Why this works</w:t>
      </w:r>
      <w:bookmarkEnd w:id="64"/>
    </w:p>
    <w:p w14:paraId="5683E00F" w14:textId="77777777" w:rsidR="00F40D5A" w:rsidRDefault="00F40D5A" w:rsidP="00F40D5A">
      <w:pPr>
        <w:pStyle w:val="NormalWeb"/>
      </w:pPr>
      <w:r>
        <w:t>Because:</w:t>
      </w:r>
    </w:p>
    <w:p w14:paraId="1C377804" w14:textId="77777777" w:rsidR="00F40D5A" w:rsidRDefault="00F40D5A" w:rsidP="00F40D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commits live in </w:t>
      </w:r>
      <w:r>
        <w:rPr>
          <w:rStyle w:val="HTMLCode"/>
        </w:rPr>
        <w:t>.git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switching branches rewrites your working folder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but your commits stay safe</w:t>
      </w:r>
    </w:p>
    <w:p w14:paraId="1703FFC2" w14:textId="77777777" w:rsidR="00F40D5A" w:rsidRDefault="00000000" w:rsidP="00F40D5A">
      <w:r>
        <w:pict w14:anchorId="77BA8AFA">
          <v:rect id="_x0000_i1073" style="width:0;height:1.5pt" o:hralign="center" o:hrstd="t" o:hr="t" fillcolor="#a0a0a0" stroked="f"/>
        </w:pict>
      </w:r>
    </w:p>
    <w:p w14:paraId="0F7761D6" w14:textId="256B9F6A" w:rsidR="00F40D5A" w:rsidRDefault="00F40D5A" w:rsidP="00F40D5A">
      <w:pPr>
        <w:pStyle w:val="Heading2"/>
      </w:pPr>
      <w:bookmarkStart w:id="65" w:name="_Toc230091845"/>
      <w:r>
        <w:t>What happens if you DON’T commit</w:t>
      </w:r>
      <w:bookmarkEnd w:id="65"/>
    </w:p>
    <w:p w14:paraId="71F11698" w14:textId="77777777" w:rsidR="00F40D5A" w:rsidRDefault="00F40D5A" w:rsidP="00F40D5A">
      <w:pPr>
        <w:pStyle w:val="NormalWeb"/>
      </w:pPr>
      <w:r>
        <w:t>Your changes are:</w:t>
      </w:r>
    </w:p>
    <w:p w14:paraId="48FCCCD7" w14:textId="77777777" w:rsidR="00F40D5A" w:rsidRDefault="00F40D5A">
      <w:pPr>
        <w:pStyle w:val="NormalWeb"/>
        <w:numPr>
          <w:ilvl w:val="0"/>
          <w:numId w:val="24"/>
        </w:numPr>
      </w:pPr>
      <w:r>
        <w:t>only in the working folder</w:t>
      </w:r>
    </w:p>
    <w:p w14:paraId="254B2541" w14:textId="77777777" w:rsidR="00F40D5A" w:rsidRDefault="00F40D5A">
      <w:pPr>
        <w:pStyle w:val="NormalWeb"/>
        <w:numPr>
          <w:ilvl w:val="0"/>
          <w:numId w:val="24"/>
        </w:numPr>
      </w:pPr>
      <w:r>
        <w:t>not tracked as a snapshot</w:t>
      </w:r>
    </w:p>
    <w:p w14:paraId="4EE0FD96" w14:textId="77777777" w:rsidR="00F40D5A" w:rsidRDefault="00F40D5A" w:rsidP="00F40D5A">
      <w:pPr>
        <w:pStyle w:val="NormalWeb"/>
      </w:pPr>
      <w:r>
        <w:t>So when switching:</w:t>
      </w:r>
    </w:p>
    <w:p w14:paraId="286D4E91" w14:textId="77777777" w:rsidR="00F40D5A" w:rsidRDefault="00F40D5A">
      <w:pPr>
        <w:pStyle w:val="NormalWeb"/>
        <w:numPr>
          <w:ilvl w:val="0"/>
          <w:numId w:val="25"/>
        </w:numPr>
      </w:pPr>
      <w:r>
        <w:t>Git may refuse</w:t>
      </w:r>
    </w:p>
    <w:p w14:paraId="046BD9CF" w14:textId="77777777" w:rsidR="00F40D5A" w:rsidRDefault="00F40D5A">
      <w:pPr>
        <w:pStyle w:val="NormalWeb"/>
        <w:numPr>
          <w:ilvl w:val="0"/>
          <w:numId w:val="25"/>
        </w:numPr>
      </w:pPr>
      <w:r>
        <w:t>or carry changes across branches</w:t>
      </w:r>
    </w:p>
    <w:p w14:paraId="388F9877" w14:textId="77777777" w:rsidR="00F40D5A" w:rsidRDefault="00F40D5A">
      <w:pPr>
        <w:pStyle w:val="NormalWeb"/>
        <w:numPr>
          <w:ilvl w:val="0"/>
          <w:numId w:val="25"/>
        </w:numPr>
      </w:pPr>
      <w:r>
        <w:t>or create confusion</w:t>
      </w:r>
    </w:p>
    <w:p w14:paraId="77D8E4E5" w14:textId="77777777" w:rsidR="00F40D5A" w:rsidRDefault="00000000" w:rsidP="00F40D5A">
      <w:r>
        <w:pict w14:anchorId="4A729AD2">
          <v:rect id="_x0000_i1074" style="width:0;height:1.5pt" o:hralign="center" o:hrstd="t" o:hr="t" fillcolor="#a0a0a0" stroked="f"/>
        </w:pict>
      </w:r>
    </w:p>
    <w:p w14:paraId="56D212F6" w14:textId="33CD5D16" w:rsidR="00F40D5A" w:rsidRDefault="00F40D5A" w:rsidP="00F40D5A">
      <w:pPr>
        <w:pStyle w:val="Heading2"/>
      </w:pPr>
      <w:bookmarkStart w:id="66" w:name="_Toc230091846"/>
      <w:r>
        <w:lastRenderedPageBreak/>
        <w:t>Staging vs committing (clear distinction)</w:t>
      </w:r>
      <w:bookmarkEnd w:id="6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010"/>
      </w:tblGrid>
      <w:tr w:rsidR="00F40D5A" w14:paraId="06AF3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E4540" w14:textId="77777777" w:rsidR="00F40D5A" w:rsidRDefault="00F40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E2398F2" w14:textId="77777777" w:rsidR="00F40D5A" w:rsidRDefault="00F40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40D5A" w14:paraId="50A95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D497" w14:textId="77777777" w:rsidR="00F40D5A" w:rsidRDefault="00F40D5A">
            <w:r>
              <w:rPr>
                <w:rStyle w:val="HTMLCode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15614BE5" w14:textId="77777777" w:rsidR="00F40D5A" w:rsidRDefault="00F40D5A">
            <w:r>
              <w:t>choose changes</w:t>
            </w:r>
          </w:p>
        </w:tc>
      </w:tr>
      <w:tr w:rsidR="00F40D5A" w14:paraId="202BF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FEC4" w14:textId="77777777" w:rsidR="00F40D5A" w:rsidRDefault="00F40D5A">
            <w:r>
              <w:rPr>
                <w:rStyle w:val="HTMLCode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74A95B99" w14:textId="77777777" w:rsidR="00F40D5A" w:rsidRDefault="00F40D5A">
            <w:r>
              <w:t>save chosen changes</w:t>
            </w:r>
          </w:p>
        </w:tc>
      </w:tr>
    </w:tbl>
    <w:p w14:paraId="51CFC54D" w14:textId="77777777" w:rsidR="00F40D5A" w:rsidRDefault="00000000" w:rsidP="00F40D5A">
      <w:r>
        <w:pict w14:anchorId="29AA49D3">
          <v:rect id="_x0000_i1075" style="width:0;height:1.5pt" o:hralign="center" o:hrstd="t" o:hr="t" fillcolor="#a0a0a0" stroked="f"/>
        </w:pict>
      </w:r>
    </w:p>
    <w:p w14:paraId="2AD0FEC7" w14:textId="320F2B7A" w:rsidR="00F40D5A" w:rsidRDefault="00F40D5A" w:rsidP="00F40D5A">
      <w:pPr>
        <w:pStyle w:val="Heading2"/>
      </w:pPr>
      <w:bookmarkStart w:id="67" w:name="_Toc230091847"/>
      <w:r>
        <w:t>Do you need fine-grained staging?</w:t>
      </w:r>
      <w:bookmarkEnd w:id="67"/>
    </w:p>
    <w:p w14:paraId="2ECAF009" w14:textId="77777777" w:rsidR="00F40D5A" w:rsidRDefault="00F40D5A" w:rsidP="00F40D5A">
      <w:pPr>
        <w:pStyle w:val="NormalWeb"/>
      </w:pPr>
      <w:r>
        <w:t>Not for now.</w:t>
      </w:r>
    </w:p>
    <w:p w14:paraId="3A6757A5" w14:textId="77777777" w:rsidR="00F40D5A" w:rsidRDefault="00F40D5A" w:rsidP="00F40D5A">
      <w:pPr>
        <w:pStyle w:val="NormalWeb"/>
      </w:pPr>
      <w:r>
        <w:t>Ignore:</w:t>
      </w:r>
    </w:p>
    <w:p w14:paraId="299A2EA2" w14:textId="77777777" w:rsidR="00F40D5A" w:rsidRDefault="00F40D5A">
      <w:pPr>
        <w:pStyle w:val="NormalWeb"/>
        <w:numPr>
          <w:ilvl w:val="0"/>
          <w:numId w:val="26"/>
        </w:numPr>
      </w:pPr>
      <w:r>
        <w:rPr>
          <w:rStyle w:val="HTMLCode"/>
        </w:rPr>
        <w:t>git add -p</w:t>
      </w:r>
    </w:p>
    <w:p w14:paraId="1AFBC097" w14:textId="77777777" w:rsidR="00F40D5A" w:rsidRDefault="00F40D5A">
      <w:pPr>
        <w:pStyle w:val="NormalWeb"/>
        <w:numPr>
          <w:ilvl w:val="0"/>
          <w:numId w:val="26"/>
        </w:numPr>
      </w:pPr>
      <w:r>
        <w:t>partial staging</w:t>
      </w:r>
    </w:p>
    <w:p w14:paraId="47181C20" w14:textId="77777777" w:rsidR="00F40D5A" w:rsidRDefault="00F40D5A" w:rsidP="00F40D5A">
      <w:pPr>
        <w:pStyle w:val="NormalWeb"/>
      </w:pPr>
      <w:r>
        <w:t>Use:</w:t>
      </w:r>
    </w:p>
    <w:p w14:paraId="02FBC51B" w14:textId="77777777" w:rsidR="00F40D5A" w:rsidRDefault="00F40D5A" w:rsidP="00F40D5A">
      <w:pPr>
        <w:pStyle w:val="HTMLPreformatted"/>
      </w:pPr>
      <w:r>
        <w:rPr>
          <w:rStyle w:val="l"/>
        </w:rPr>
        <w:t>git</w:t>
      </w:r>
      <w:r>
        <w:t xml:space="preserve"> add </w:t>
      </w:r>
      <w:r>
        <w:rPr>
          <w:rStyle w:val="n"/>
        </w:rPr>
        <w:t>-A</w:t>
      </w:r>
    </w:p>
    <w:p w14:paraId="0FC5493F" w14:textId="77777777" w:rsidR="00F40D5A" w:rsidRDefault="00000000" w:rsidP="00F40D5A">
      <w:r>
        <w:pict w14:anchorId="04DEEDD6">
          <v:rect id="_x0000_i1076" style="width:0;height:1.5pt" o:hralign="center" o:hrstd="t" o:hr="t" fillcolor="#a0a0a0" stroked="f"/>
        </w:pict>
      </w:r>
    </w:p>
    <w:p w14:paraId="1E979E5A" w14:textId="0FED0142" w:rsidR="00F40D5A" w:rsidRDefault="00F40D5A" w:rsidP="00F40D5A">
      <w:pPr>
        <w:pStyle w:val="Heading2"/>
      </w:pPr>
      <w:bookmarkStart w:id="68" w:name="_Toc230091848"/>
      <w:r>
        <w:t>Your ideal daily workflow</w:t>
      </w:r>
      <w:bookmarkEnd w:id="68"/>
    </w:p>
    <w:p w14:paraId="39A2B079" w14:textId="77777777" w:rsidR="00F40D5A" w:rsidRDefault="00F40D5A" w:rsidP="00F40D5A">
      <w:pPr>
        <w:pStyle w:val="Heading3"/>
      </w:pPr>
      <w:bookmarkStart w:id="69" w:name="_Toc230091849"/>
      <w:r>
        <w:t>While working</w:t>
      </w:r>
      <w:bookmarkEnd w:id="69"/>
    </w:p>
    <w:p w14:paraId="3158DA44" w14:textId="77777777" w:rsidR="00F40D5A" w:rsidRDefault="00F40D5A" w:rsidP="00F40D5A">
      <w:pPr>
        <w:pStyle w:val="NormalWeb"/>
      </w:pPr>
      <w:r>
        <w:t>Repeat this often:</w:t>
      </w:r>
    </w:p>
    <w:p w14:paraId="38BA210B" w14:textId="77777777" w:rsidR="00F40D5A" w:rsidRDefault="00F40D5A" w:rsidP="00F40D5A">
      <w:pPr>
        <w:pStyle w:val="HTMLPreformatted"/>
      </w:pPr>
      <w:r>
        <w:rPr>
          <w:rStyle w:val="l"/>
        </w:rPr>
        <w:t>git</w:t>
      </w:r>
      <w:r>
        <w:t xml:space="preserve"> status</w:t>
      </w:r>
      <w:r>
        <w:br/>
      </w:r>
      <w:r>
        <w:rPr>
          <w:rStyle w:val="l"/>
        </w:rPr>
        <w:t>git</w:t>
      </w:r>
      <w:r>
        <w:t xml:space="preserve"> add </w:t>
      </w:r>
      <w:r>
        <w:rPr>
          <w:rStyle w:val="n"/>
        </w:rPr>
        <w:t>-A</w:t>
      </w:r>
      <w:r>
        <w:br/>
      </w:r>
      <w:r>
        <w:rPr>
          <w:rStyle w:val="l"/>
        </w:rPr>
        <w:t>git</w:t>
      </w:r>
      <w:r>
        <w:t xml:space="preserve"> commit </w:t>
      </w:r>
      <w:r>
        <w:rPr>
          <w:rStyle w:val="n"/>
        </w:rPr>
        <w:t>-m</w:t>
      </w:r>
      <w:r>
        <w:t xml:space="preserve"> </w:t>
      </w:r>
      <w:r>
        <w:rPr>
          <w:rStyle w:val="k"/>
        </w:rPr>
        <w:t>"WIP: &lt;what changed&gt;"</w:t>
      </w:r>
    </w:p>
    <w:p w14:paraId="579281A1" w14:textId="77777777" w:rsidR="00F40D5A" w:rsidRDefault="00000000" w:rsidP="00F40D5A">
      <w:r>
        <w:pict w14:anchorId="7756D779">
          <v:rect id="_x0000_i1077" style="width:0;height:1.5pt" o:hralign="center" o:hrstd="t" o:hr="t" fillcolor="#a0a0a0" stroked="f"/>
        </w:pict>
      </w:r>
    </w:p>
    <w:p w14:paraId="2A83E724" w14:textId="77777777" w:rsidR="00F40D5A" w:rsidRDefault="00F40D5A" w:rsidP="00F40D5A">
      <w:pPr>
        <w:pStyle w:val="Heading3"/>
      </w:pPr>
      <w:bookmarkStart w:id="70" w:name="_Toc230091850"/>
      <w:r>
        <w:t>When switching branches</w:t>
      </w:r>
      <w:bookmarkEnd w:id="70"/>
    </w:p>
    <w:p w14:paraId="214707E7" w14:textId="77777777" w:rsidR="00F40D5A" w:rsidRDefault="00F40D5A" w:rsidP="00F40D5A">
      <w:pPr>
        <w:pStyle w:val="HTMLPreformatted"/>
      </w:pPr>
      <w:r>
        <w:rPr>
          <w:rStyle w:val="l"/>
        </w:rPr>
        <w:t>git</w:t>
      </w:r>
      <w:r>
        <w:t xml:space="preserve"> status</w:t>
      </w:r>
      <w:r>
        <w:br/>
      </w:r>
      <w:r>
        <w:rPr>
          <w:rStyle w:val="l"/>
        </w:rPr>
        <w:t>git</w:t>
      </w:r>
      <w:r>
        <w:t xml:space="preserve"> add </w:t>
      </w:r>
      <w:r>
        <w:rPr>
          <w:rStyle w:val="n"/>
        </w:rPr>
        <w:t>-A</w:t>
      </w:r>
      <w:r>
        <w:br/>
      </w:r>
      <w:r>
        <w:rPr>
          <w:rStyle w:val="l"/>
        </w:rPr>
        <w:t>git</w:t>
      </w:r>
      <w:r>
        <w:t xml:space="preserve"> commit </w:t>
      </w:r>
      <w:r>
        <w:rPr>
          <w:rStyle w:val="n"/>
        </w:rPr>
        <w:t>-m</w:t>
      </w:r>
      <w:r>
        <w:t xml:space="preserve"> </w:t>
      </w:r>
      <w:r>
        <w:rPr>
          <w:rStyle w:val="k"/>
        </w:rPr>
        <w:t>"WIP: checkpoint before switching"</w:t>
      </w:r>
      <w:r>
        <w:br/>
      </w:r>
      <w:r>
        <w:rPr>
          <w:rStyle w:val="l"/>
        </w:rPr>
        <w:t>git</w:t>
      </w:r>
      <w:r>
        <w:t xml:space="preserve"> switch main</w:t>
      </w:r>
    </w:p>
    <w:p w14:paraId="3D06E8C2" w14:textId="77777777" w:rsidR="00F40D5A" w:rsidRDefault="00000000" w:rsidP="00F40D5A">
      <w:r>
        <w:pict w14:anchorId="599527A7">
          <v:rect id="_x0000_i1078" style="width:0;height:1.5pt" o:hralign="center" o:hrstd="t" o:hr="t" fillcolor="#a0a0a0" stroked="f"/>
        </w:pict>
      </w:r>
    </w:p>
    <w:p w14:paraId="4D1C2B06" w14:textId="77777777" w:rsidR="00F40D5A" w:rsidRDefault="00F40D5A" w:rsidP="00F40D5A">
      <w:pPr>
        <w:pStyle w:val="Heading3"/>
      </w:pPr>
      <w:bookmarkStart w:id="71" w:name="_Toc230091851"/>
      <w:r>
        <w:t>When coming back</w:t>
      </w:r>
      <w:bookmarkEnd w:id="71"/>
    </w:p>
    <w:p w14:paraId="4CAB6922" w14:textId="77777777" w:rsidR="00F40D5A" w:rsidRDefault="00F40D5A" w:rsidP="00F40D5A">
      <w:pPr>
        <w:pStyle w:val="HTMLPreformatted"/>
      </w:pPr>
      <w:r>
        <w:rPr>
          <w:rStyle w:val="l"/>
        </w:rPr>
        <w:t>git</w:t>
      </w:r>
      <w:r>
        <w:t xml:space="preserve"> switch wip-sync-2026-02-09</w:t>
      </w:r>
      <w:r>
        <w:br/>
      </w:r>
      <w:r>
        <w:rPr>
          <w:rStyle w:val="l"/>
        </w:rPr>
        <w:t>git</w:t>
      </w:r>
      <w:r>
        <w:t xml:space="preserve"> log </w:t>
      </w:r>
      <w:r>
        <w:rPr>
          <w:rStyle w:val="n"/>
        </w:rPr>
        <w:t>--oneline</w:t>
      </w:r>
      <w:r>
        <w:t xml:space="preserve"> </w:t>
      </w:r>
      <w:r>
        <w:rPr>
          <w:rStyle w:val="n"/>
        </w:rPr>
        <w:t>-5</w:t>
      </w:r>
    </w:p>
    <w:p w14:paraId="66ED2307" w14:textId="77777777" w:rsidR="00F40D5A" w:rsidRDefault="00F40D5A" w:rsidP="00F40D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 immediately see where you left off</w:t>
      </w:r>
    </w:p>
    <w:p w14:paraId="3265B00A" w14:textId="77777777" w:rsidR="00F40D5A" w:rsidRDefault="00000000" w:rsidP="00F40D5A">
      <w:r>
        <w:pict w14:anchorId="4A1F24AF">
          <v:rect id="_x0000_i1079" style="width:0;height:1.5pt" o:hralign="center" o:hrstd="t" o:hr="t" fillcolor="#a0a0a0" stroked="f"/>
        </w:pict>
      </w:r>
    </w:p>
    <w:p w14:paraId="021F4A13" w14:textId="5C53CF8A" w:rsidR="00F40D5A" w:rsidRDefault="00F40D5A" w:rsidP="00F40D5A">
      <w:pPr>
        <w:pStyle w:val="Heading2"/>
      </w:pPr>
      <w:bookmarkStart w:id="72" w:name="_Toc230091852"/>
      <w:r>
        <w:t>When to use stash (rarely)</w:t>
      </w:r>
      <w:bookmarkEnd w:id="72"/>
    </w:p>
    <w:p w14:paraId="05697799" w14:textId="77777777" w:rsidR="00F40D5A" w:rsidRDefault="00F40D5A" w:rsidP="00F40D5A">
      <w:pPr>
        <w:pStyle w:val="NormalWeb"/>
      </w:pPr>
      <w:r>
        <w:t>Only when:</w:t>
      </w:r>
    </w:p>
    <w:p w14:paraId="3A1DE102" w14:textId="77777777" w:rsidR="00F40D5A" w:rsidRDefault="00F40D5A">
      <w:pPr>
        <w:pStyle w:val="NormalWeb"/>
        <w:numPr>
          <w:ilvl w:val="0"/>
          <w:numId w:val="27"/>
        </w:numPr>
      </w:pPr>
      <w:r>
        <w:t>you don’t want a commit</w:t>
      </w:r>
    </w:p>
    <w:p w14:paraId="274DCB95" w14:textId="77777777" w:rsidR="00F40D5A" w:rsidRDefault="00F40D5A">
      <w:pPr>
        <w:pStyle w:val="NormalWeb"/>
        <w:numPr>
          <w:ilvl w:val="0"/>
          <w:numId w:val="27"/>
        </w:numPr>
      </w:pPr>
      <w:r>
        <w:lastRenderedPageBreak/>
        <w:t>and need a quick interruption</w:t>
      </w:r>
    </w:p>
    <w:p w14:paraId="6E87D0B8" w14:textId="77777777" w:rsidR="00F40D5A" w:rsidRDefault="00F40D5A" w:rsidP="00F40D5A">
      <w:pPr>
        <w:pStyle w:val="NormalWeb"/>
      </w:pPr>
      <w:r>
        <w:t>Example:</w:t>
      </w:r>
    </w:p>
    <w:p w14:paraId="6B5F0885" w14:textId="77777777" w:rsidR="00F40D5A" w:rsidRDefault="00F40D5A" w:rsidP="00F40D5A">
      <w:pPr>
        <w:pStyle w:val="HTMLPreformatted"/>
      </w:pPr>
      <w:r>
        <w:rPr>
          <w:rStyle w:val="l"/>
        </w:rPr>
        <w:t>git</w:t>
      </w:r>
      <w:r>
        <w:t xml:space="preserve"> stash push </w:t>
      </w:r>
      <w:r>
        <w:rPr>
          <w:rStyle w:val="n"/>
        </w:rPr>
        <w:t>-m</w:t>
      </w:r>
      <w:r>
        <w:t xml:space="preserve"> </w:t>
      </w:r>
      <w:r>
        <w:rPr>
          <w:rStyle w:val="k"/>
        </w:rPr>
        <w:t>"mid-edit"</w:t>
      </w:r>
      <w:r>
        <w:br/>
      </w:r>
      <w:r>
        <w:rPr>
          <w:rStyle w:val="l"/>
        </w:rPr>
        <w:t>git</w:t>
      </w:r>
      <w:r>
        <w:t xml:space="preserve"> switch main</w:t>
      </w:r>
    </w:p>
    <w:p w14:paraId="37D6C2E3" w14:textId="77777777" w:rsidR="00F40D5A" w:rsidRDefault="00F40D5A" w:rsidP="00F40D5A">
      <w:pPr>
        <w:pStyle w:val="NormalWeb"/>
      </w:pPr>
      <w:r>
        <w:t>But:</w:t>
      </w:r>
    </w:p>
    <w:p w14:paraId="44FF5FF2" w14:textId="77777777" w:rsidR="00F40D5A" w:rsidRDefault="00F40D5A" w:rsidP="00F40D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For your work, commits are better than stash</w:t>
      </w:r>
    </w:p>
    <w:p w14:paraId="1410ACD2" w14:textId="77777777" w:rsidR="00F40D5A" w:rsidRDefault="00000000" w:rsidP="00F40D5A">
      <w:r>
        <w:pict w14:anchorId="27CF2072">
          <v:rect id="_x0000_i1080" style="width:0;height:1.5pt" o:hralign="center" o:hrstd="t" o:hr="t" fillcolor="#a0a0a0" stroked="f"/>
        </w:pict>
      </w:r>
    </w:p>
    <w:p w14:paraId="5EC2A8F6" w14:textId="68937C91" w:rsidR="00F40D5A" w:rsidRDefault="00F40D5A" w:rsidP="00F40D5A">
      <w:pPr>
        <w:pStyle w:val="Heading2"/>
      </w:pPr>
      <w:bookmarkStart w:id="73" w:name="_Toc230091853"/>
      <w:r>
        <w:t>What a “good checkpoint” looks like</w:t>
      </w:r>
      <w:bookmarkEnd w:id="73"/>
    </w:p>
    <w:p w14:paraId="6CD8D9CE" w14:textId="77777777" w:rsidR="00F40D5A" w:rsidRDefault="00F40D5A" w:rsidP="00F40D5A">
      <w:pPr>
        <w:pStyle w:val="NormalWeb"/>
      </w:pPr>
      <w:r>
        <w:t>Examples:</w:t>
      </w:r>
    </w:p>
    <w:p w14:paraId="56289804" w14:textId="77777777" w:rsidR="00F40D5A" w:rsidRDefault="00F40D5A" w:rsidP="00F40D5A">
      <w:pPr>
        <w:pStyle w:val="HTMLPreformatted"/>
      </w:pPr>
      <w:r>
        <w:t>WIP: removed generated puml artifacts</w:t>
      </w:r>
      <w:r>
        <w:br/>
        <w:t>WIP: updated validation scripts</w:t>
      </w:r>
      <w:r>
        <w:br/>
        <w:t>WIP: reconciling tools directory</w:t>
      </w:r>
      <w:r>
        <w:br/>
        <w:t>WIP: investigating lockfile differences</w:t>
      </w:r>
    </w:p>
    <w:p w14:paraId="6E5CA5BF" w14:textId="77777777" w:rsidR="00F40D5A" w:rsidRDefault="00F40D5A" w:rsidP="00F40D5A">
      <w:pPr>
        <w:pStyle w:val="NormalWeb"/>
      </w:pPr>
      <w:r>
        <w:t>Not perfect — just descriptive enough.</w:t>
      </w:r>
    </w:p>
    <w:p w14:paraId="734F777C" w14:textId="77777777" w:rsidR="00F40D5A" w:rsidRDefault="00000000" w:rsidP="00F40D5A">
      <w:r>
        <w:pict w14:anchorId="501C8B35">
          <v:rect id="_x0000_i1081" style="width:0;height:1.5pt" o:hralign="center" o:hrstd="t" o:hr="t" fillcolor="#a0a0a0" stroked="f"/>
        </w:pict>
      </w:r>
    </w:p>
    <w:p w14:paraId="4AA7CDDA" w14:textId="6427DCB7" w:rsidR="00F40D5A" w:rsidRDefault="00F40D5A" w:rsidP="00F40D5A">
      <w:pPr>
        <w:pStyle w:val="Heading2"/>
      </w:pPr>
      <w:bookmarkStart w:id="74" w:name="_Toc230091854"/>
      <w:r>
        <w:t>What you gain from this approach</w:t>
      </w:r>
      <w:bookmarkEnd w:id="74"/>
    </w:p>
    <w:p w14:paraId="2290FD23" w14:textId="77777777" w:rsidR="00F40D5A" w:rsidRDefault="00F40D5A" w:rsidP="00F40D5A">
      <w:pPr>
        <w:pStyle w:val="NormalWeb"/>
      </w:pPr>
      <w:r>
        <w:t>You no longer need to remember:</w:t>
      </w:r>
    </w:p>
    <w:p w14:paraId="2F4BF27F" w14:textId="77777777" w:rsidR="00F40D5A" w:rsidRDefault="00F40D5A">
      <w:pPr>
        <w:pStyle w:val="NormalWeb"/>
        <w:numPr>
          <w:ilvl w:val="0"/>
          <w:numId w:val="28"/>
        </w:numPr>
      </w:pPr>
      <w:r>
        <w:t>what you changed</w:t>
      </w:r>
    </w:p>
    <w:p w14:paraId="0FA2B041" w14:textId="77777777" w:rsidR="00F40D5A" w:rsidRDefault="00F40D5A">
      <w:pPr>
        <w:pStyle w:val="NormalWeb"/>
        <w:numPr>
          <w:ilvl w:val="0"/>
          <w:numId w:val="28"/>
        </w:numPr>
      </w:pPr>
      <w:r>
        <w:t>where you were</w:t>
      </w:r>
    </w:p>
    <w:p w14:paraId="6F507757" w14:textId="77777777" w:rsidR="00F40D5A" w:rsidRDefault="00F40D5A">
      <w:pPr>
        <w:pStyle w:val="NormalWeb"/>
        <w:numPr>
          <w:ilvl w:val="0"/>
          <w:numId w:val="28"/>
        </w:numPr>
      </w:pPr>
      <w:r>
        <w:t>what branch had what</w:t>
      </w:r>
    </w:p>
    <w:p w14:paraId="7CFF3A9D" w14:textId="77777777" w:rsidR="00F40D5A" w:rsidRDefault="00F40D5A" w:rsidP="00F40D5A">
      <w:pPr>
        <w:pStyle w:val="NormalWeb"/>
      </w:pPr>
      <w:r>
        <w:t>Because:</w:t>
      </w:r>
    </w:p>
    <w:p w14:paraId="66789C88" w14:textId="77777777" w:rsidR="00F40D5A" w:rsidRDefault="00F40D5A" w:rsidP="00F40D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Git history becomes your memory</w:t>
      </w:r>
    </w:p>
    <w:p w14:paraId="3C1A0538" w14:textId="77777777" w:rsidR="00F40D5A" w:rsidRDefault="00000000" w:rsidP="00F40D5A">
      <w:r>
        <w:pict w14:anchorId="72154944">
          <v:rect id="_x0000_i1082" style="width:0;height:1.5pt" o:hralign="center" o:hrstd="t" o:hr="t" fillcolor="#a0a0a0" stroked="f"/>
        </w:pict>
      </w:r>
    </w:p>
    <w:p w14:paraId="4D46F9D4" w14:textId="271CE429" w:rsidR="00F40D5A" w:rsidRDefault="00F40D5A" w:rsidP="00F40D5A">
      <w:pPr>
        <w:pStyle w:val="Heading2"/>
      </w:pPr>
      <w:bookmarkStart w:id="75" w:name="_Toc230091855"/>
      <w:r>
        <w:t>One sentence to remember</w:t>
      </w:r>
      <w:bookmarkEnd w:id="75"/>
    </w:p>
    <w:p w14:paraId="36EB149B" w14:textId="77777777" w:rsidR="00F40D5A" w:rsidRDefault="00F40D5A" w:rsidP="00F40D5A">
      <w:pPr>
        <w:pStyle w:val="NormalWeb"/>
      </w:pPr>
      <w:r>
        <w:rPr>
          <w:rStyle w:val="Strong"/>
        </w:rPr>
        <w:t>Staging selects changes. Commit saves them. Commit before switching branches.</w:t>
      </w:r>
    </w:p>
    <w:p w14:paraId="738248EF" w14:textId="77777777" w:rsidR="00F40D5A" w:rsidRDefault="00000000" w:rsidP="00F40D5A">
      <w:r>
        <w:pict w14:anchorId="35A8ADD0">
          <v:rect id="_x0000_i1083" style="width:0;height:1.5pt" o:hralign="center" o:hrstd="t" o:hr="t" fillcolor="#a0a0a0" stroked="f"/>
        </w:pict>
      </w:r>
    </w:p>
    <w:p w14:paraId="6834F5BA" w14:textId="64470AB8" w:rsidR="00F40D5A" w:rsidRDefault="00F40D5A" w:rsidP="00F40D5A">
      <w:pPr>
        <w:pStyle w:val="Heading2"/>
      </w:pPr>
      <w:bookmarkStart w:id="76" w:name="_Toc230091856"/>
      <w:r>
        <w:t>What matters most for you right now</w:t>
      </w:r>
      <w:bookmarkEnd w:id="76"/>
    </w:p>
    <w:p w14:paraId="52C3D8FB" w14:textId="77777777" w:rsidR="00F40D5A" w:rsidRDefault="00F40D5A" w:rsidP="00F40D5A">
      <w:pPr>
        <w:pStyle w:val="NormalWeb"/>
      </w:pPr>
      <w:r>
        <w:t>Given your reconciliation work:</w:t>
      </w:r>
    </w:p>
    <w:p w14:paraId="3E67EB0D" w14:textId="77777777" w:rsidR="00F40D5A" w:rsidRDefault="00F40D5A" w:rsidP="00F40D5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commit frequently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 </w:t>
      </w:r>
      <w:r>
        <w:rPr>
          <w:rStyle w:val="HTMLCode"/>
        </w:rPr>
        <w:t>git add -A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treat commits as checkpoints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avoid long uncommitted sessions</w:t>
      </w:r>
    </w:p>
    <w:p w14:paraId="55B22CE8" w14:textId="08F7A767" w:rsidR="00F40D5A" w:rsidRDefault="009148D5" w:rsidP="009148D5">
      <w:pPr>
        <w:pStyle w:val="Heading1"/>
      </w:pPr>
      <w:bookmarkStart w:id="77" w:name="_Toc230091857"/>
      <w:r>
        <w:lastRenderedPageBreak/>
        <w:t>Changing Branches – the complete picture</w:t>
      </w:r>
      <w:bookmarkEnd w:id="77"/>
    </w:p>
    <w:p w14:paraId="1D309A6E" w14:textId="20CD1080" w:rsidR="00C7090A" w:rsidRDefault="00C7090A" w:rsidP="00C7090A">
      <w:r>
        <w:t xml:space="preserve">In branch “A”, another branch “Main”. </w:t>
      </w:r>
    </w:p>
    <w:p w14:paraId="47353309" w14:textId="0FF98FFE" w:rsidR="00C7090A" w:rsidRDefault="00C7090A" w:rsidP="00C7090A">
      <w:r>
        <w:t>git status //chec the current state</w:t>
      </w:r>
      <w:r>
        <w:br/>
        <w:t>git add -A // push all changed files to staging</w:t>
      </w:r>
      <w:r>
        <w:br/>
        <w:t>git commit -m "WIP checkpoint before switch" // commit</w:t>
      </w:r>
      <w:r>
        <w:br/>
        <w:t xml:space="preserve">git push // </w:t>
      </w:r>
      <w:r w:rsidR="00C1654D">
        <w:t>(</w:t>
      </w:r>
      <w:r>
        <w:t>optional</w:t>
      </w:r>
      <w:r w:rsidR="00C1654D">
        <w:t>)</w:t>
      </w:r>
      <w:r>
        <w:t xml:space="preserve"> push to .com repo</w:t>
      </w:r>
      <w:r>
        <w:br/>
        <w:t>git switch main // switch to branch main</w:t>
      </w:r>
      <w:r>
        <w:br/>
        <w:t>git status // check status after branch switch</w:t>
      </w:r>
    </w:p>
    <w:p w14:paraId="3A8B6239" w14:textId="77777777" w:rsidR="00DE43BE" w:rsidRDefault="00DE43BE" w:rsidP="00C7090A"/>
    <w:p w14:paraId="192D6DB1" w14:textId="0F4B2128" w:rsidR="00DE43BE" w:rsidRDefault="00C1654D" w:rsidP="00C7090A">
      <w:r>
        <w:t xml:space="preserve">How to create a </w:t>
      </w:r>
      <w:r w:rsidR="00DE43BE">
        <w:t xml:space="preserve">Branch to the “origin” </w:t>
      </w:r>
      <w:r>
        <w:t xml:space="preserve">(.com server) </w:t>
      </w:r>
    </w:p>
    <w:p w14:paraId="5ADAE1C6" w14:textId="6670D8BA" w:rsidR="00DE43BE" w:rsidRDefault="00DE43BE" w:rsidP="00C7090A">
      <w:r>
        <w:rPr>
          <w:rStyle w:val="l"/>
        </w:rPr>
        <w:t>git</w:t>
      </w:r>
      <w:r>
        <w:t xml:space="preserve"> switch New // switch locally to branch “New”</w:t>
      </w:r>
      <w:r>
        <w:br/>
      </w:r>
      <w:r>
        <w:rPr>
          <w:rStyle w:val="l"/>
        </w:rPr>
        <w:t>git</w:t>
      </w:r>
      <w:r>
        <w:t xml:space="preserve"> add </w:t>
      </w:r>
      <w:r>
        <w:rPr>
          <w:rStyle w:val="n"/>
        </w:rPr>
        <w:t>-A // add changes</w:t>
      </w:r>
      <w:r>
        <w:br/>
      </w:r>
      <w:r>
        <w:rPr>
          <w:rStyle w:val="l"/>
        </w:rPr>
        <w:t>git</w:t>
      </w:r>
      <w:r>
        <w:t xml:space="preserve"> commit </w:t>
      </w:r>
      <w:r>
        <w:rPr>
          <w:rStyle w:val="n"/>
        </w:rPr>
        <w:t>-m</w:t>
      </w:r>
      <w:r>
        <w:t xml:space="preserve"> </w:t>
      </w:r>
      <w:r>
        <w:rPr>
          <w:rStyle w:val="k"/>
        </w:rPr>
        <w:t>"WIP: whatever changed" // commit changes locally</w:t>
      </w:r>
      <w:r>
        <w:br/>
      </w:r>
      <w:r>
        <w:rPr>
          <w:rStyle w:val="l"/>
        </w:rPr>
        <w:t>git</w:t>
      </w:r>
      <w:r>
        <w:t xml:space="preserve"> push </w:t>
      </w:r>
      <w:r>
        <w:rPr>
          <w:rStyle w:val="n"/>
        </w:rPr>
        <w:t>-u</w:t>
      </w:r>
      <w:r>
        <w:t xml:space="preserve"> origin New // push to origin server as a new Branch</w:t>
      </w:r>
    </w:p>
    <w:p w14:paraId="4F5E743E" w14:textId="5F583504" w:rsidR="00C1654D" w:rsidRDefault="00C1654D" w:rsidP="00C1654D">
      <w:pPr>
        <w:pStyle w:val="Heading1"/>
      </w:pPr>
      <w:bookmarkStart w:id="78" w:name="_Toc230091858"/>
      <w:r>
        <w:t>Local vs remote/origin actions</w:t>
      </w:r>
      <w:bookmarkEnd w:id="78"/>
    </w:p>
    <w:p w14:paraId="6827D502" w14:textId="77777777" w:rsidR="00C1654D" w:rsidRDefault="00C1654D" w:rsidP="00C1654D">
      <w:pPr>
        <w:pStyle w:val="HeadingEmphasis"/>
        <w:rPr>
          <w:rFonts w:ascii="Times New Roman" w:hAnsi="Times New Roman"/>
          <w:lang w:eastAsia="en-CA"/>
        </w:rPr>
      </w:pPr>
      <w:r w:rsidRPr="00C1654D">
        <w:t>Almost all operations can be done locally, up to and including a push. However, the Pull Request to merge a Branch to main has to be done on the server and is subject to an “origin” verification workflow.</w:t>
      </w:r>
      <w:r w:rsidRPr="00C1654D">
        <w:br/>
      </w:r>
      <w:r>
        <w:br/>
        <w:t>The missing layer: “origin workflows”</w:t>
      </w:r>
    </w:p>
    <w:p w14:paraId="5B23A5AF" w14:textId="77777777" w:rsidR="00C1654D" w:rsidRDefault="00C1654D" w:rsidP="00C1654D">
      <w:pPr>
        <w:pStyle w:val="NormalWeb"/>
      </w:pPr>
      <w:r>
        <w:t xml:space="preserve">You can think of your system as having </w:t>
      </w:r>
      <w:r>
        <w:rPr>
          <w:rStyle w:val="Strong"/>
        </w:rPr>
        <w:t>4 layers</w:t>
      </w:r>
      <w:r>
        <w:t>, not 3:</w:t>
      </w:r>
    </w:p>
    <w:p w14:paraId="0198235D" w14:textId="77777777" w:rsidR="00C1654D" w:rsidRDefault="00C1654D" w:rsidP="00C1654D">
      <w:pPr>
        <w:pStyle w:val="HTMLPreformatted"/>
      </w:pPr>
      <w:r>
        <w:t>Local disk        → your files</w:t>
      </w:r>
      <w:r>
        <w:br/>
        <w:t>.git (local repo) → commits/branches</w:t>
      </w:r>
      <w:r>
        <w:br/>
        <w:t>origin (GitHub)   → shared repo</w:t>
      </w:r>
      <w:r>
        <w:br/>
        <w:t>origin workflows  → automation + rules on GitHub</w:t>
      </w:r>
    </w:p>
    <w:p w14:paraId="449152C5" w14:textId="77777777" w:rsidR="00C1654D" w:rsidRDefault="00000000" w:rsidP="00C1654D">
      <w:r>
        <w:pict w14:anchorId="4CDD7D97">
          <v:rect id="_x0000_i1084" style="width:0;height:1.5pt" o:hralign="center" o:hrstd="t" o:hr="t" fillcolor="#a0a0a0" stroked="f"/>
        </w:pict>
      </w:r>
    </w:p>
    <w:p w14:paraId="16211AF3" w14:textId="77777777" w:rsidR="00C1654D" w:rsidRDefault="00C1654D" w:rsidP="00C1654D">
      <w:pPr>
        <w:pStyle w:val="Heading1"/>
      </w:pPr>
      <w:bookmarkStart w:id="79" w:name="_Toc230091859"/>
      <w:r>
        <w:t>What “origin workflows” are</w:t>
      </w:r>
      <w:bookmarkEnd w:id="79"/>
    </w:p>
    <w:p w14:paraId="0F1390E1" w14:textId="77777777" w:rsidR="00C1654D" w:rsidRDefault="00C1654D" w:rsidP="00C1654D">
      <w:pPr>
        <w:pStyle w:val="NormalWeb"/>
      </w:pPr>
      <w:r>
        <w:t>These are:</w:t>
      </w:r>
    </w:p>
    <w:p w14:paraId="7CA9CED8" w14:textId="77777777" w:rsidR="00C1654D" w:rsidRDefault="00C1654D">
      <w:pPr>
        <w:pStyle w:val="NormalWeb"/>
        <w:numPr>
          <w:ilvl w:val="0"/>
          <w:numId w:val="29"/>
        </w:numPr>
      </w:pPr>
      <w:r>
        <w:rPr>
          <w:rStyle w:val="Strong"/>
        </w:rPr>
        <w:t>GitHub Actions workflows</w:t>
      </w:r>
      <w:r>
        <w:t xml:space="preserve"> (</w:t>
      </w:r>
      <w:r>
        <w:rPr>
          <w:rStyle w:val="HTMLCode"/>
        </w:rPr>
        <w:t>.github/workflows/*.yml</w:t>
      </w:r>
      <w:r>
        <w:t>)</w:t>
      </w:r>
    </w:p>
    <w:p w14:paraId="19711CC6" w14:textId="77777777" w:rsidR="00C1654D" w:rsidRDefault="00C1654D">
      <w:pPr>
        <w:pStyle w:val="NormalWeb"/>
        <w:numPr>
          <w:ilvl w:val="0"/>
          <w:numId w:val="29"/>
        </w:numPr>
      </w:pPr>
      <w:r>
        <w:t>automated processes that run on:</w:t>
      </w:r>
    </w:p>
    <w:p w14:paraId="2369856A" w14:textId="77777777" w:rsidR="00C1654D" w:rsidRDefault="00C1654D">
      <w:pPr>
        <w:pStyle w:val="NormalWeb"/>
        <w:numPr>
          <w:ilvl w:val="1"/>
          <w:numId w:val="29"/>
        </w:numPr>
      </w:pPr>
      <w:r>
        <w:t>push</w:t>
      </w:r>
    </w:p>
    <w:p w14:paraId="222FF0CD" w14:textId="77777777" w:rsidR="00C1654D" w:rsidRDefault="00C1654D">
      <w:pPr>
        <w:pStyle w:val="NormalWeb"/>
        <w:numPr>
          <w:ilvl w:val="1"/>
          <w:numId w:val="29"/>
        </w:numPr>
      </w:pPr>
      <w:r>
        <w:t>pull request</w:t>
      </w:r>
    </w:p>
    <w:p w14:paraId="2435B247" w14:textId="77777777" w:rsidR="00C1654D" w:rsidRDefault="00C1654D">
      <w:pPr>
        <w:pStyle w:val="NormalWeb"/>
        <w:numPr>
          <w:ilvl w:val="1"/>
          <w:numId w:val="29"/>
        </w:numPr>
      </w:pPr>
      <w:r>
        <w:t>merge attempt</w:t>
      </w:r>
    </w:p>
    <w:p w14:paraId="3B052469" w14:textId="77777777" w:rsidR="00C1654D" w:rsidRDefault="00C1654D" w:rsidP="00C1654D">
      <w:pPr>
        <w:pStyle w:val="NormalWeb"/>
      </w:pPr>
      <w:r>
        <w:t>Examples:</w:t>
      </w:r>
    </w:p>
    <w:p w14:paraId="4F52A915" w14:textId="77777777" w:rsidR="00C1654D" w:rsidRDefault="00C1654D">
      <w:pPr>
        <w:pStyle w:val="NormalWeb"/>
        <w:numPr>
          <w:ilvl w:val="0"/>
          <w:numId w:val="30"/>
        </w:numPr>
      </w:pPr>
      <w:r>
        <w:t>schema validation</w:t>
      </w:r>
    </w:p>
    <w:p w14:paraId="312D7BC6" w14:textId="77777777" w:rsidR="00C1654D" w:rsidRDefault="00C1654D">
      <w:pPr>
        <w:pStyle w:val="NormalWeb"/>
        <w:numPr>
          <w:ilvl w:val="0"/>
          <w:numId w:val="30"/>
        </w:numPr>
      </w:pPr>
      <w:r>
        <w:t>build checks</w:t>
      </w:r>
    </w:p>
    <w:p w14:paraId="38F2190C" w14:textId="77777777" w:rsidR="00C1654D" w:rsidRDefault="00C1654D">
      <w:pPr>
        <w:pStyle w:val="NormalWeb"/>
        <w:numPr>
          <w:ilvl w:val="0"/>
          <w:numId w:val="30"/>
        </w:numPr>
      </w:pPr>
      <w:r>
        <w:t>test runs</w:t>
      </w:r>
    </w:p>
    <w:p w14:paraId="3AB7AB17" w14:textId="77777777" w:rsidR="00C1654D" w:rsidRDefault="00C1654D">
      <w:pPr>
        <w:pStyle w:val="NormalWeb"/>
        <w:numPr>
          <w:ilvl w:val="0"/>
          <w:numId w:val="30"/>
        </w:numPr>
      </w:pPr>
      <w:r>
        <w:lastRenderedPageBreak/>
        <w:t>linting</w:t>
      </w:r>
    </w:p>
    <w:p w14:paraId="332B6101" w14:textId="77777777" w:rsidR="00C1654D" w:rsidRDefault="00C1654D">
      <w:pPr>
        <w:pStyle w:val="NormalWeb"/>
        <w:numPr>
          <w:ilvl w:val="0"/>
          <w:numId w:val="30"/>
        </w:numPr>
      </w:pPr>
      <w:r>
        <w:t>security scans</w:t>
      </w:r>
    </w:p>
    <w:p w14:paraId="1BFAAC60" w14:textId="7152137B" w:rsidR="003277FB" w:rsidRDefault="003277FB" w:rsidP="003277FB">
      <w:pPr>
        <w:pStyle w:val="Heading1"/>
      </w:pPr>
      <w:bookmarkStart w:id="80" w:name="_Toc230091860"/>
      <w:r>
        <w:t>Appendix</w:t>
      </w:r>
      <w:bookmarkEnd w:id="80"/>
    </w:p>
    <w:p w14:paraId="1765EA5C" w14:textId="511689BF" w:rsidR="00B4459B" w:rsidRDefault="00B4459B" w:rsidP="00B4459B">
      <w:pPr>
        <w:pStyle w:val="Heading2"/>
      </w:pPr>
      <w:bookmarkStart w:id="81" w:name="_Toc230091861"/>
      <w:r>
        <w:t>Additional Commands</w:t>
      </w:r>
      <w:bookmarkEnd w:id="81"/>
    </w:p>
    <w:p w14:paraId="4C9159D8" w14:textId="12607B63" w:rsidR="00B4459B" w:rsidRDefault="00B4459B" w:rsidP="00B4459B">
      <w:pPr>
        <w:pStyle w:val="Heading3"/>
      </w:pPr>
      <w:bookmarkStart w:id="82" w:name="_Toc230091862"/>
      <w:r>
        <w:t>git clean</w:t>
      </w:r>
      <w:bookmarkEnd w:id="82"/>
    </w:p>
    <w:p w14:paraId="2FB345CE" w14:textId="7EE969C7" w:rsidR="00E30F5F" w:rsidRDefault="00E30F5F" w:rsidP="00E30F5F">
      <w:r>
        <w:t xml:space="preserve">Definition: </w:t>
      </w:r>
      <w:r>
        <w:rPr>
          <w:rStyle w:val="HTMLCode"/>
        </w:rPr>
        <w:t>git clean</w:t>
      </w:r>
      <w:r>
        <w:t xml:space="preserve"> removes local untracked/ignored files from </w:t>
      </w:r>
      <w:r>
        <w:t xml:space="preserve">(local) </w:t>
      </w:r>
      <w:r>
        <w:t>disk</w:t>
      </w:r>
      <w:r>
        <w:t xml:space="preserve"> </w:t>
      </w:r>
    </w:p>
    <w:p w14:paraId="5E53834D" w14:textId="77777777" w:rsidR="00E30F5F" w:rsidRPr="00E30F5F" w:rsidRDefault="00E30F5F" w:rsidP="00E30F5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E30F5F">
        <w:rPr>
          <w:rFonts w:ascii="Courier New" w:hAnsi="Courier New" w:cs="Courier New"/>
          <w:lang w:eastAsia="en-CA"/>
        </w:rPr>
        <w:t>git clean</w:t>
      </w:r>
      <w:r w:rsidRPr="00E30F5F">
        <w:rPr>
          <w:rFonts w:ascii="Times New Roman" w:hAnsi="Times New Roman"/>
          <w:sz w:val="24"/>
          <w:szCs w:val="24"/>
          <w:lang w:eastAsia="en-CA"/>
        </w:rPr>
        <w:t xml:space="preserve"> is purely a </w:t>
      </w:r>
      <w:r w:rsidRPr="00E30F5F">
        <w:rPr>
          <w:rFonts w:ascii="Times New Roman" w:hAnsi="Times New Roman"/>
          <w:b/>
          <w:bCs/>
          <w:sz w:val="24"/>
          <w:szCs w:val="24"/>
          <w:lang w:eastAsia="en-CA"/>
        </w:rPr>
        <w:t>local disk cleanup tool</w:t>
      </w:r>
      <w:r w:rsidRPr="00E30F5F">
        <w:rPr>
          <w:rFonts w:ascii="Times New Roman" w:hAnsi="Times New Roman"/>
          <w:sz w:val="24"/>
          <w:szCs w:val="24"/>
          <w:lang w:eastAsia="en-CA"/>
        </w:rPr>
        <w:t>.</w:t>
      </w:r>
    </w:p>
    <w:p w14:paraId="44E1023B" w14:textId="77777777" w:rsidR="00E30F5F" w:rsidRPr="00E30F5F" w:rsidRDefault="00E30F5F" w:rsidP="00E30F5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E30F5F">
        <w:rPr>
          <w:rFonts w:ascii="Times New Roman" w:hAnsi="Times New Roman"/>
          <w:sz w:val="24"/>
          <w:szCs w:val="24"/>
          <w:lang w:eastAsia="en-CA"/>
        </w:rPr>
        <w:t>It removes:</w:t>
      </w:r>
    </w:p>
    <w:p w14:paraId="071F626F" w14:textId="77777777" w:rsidR="00E30F5F" w:rsidRPr="00E30F5F" w:rsidRDefault="00E30F5F" w:rsidP="00E30F5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E30F5F">
        <w:rPr>
          <w:rFonts w:ascii="Times New Roman" w:hAnsi="Times New Roman"/>
          <w:sz w:val="24"/>
          <w:szCs w:val="24"/>
          <w:lang w:eastAsia="en-CA"/>
        </w:rPr>
        <w:t xml:space="preserve">untracked files </w:t>
      </w:r>
    </w:p>
    <w:p w14:paraId="5A0FFD5C" w14:textId="77777777" w:rsidR="00E30F5F" w:rsidRPr="00E30F5F" w:rsidRDefault="00E30F5F" w:rsidP="00E30F5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E30F5F">
        <w:rPr>
          <w:rFonts w:ascii="Times New Roman" w:hAnsi="Times New Roman"/>
          <w:sz w:val="24"/>
          <w:szCs w:val="24"/>
          <w:lang w:eastAsia="en-CA"/>
        </w:rPr>
        <w:t xml:space="preserve">ignored files </w:t>
      </w:r>
    </w:p>
    <w:p w14:paraId="3277A5BD" w14:textId="77777777" w:rsidR="00E30F5F" w:rsidRPr="00E30F5F" w:rsidRDefault="00E30F5F" w:rsidP="00E30F5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E30F5F">
        <w:rPr>
          <w:rFonts w:ascii="Times New Roman" w:hAnsi="Times New Roman"/>
          <w:sz w:val="24"/>
          <w:szCs w:val="24"/>
          <w:lang w:eastAsia="en-CA"/>
        </w:rPr>
        <w:t>untracked folders</w:t>
      </w:r>
    </w:p>
    <w:p w14:paraId="00BFE625" w14:textId="77777777" w:rsidR="00B4459B" w:rsidRDefault="00B4459B" w:rsidP="00B4459B">
      <w:pPr>
        <w:pStyle w:val="NormalWeb"/>
      </w:pPr>
      <w:r>
        <w:t>Since your unexpected files appear to be ignored leftovers, start with a safe preview:</w:t>
      </w:r>
    </w:p>
    <w:p w14:paraId="5CECD246" w14:textId="77777777" w:rsidR="00B4459B" w:rsidRDefault="00B4459B" w:rsidP="00B4459B">
      <w:pPr>
        <w:pStyle w:val="HTMLPreformatted"/>
      </w:pPr>
      <w:r>
        <w:rPr>
          <w:rStyle w:val="d"/>
        </w:rPr>
        <w:t>git</w:t>
      </w:r>
      <w:r>
        <w:t xml:space="preserve"> clean </w:t>
      </w:r>
      <w:r>
        <w:rPr>
          <w:rStyle w:val="f"/>
        </w:rPr>
        <w:t>-fdXn</w:t>
      </w:r>
    </w:p>
    <w:p w14:paraId="044BABCD" w14:textId="77777777" w:rsidR="00B4459B" w:rsidRDefault="00B4459B" w:rsidP="00B4459B">
      <w:pPr>
        <w:pStyle w:val="NormalWeb"/>
      </w:pPr>
      <w:r>
        <w:t>That means:</w:t>
      </w:r>
    </w:p>
    <w:p w14:paraId="660A8F11" w14:textId="77777777" w:rsidR="00B4459B" w:rsidRDefault="00B4459B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HTMLCode"/>
        </w:rPr>
        <w:t>-f</w:t>
      </w:r>
      <w:r>
        <w:t xml:space="preserve"> force </w:t>
      </w:r>
    </w:p>
    <w:p w14:paraId="3E1F76D6" w14:textId="77777777" w:rsidR="00B4459B" w:rsidRDefault="00B4459B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HTMLCode"/>
        </w:rPr>
        <w:t>-d</w:t>
      </w:r>
      <w:r>
        <w:t xml:space="preserve"> include directories </w:t>
      </w:r>
    </w:p>
    <w:p w14:paraId="581ECCA7" w14:textId="40227160" w:rsidR="00B4459B" w:rsidRPr="00B4459B" w:rsidRDefault="00B4459B">
      <w:pPr>
        <w:numPr>
          <w:ilvl w:val="0"/>
          <w:numId w:val="31"/>
        </w:numPr>
        <w:spacing w:before="100" w:beforeAutospacing="1" w:after="100" w:afterAutospacing="1"/>
        <w:rPr>
          <w:highlight w:val="yellow"/>
        </w:rPr>
      </w:pPr>
      <w:r w:rsidRPr="00B4459B">
        <w:rPr>
          <w:rStyle w:val="HTMLCode"/>
          <w:highlight w:val="yellow"/>
        </w:rPr>
        <w:t>-X</w:t>
      </w:r>
      <w:r w:rsidRPr="00B4459B">
        <w:rPr>
          <w:highlight w:val="yellow"/>
        </w:rPr>
        <w:t xml:space="preserve"> remove </w:t>
      </w:r>
      <w:r w:rsidRPr="00B4459B">
        <w:rPr>
          <w:rStyle w:val="Strong"/>
          <w:highlight w:val="yellow"/>
        </w:rPr>
        <w:t>ignored (.gitignore) files only</w:t>
      </w:r>
      <w:r w:rsidRPr="00B4459B">
        <w:rPr>
          <w:highlight w:val="yellow"/>
        </w:rPr>
        <w:t xml:space="preserve"> </w:t>
      </w:r>
    </w:p>
    <w:p w14:paraId="309E0580" w14:textId="77777777" w:rsidR="00B4459B" w:rsidRDefault="00B4459B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HTMLCode"/>
        </w:rPr>
        <w:t>-n</w:t>
      </w:r>
      <w:r>
        <w:t xml:space="preserve"> </w:t>
      </w:r>
      <w:r w:rsidRPr="00B4459B">
        <w:rPr>
          <w:color w:val="C00000"/>
        </w:rPr>
        <w:t xml:space="preserve">preview only </w:t>
      </w:r>
    </w:p>
    <w:p w14:paraId="454B6BD3" w14:textId="77777777" w:rsidR="00B4459B" w:rsidRDefault="00B4459B" w:rsidP="00B4459B">
      <w:pPr>
        <w:pStyle w:val="NormalWeb"/>
      </w:pPr>
      <w:r>
        <w:t>If it shows exactly the things you want removed, then run:</w:t>
      </w:r>
    </w:p>
    <w:p w14:paraId="79745278" w14:textId="77777777" w:rsidR="00B4459B" w:rsidRDefault="00B4459B" w:rsidP="00B4459B">
      <w:pPr>
        <w:pStyle w:val="HTMLPreformatted"/>
      </w:pPr>
      <w:r>
        <w:rPr>
          <w:rStyle w:val="d"/>
        </w:rPr>
        <w:t>git</w:t>
      </w:r>
      <w:r>
        <w:t xml:space="preserve"> clean </w:t>
      </w:r>
      <w:r>
        <w:rPr>
          <w:rStyle w:val="f"/>
        </w:rPr>
        <w:t>-fdX</w:t>
      </w:r>
    </w:p>
    <w:p w14:paraId="7E8CB71B" w14:textId="77777777" w:rsidR="00B4459B" w:rsidRDefault="00B4459B" w:rsidP="00B4459B">
      <w:pPr>
        <w:pStyle w:val="NormalWeb"/>
      </w:pPr>
      <w:r>
        <w:t>That should remove things like:</w:t>
      </w:r>
    </w:p>
    <w:p w14:paraId="77598E33" w14:textId="77777777" w:rsidR="00B4459B" w:rsidRDefault="00B4459B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HTMLCode"/>
        </w:rPr>
        <w:t>ajv.log</w:t>
      </w:r>
      <w:r>
        <w:t xml:space="preserve"> </w:t>
      </w:r>
    </w:p>
    <w:p w14:paraId="41B1436C" w14:textId="77777777" w:rsidR="00B4459B" w:rsidRDefault="00B4459B">
      <w:pPr>
        <w:numPr>
          <w:ilvl w:val="0"/>
          <w:numId w:val="32"/>
        </w:numPr>
        <w:spacing w:before="100" w:beforeAutospacing="1" w:after="100" w:afterAutospacing="1"/>
      </w:pPr>
      <w:r>
        <w:t xml:space="preserve">ignored schema folders </w:t>
      </w:r>
    </w:p>
    <w:p w14:paraId="48745AAE" w14:textId="77777777" w:rsidR="00B4459B" w:rsidRDefault="00B4459B">
      <w:pPr>
        <w:numPr>
          <w:ilvl w:val="0"/>
          <w:numId w:val="32"/>
        </w:numPr>
        <w:spacing w:before="100" w:beforeAutospacing="1" w:after="100" w:afterAutospacing="1"/>
      </w:pPr>
      <w:r>
        <w:t xml:space="preserve">ignored old package folders </w:t>
      </w:r>
    </w:p>
    <w:p w14:paraId="32C793E3" w14:textId="77777777" w:rsidR="00B4459B" w:rsidRDefault="00000000" w:rsidP="00B4459B">
      <w:pPr>
        <w:spacing w:before="0"/>
      </w:pPr>
      <w:r>
        <w:pict w14:anchorId="01DC96CA">
          <v:rect id="_x0000_i1085" style="width:0;height:1.5pt" o:hralign="center" o:hrstd="t" o:hr="t" fillcolor="#a0a0a0" stroked="f"/>
        </w:pict>
      </w:r>
    </w:p>
    <w:p w14:paraId="2D813AAA" w14:textId="77777777" w:rsidR="00B4459B" w:rsidRDefault="00B4459B" w:rsidP="00B4459B">
      <w:pPr>
        <w:pStyle w:val="Heading3"/>
      </w:pPr>
      <w:bookmarkStart w:id="83" w:name="_Toc230091863"/>
      <w:r>
        <w:t xml:space="preserve">Why </w:t>
      </w:r>
      <w:r>
        <w:rPr>
          <w:rStyle w:val="HTMLCode"/>
        </w:rPr>
        <w:t>-X</w:t>
      </w:r>
      <w:r>
        <w:t xml:space="preserve"> is the right first choice</w:t>
      </w:r>
      <w:bookmarkEnd w:id="83"/>
    </w:p>
    <w:p w14:paraId="51B4655F" w14:textId="6553437C" w:rsidR="00B4459B" w:rsidRDefault="00B4459B" w:rsidP="00B4459B">
      <w:pPr>
        <w:pStyle w:val="NormalWeb"/>
      </w:pPr>
      <w:r>
        <w:t xml:space="preserve">(-X vs -x) Because your problem appears to be mostly </w:t>
      </w:r>
      <w:r>
        <w:rPr>
          <w:rStyle w:val="Strong"/>
        </w:rPr>
        <w:t>ignored</w:t>
      </w:r>
      <w:r>
        <w:t xml:space="preserve"> residue.</w:t>
      </w:r>
    </w:p>
    <w:p w14:paraId="10A1D0A5" w14:textId="77777777" w:rsidR="00B4459B" w:rsidRDefault="00B4459B" w:rsidP="00B4459B">
      <w:pPr>
        <w:pStyle w:val="NormalWeb"/>
      </w:pPr>
      <w:r>
        <w:t>This is safer than:</w:t>
      </w:r>
    </w:p>
    <w:p w14:paraId="2ACE0955" w14:textId="77777777" w:rsidR="00B4459B" w:rsidRDefault="00B4459B" w:rsidP="00B4459B">
      <w:pPr>
        <w:pStyle w:val="HTMLPreformatted"/>
      </w:pPr>
      <w:r>
        <w:rPr>
          <w:rStyle w:val="d"/>
        </w:rPr>
        <w:t>git</w:t>
      </w:r>
      <w:r>
        <w:t xml:space="preserve"> clean </w:t>
      </w:r>
      <w:r>
        <w:rPr>
          <w:rStyle w:val="f"/>
        </w:rPr>
        <w:t>-fdx</w:t>
      </w:r>
    </w:p>
    <w:p w14:paraId="3D48CEFB" w14:textId="77777777" w:rsidR="00B4459B" w:rsidRDefault="00B4459B" w:rsidP="00B4459B">
      <w:pPr>
        <w:pStyle w:val="NormalWeb"/>
      </w:pPr>
      <w:r>
        <w:lastRenderedPageBreak/>
        <w:t xml:space="preserve">because </w:t>
      </w:r>
      <w:r>
        <w:rPr>
          <w:rStyle w:val="HTMLCode"/>
        </w:rPr>
        <w:t>-</w:t>
      </w:r>
      <w:r w:rsidRPr="00B4459B">
        <w:rPr>
          <w:rStyle w:val="HTMLCode"/>
          <w:highlight w:val="yellow"/>
        </w:rPr>
        <w:t>fdx</w:t>
      </w:r>
      <w:r w:rsidRPr="00B4459B">
        <w:rPr>
          <w:highlight w:val="yellow"/>
        </w:rPr>
        <w:t xml:space="preserve"> removes </w:t>
      </w:r>
      <w:r w:rsidRPr="00B4459B">
        <w:rPr>
          <w:rStyle w:val="Strong"/>
          <w:highlight w:val="yellow"/>
        </w:rPr>
        <w:t>all</w:t>
      </w:r>
      <w:r w:rsidRPr="00B4459B">
        <w:rPr>
          <w:highlight w:val="yellow"/>
        </w:rPr>
        <w:t xml:space="preserve"> untracked files, including non-ignored ones.</w:t>
      </w:r>
    </w:p>
    <w:p w14:paraId="2D394981" w14:textId="77777777" w:rsidR="00B4459B" w:rsidRDefault="00B4459B" w:rsidP="00B4459B">
      <w:pPr>
        <w:pStyle w:val="NormalWeb"/>
      </w:pPr>
      <w:r>
        <w:t xml:space="preserve">So use </w:t>
      </w:r>
      <w:r>
        <w:rPr>
          <w:rStyle w:val="HTMLCode"/>
        </w:rPr>
        <w:t>-fdX</w:t>
      </w:r>
      <w:r>
        <w:t xml:space="preserve"> first.</w:t>
      </w:r>
    </w:p>
    <w:p w14:paraId="09C596EF" w14:textId="77777777" w:rsidR="00B4459B" w:rsidRDefault="00000000" w:rsidP="00B4459B">
      <w:r>
        <w:pict w14:anchorId="0691681A">
          <v:rect id="_x0000_i1086" style="width:0;height:1.5pt" o:hralign="center" o:hrstd="t" o:hr="t" fillcolor="#a0a0a0" stroked="f"/>
        </w:pict>
      </w:r>
    </w:p>
    <w:p w14:paraId="46B9EC12" w14:textId="26F7A248" w:rsidR="00B4459B" w:rsidRDefault="00B4459B" w:rsidP="00B4459B">
      <w:pPr>
        <w:pStyle w:val="Heading3"/>
      </w:pPr>
      <w:r>
        <w:t xml:space="preserve"> </w:t>
      </w:r>
      <w:bookmarkStart w:id="84" w:name="_Toc230091864"/>
      <w:r>
        <w:t>Re-check</w:t>
      </w:r>
      <w:bookmarkEnd w:id="84"/>
    </w:p>
    <w:p w14:paraId="65A2393E" w14:textId="77777777" w:rsidR="00B4459B" w:rsidRDefault="00B4459B" w:rsidP="00B4459B">
      <w:pPr>
        <w:pStyle w:val="HTMLPreformatted"/>
      </w:pPr>
      <w:r>
        <w:rPr>
          <w:rStyle w:val="d"/>
        </w:rPr>
        <w:t>git</w:t>
      </w:r>
      <w:r>
        <w:t xml:space="preserve"> status </w:t>
      </w:r>
      <w:r>
        <w:rPr>
          <w:rStyle w:val="f"/>
        </w:rPr>
        <w:t>--ignored</w:t>
      </w:r>
    </w:p>
    <w:p w14:paraId="1B7ADD09" w14:textId="77777777" w:rsidR="00B4459B" w:rsidRDefault="00B4459B" w:rsidP="00B4459B">
      <w:pPr>
        <w:pStyle w:val="NormalWeb"/>
      </w:pPr>
      <w:r>
        <w:t>You should see much less noise.</w:t>
      </w:r>
    </w:p>
    <w:p w14:paraId="43B799E5" w14:textId="5DD66654" w:rsidR="00B4459B" w:rsidRDefault="00B4459B" w:rsidP="00B4459B">
      <w:pPr>
        <w:pStyle w:val="Heading3"/>
      </w:pPr>
      <w:bookmarkStart w:id="85" w:name="_Toc230091865"/>
      <w:r>
        <w:t>Ignored vs untracked</w:t>
      </w:r>
      <w:bookmarkEnd w:id="85"/>
    </w:p>
    <w:p w14:paraId="7597CE44" w14:textId="39689F37" w:rsidR="00B4459B" w:rsidRDefault="00B4459B" w:rsidP="00B4459B">
      <w:pPr>
        <w:pStyle w:val="NormalWeb"/>
      </w:pPr>
      <w:r>
        <w:t xml:space="preserve">If </w:t>
      </w:r>
      <w:r>
        <w:rPr>
          <w:rStyle w:val="HTMLCode"/>
        </w:rPr>
        <w:t xml:space="preserve"> folders or files </w:t>
      </w:r>
      <w:r>
        <w:t xml:space="preserve">are </w:t>
      </w:r>
      <w:r>
        <w:rPr>
          <w:rStyle w:val="Strong"/>
        </w:rPr>
        <w:t>not</w:t>
      </w:r>
      <w:r>
        <w:t xml:space="preserve"> ignored but merely untracked, then </w:t>
      </w:r>
      <w:r>
        <w:rPr>
          <w:rStyle w:val="HTMLCode"/>
        </w:rPr>
        <w:t>-fdX</w:t>
      </w:r>
      <w:r>
        <w:t xml:space="preserve"> will not remove them.</w:t>
      </w:r>
    </w:p>
    <w:p w14:paraId="5BD0EC01" w14:textId="77777777" w:rsidR="00B4459B" w:rsidRDefault="00B4459B" w:rsidP="00B4459B">
      <w:pPr>
        <w:pStyle w:val="NormalWeb"/>
      </w:pPr>
      <w:r>
        <w:t>If that happens, preview with:</w:t>
      </w:r>
    </w:p>
    <w:p w14:paraId="78FAD261" w14:textId="77777777" w:rsidR="00B4459B" w:rsidRDefault="00B4459B" w:rsidP="00B4459B">
      <w:pPr>
        <w:pStyle w:val="HTMLPreformatted"/>
      </w:pPr>
      <w:r>
        <w:rPr>
          <w:rStyle w:val="d"/>
        </w:rPr>
        <w:t>git</w:t>
      </w:r>
      <w:r>
        <w:t xml:space="preserve"> clean </w:t>
      </w:r>
      <w:r>
        <w:rPr>
          <w:rStyle w:val="f"/>
        </w:rPr>
        <w:t>-fdn</w:t>
      </w:r>
    </w:p>
    <w:p w14:paraId="4965C248" w14:textId="77777777" w:rsidR="00B4459B" w:rsidRDefault="00B4459B" w:rsidP="00B4459B">
      <w:pPr>
        <w:pStyle w:val="NormalWeb"/>
      </w:pPr>
      <w:r>
        <w:t>and then, if appropriate:</w:t>
      </w:r>
    </w:p>
    <w:p w14:paraId="5FDB257D" w14:textId="77777777" w:rsidR="00B4459B" w:rsidRDefault="00B4459B" w:rsidP="00B4459B">
      <w:pPr>
        <w:pStyle w:val="HTMLPreformatted"/>
        <w:rPr>
          <w:rStyle w:val="f"/>
        </w:rPr>
      </w:pPr>
      <w:r>
        <w:rPr>
          <w:rStyle w:val="d"/>
        </w:rPr>
        <w:t>git</w:t>
      </w:r>
      <w:r>
        <w:t xml:space="preserve"> clean </w:t>
      </w:r>
      <w:r>
        <w:rPr>
          <w:rStyle w:val="f"/>
        </w:rPr>
        <w:t>-fd</w:t>
      </w:r>
    </w:p>
    <w:p w14:paraId="0946C087" w14:textId="68BB71E0" w:rsidR="00AF5DC6" w:rsidRDefault="00AF5DC6" w:rsidP="00AF5DC6">
      <w:pPr>
        <w:pStyle w:val="Heading3"/>
      </w:pPr>
      <w:bookmarkStart w:id="86" w:name="_Toc230091866"/>
      <w:r>
        <w:t>Complete set (git clean -h)</w:t>
      </w:r>
      <w:bookmarkEnd w:id="86"/>
    </w:p>
    <w:p w14:paraId="28D518E7" w14:textId="77777777" w:rsidR="00AF5DC6" w:rsidRDefault="00AF5DC6" w:rsidP="00AF5DC6">
      <w:r>
        <w:t xml:space="preserve"> git clean [-d] [-f] [-i] [-n] [-q] [-e &lt;pattern&gt;] [-x | -X] [--] [&lt;pathspec&gt;...]</w:t>
      </w:r>
    </w:p>
    <w:p w14:paraId="1229196E" w14:textId="77777777" w:rsidR="00AF5DC6" w:rsidRDefault="00AF5DC6" w:rsidP="00AF5DC6"/>
    <w:p w14:paraId="4DC15DB0" w14:textId="77777777" w:rsidR="00AF5DC6" w:rsidRDefault="00AF5DC6" w:rsidP="00AF5DC6">
      <w:r>
        <w:t xml:space="preserve">    -q, --[no-]quiet      do not print names of files removed</w:t>
      </w:r>
    </w:p>
    <w:p w14:paraId="0E3402C8" w14:textId="51926D6F" w:rsidR="00AF5DC6" w:rsidRDefault="00AF5DC6" w:rsidP="00AF5DC6">
      <w:r>
        <w:t xml:space="preserve">    -n, --[no-]dry-run    dry run (preview)</w:t>
      </w:r>
    </w:p>
    <w:p w14:paraId="7C5B5DF6" w14:textId="77777777" w:rsidR="00AF5DC6" w:rsidRDefault="00AF5DC6" w:rsidP="00AF5DC6">
      <w:r>
        <w:t xml:space="preserve">    -f, --[no-]force      force</w:t>
      </w:r>
    </w:p>
    <w:p w14:paraId="5830A61E" w14:textId="77777777" w:rsidR="00AF5DC6" w:rsidRDefault="00AF5DC6" w:rsidP="00AF5DC6">
      <w:r>
        <w:t xml:space="preserve">    -i, --[no-]interactive</w:t>
      </w:r>
    </w:p>
    <w:p w14:paraId="5D61C18F" w14:textId="77777777" w:rsidR="00AF5DC6" w:rsidRDefault="00AF5DC6" w:rsidP="00AF5DC6">
      <w:r>
        <w:t xml:space="preserve">                          interactive cleaning</w:t>
      </w:r>
    </w:p>
    <w:p w14:paraId="0A4B8409" w14:textId="77777777" w:rsidR="00AF5DC6" w:rsidRDefault="00AF5DC6" w:rsidP="00AF5DC6">
      <w:r>
        <w:t xml:space="preserve">    -d                    remove whole directories</w:t>
      </w:r>
    </w:p>
    <w:p w14:paraId="0E151521" w14:textId="77777777" w:rsidR="00AF5DC6" w:rsidRDefault="00AF5DC6" w:rsidP="00AF5DC6">
      <w:r>
        <w:t xml:space="preserve">    -e, --exclude &lt;pattern&gt;</w:t>
      </w:r>
    </w:p>
    <w:p w14:paraId="59D84DE1" w14:textId="77777777" w:rsidR="00AF5DC6" w:rsidRDefault="00AF5DC6" w:rsidP="00AF5DC6">
      <w:r>
        <w:t xml:space="preserve">                          add &lt;pattern&gt; to ignore rules</w:t>
      </w:r>
    </w:p>
    <w:p w14:paraId="5A30A819" w14:textId="77777777" w:rsidR="00AF5DC6" w:rsidRDefault="00AF5DC6" w:rsidP="00AF5DC6">
      <w:r>
        <w:t xml:space="preserve">    -x                    remove ignored files, too</w:t>
      </w:r>
    </w:p>
    <w:p w14:paraId="4CE81695" w14:textId="17ADAE7C" w:rsidR="00AF5DC6" w:rsidRPr="00AF5DC6" w:rsidRDefault="00AF5DC6" w:rsidP="00AF5DC6">
      <w:r>
        <w:t xml:space="preserve">    -X                    remove only ignored files</w:t>
      </w:r>
    </w:p>
    <w:p w14:paraId="77352208" w14:textId="324EAE79" w:rsidR="00B4459B" w:rsidRDefault="0013117E" w:rsidP="0013117E">
      <w:pPr>
        <w:pStyle w:val="Heading2"/>
      </w:pPr>
      <w:bookmarkStart w:id="87" w:name="_Toc230091867"/>
      <w:r>
        <w:t>Additional Tasks</w:t>
      </w:r>
      <w:bookmarkEnd w:id="87"/>
    </w:p>
    <w:p w14:paraId="77780A71" w14:textId="5EC4FCC3" w:rsidR="0013117E" w:rsidRDefault="0013117E" w:rsidP="0013117E">
      <w:pPr>
        <w:pStyle w:val="Heading3"/>
      </w:pPr>
      <w:bookmarkStart w:id="88" w:name="_Toc230091868"/>
      <w:r>
        <w:t>Rename a file</w:t>
      </w:r>
      <w:bookmarkEnd w:id="88"/>
    </w:p>
    <w:p w14:paraId="657C8912" w14:textId="77777777" w:rsidR="0013117E" w:rsidRDefault="0013117E" w:rsidP="0013117E">
      <w:r>
        <w:t xml:space="preserve">Can </w:t>
      </w:r>
    </w:p>
    <w:p w14:paraId="063D7301" w14:textId="7E718EB4" w:rsidR="0013117E" w:rsidRDefault="0013117E" w:rsidP="0013117E">
      <w:pPr>
        <w:pStyle w:val="ListBullet"/>
      </w:pPr>
      <w:r>
        <w:t>rename in Win Explorer (git status will reveal the name change)</w:t>
      </w:r>
    </w:p>
    <w:p w14:paraId="3EFF6E92" w14:textId="2CF9CD15" w:rsidR="0013117E" w:rsidRDefault="0013117E" w:rsidP="0013117E">
      <w:pPr>
        <w:pStyle w:val="ListBullet"/>
      </w:pPr>
      <w:r>
        <w:t>Use the move command:</w:t>
      </w:r>
    </w:p>
    <w:p w14:paraId="12EB29B9" w14:textId="0D598992" w:rsidR="0013117E" w:rsidRDefault="0013117E" w:rsidP="0013117E">
      <w:pPr>
        <w:pStyle w:val="ListContinue"/>
      </w:pPr>
      <w:r>
        <w:br/>
        <w:t>git mv fileXYS.ext filexyz.ext</w:t>
      </w:r>
    </w:p>
    <w:p w14:paraId="3CB2572E" w14:textId="283C95E6" w:rsidR="00E30F5F" w:rsidRDefault="00E30F5F" w:rsidP="00E30F5F">
      <w:r>
        <w:t>Note: this does the work locally and stages for Origin</w:t>
      </w:r>
      <w:r>
        <w:tab/>
      </w:r>
    </w:p>
    <w:p w14:paraId="47278143" w14:textId="77777777" w:rsidR="00E30F5F" w:rsidRDefault="00E30F5F" w:rsidP="0013117E">
      <w:pPr>
        <w:pStyle w:val="ListContinue"/>
      </w:pPr>
    </w:p>
    <w:p w14:paraId="1F24B765" w14:textId="77777777" w:rsidR="00E30F5F" w:rsidRPr="0013117E" w:rsidRDefault="00E30F5F" w:rsidP="0013117E">
      <w:pPr>
        <w:pStyle w:val="ListContinue"/>
      </w:pPr>
    </w:p>
    <w:p w14:paraId="5E2F1998" w14:textId="3DC433D1" w:rsidR="003277FB" w:rsidRDefault="0013117E" w:rsidP="0013117E">
      <w:pPr>
        <w:pStyle w:val="Heading3"/>
      </w:pPr>
      <w:bookmarkStart w:id="89" w:name="_Toc230091869"/>
      <w:r>
        <w:t>Delete file</w:t>
      </w:r>
      <w:bookmarkEnd w:id="89"/>
    </w:p>
    <w:p w14:paraId="6FC369EE" w14:textId="6A540B2D" w:rsidR="0013117E" w:rsidRPr="0013117E" w:rsidRDefault="0013117E" w:rsidP="0013117E">
      <w:r>
        <w:t>Remove a file from git repository</w:t>
      </w:r>
    </w:p>
    <w:p w14:paraId="7909FDE4" w14:textId="6011DBD6" w:rsidR="00C1654D" w:rsidRDefault="0013117E" w:rsidP="00C1654D">
      <w:r>
        <w:t>git rm &lt;filename&gt;</w:t>
      </w:r>
    </w:p>
    <w:p w14:paraId="29B0D948" w14:textId="34146910" w:rsidR="0013117E" w:rsidRDefault="00E30F5F" w:rsidP="00C1654D">
      <w:r>
        <w:t>git</w:t>
      </w:r>
      <w:r w:rsidR="0013117E">
        <w:t xml:space="preserve"> rm -r &lt;folder&gt;</w:t>
      </w:r>
    </w:p>
    <w:p w14:paraId="2892EB43" w14:textId="77777777" w:rsidR="00E30F5F" w:rsidRDefault="00E30F5F" w:rsidP="00C1654D">
      <w:r>
        <w:t>Notes:</w:t>
      </w:r>
    </w:p>
    <w:p w14:paraId="15742F9D" w14:textId="4030BB6C" w:rsidR="00E30F5F" w:rsidRDefault="00E30F5F" w:rsidP="00E30F5F">
      <w:pPr>
        <w:pStyle w:val="ListBullet"/>
      </w:pPr>
      <w:r>
        <w:t>this removes from local and stages for update to origin</w:t>
      </w:r>
    </w:p>
    <w:p w14:paraId="1634974D" w14:textId="31B0CA57" w:rsidR="00E30F5F" w:rsidRDefault="00E30F5F" w:rsidP="00E30F5F">
      <w:pPr>
        <w:pStyle w:val="ListBullet"/>
        <w:numPr>
          <w:ilvl w:val="0"/>
          <w:numId w:val="0"/>
        </w:numPr>
        <w:ind w:left="360"/>
      </w:pPr>
      <w:r>
        <w:t>while a windows delete will remove and stage, safer in any local disk file or folder to use .git commands vs. native windows operations</w:t>
      </w:r>
    </w:p>
    <w:p w14:paraId="3B5D78A4" w14:textId="77777777" w:rsidR="00C1654D" w:rsidRDefault="00C1654D" w:rsidP="00C1654D"/>
    <w:p w14:paraId="43D0DA1E" w14:textId="77777777" w:rsidR="00C1654D" w:rsidRPr="00C1654D" w:rsidRDefault="00C1654D" w:rsidP="00C1654D"/>
    <w:sectPr w:rsidR="00C1654D" w:rsidRPr="00C1654D">
      <w:headerReference w:type="even" r:id="rId15"/>
      <w:footerReference w:type="even" r:id="rId16"/>
      <w:footerReference w:type="default" r:id="rId17"/>
      <w:pgSz w:w="12240" w:h="15840"/>
      <w:pgMar w:top="720" w:right="1800" w:bottom="1440" w:left="1800" w:header="720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F91B" w14:textId="77777777" w:rsidR="00473596" w:rsidRDefault="00473596">
      <w:r>
        <w:separator/>
      </w:r>
    </w:p>
  </w:endnote>
  <w:endnote w:type="continuationSeparator" w:id="0">
    <w:p w14:paraId="2FF995A4" w14:textId="77777777" w:rsidR="00473596" w:rsidRDefault="00473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9A3C5" w14:textId="77777777" w:rsidR="0021467E" w:rsidRDefault="00214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0A938" w14:textId="77777777" w:rsidR="0021467E" w:rsidRDefault="002146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F1EC" w14:textId="77777777" w:rsidR="00755C90" w:rsidRDefault="00755C90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E1568" w14:textId="1FF96D93" w:rsidR="00755C90" w:rsidRDefault="004163A6">
    <w:pPr>
      <w:pStyle w:val="Footer"/>
    </w:pPr>
    <w:fldSimple w:instr=" SUBJECT  &quot;Understanding Git Command Line&quot;  \* MERGEFORMAT ">
      <w:r>
        <w:t>Understanding Git Command Line</w:t>
      </w:r>
    </w:fldSimple>
    <w:r w:rsidR="00755C90">
      <w:t xml:space="preserve"> </w:t>
    </w:r>
    <w:fldSimple w:instr=" DOCPROPERTY &quot;DocID&quot;  \* MERGEFORMAT ">
      <w:r w:rsidRPr="004163A6">
        <w:rPr>
          <w:b/>
        </w:rPr>
        <w:t>DocID001</w:t>
      </w:r>
    </w:fldSimple>
    <w:r w:rsidR="00755C90">
      <w:t xml:space="preserve"> v</w:t>
    </w:r>
    <w:fldSimple w:instr=" DOCPROPERTY &quot;RevisionNumber&quot;  \* MERGEFORMAT ">
      <w:r>
        <w:t>1.0</w:t>
      </w:r>
    </w:fldSimple>
    <w:r w:rsidR="00755C90">
      <w:t xml:space="preserve"> </w:t>
    </w:r>
    <w:r w:rsidR="00755C90">
      <w:tab/>
      <w:t>TOC-</w:t>
    </w:r>
    <w:r w:rsidR="00755C90">
      <w:fldChar w:fldCharType="begin"/>
    </w:r>
    <w:r w:rsidR="00755C90">
      <w:instrText xml:space="preserve"> PAGE </w:instrText>
    </w:r>
    <w:r w:rsidR="00755C90">
      <w:fldChar w:fldCharType="separate"/>
    </w:r>
    <w:r w:rsidR="001E015D">
      <w:rPr>
        <w:noProof/>
      </w:rPr>
      <w:t>i</w:t>
    </w:r>
    <w:r w:rsidR="00755C90"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6C762" w14:textId="77777777" w:rsidR="00755C90" w:rsidRDefault="00755C90">
    <w:pPr>
      <w:pStyle w:val="Footer"/>
      <w:tabs>
        <w:tab w:val="clear" w:pos="8504"/>
      </w:tabs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18</w:t>
    </w:r>
    <w:r>
      <w:fldChar w:fldCharType="end"/>
    </w:r>
    <w:r>
      <w:tab/>
    </w:r>
    <w:r>
      <w:fldChar w:fldCharType="begin"/>
    </w:r>
    <w:r>
      <w:instrText xml:space="preserve">title </w:instrText>
    </w:r>
    <w:r>
      <w:fldChar w:fldCharType="separate"/>
    </w:r>
    <w:r w:rsidR="004163A6">
      <w:t>&lt;Enter the title in Properties/Summary/Title&gt;</w:t>
    </w:r>
    <w:r>
      <w:fldChar w:fldCharType="end"/>
    </w:r>
  </w:p>
  <w:p w14:paraId="4BABFBED" w14:textId="77777777" w:rsidR="00755C90" w:rsidRDefault="00755C9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E82B7" w14:textId="5B112021" w:rsidR="00755C90" w:rsidRDefault="00F40D5A">
    <w:pPr>
      <w:pStyle w:val="Footer"/>
    </w:pPr>
    <w:fldSimple w:instr=" SUBJECT  \* MERGEFORMAT ">
      <w:r>
        <w:t>Understanding Git Command Line</w:t>
      </w:r>
    </w:fldSimple>
    <w:r w:rsidR="00755C90">
      <w:t xml:space="preserve"> </w:t>
    </w:r>
    <w:fldSimple w:instr=" DOCPROPERTY &quot;DocID&quot;  \* MERGEFORMAT ">
      <w:r w:rsidR="004163A6" w:rsidRPr="004163A6">
        <w:rPr>
          <w:b/>
        </w:rPr>
        <w:t>DocID001</w:t>
      </w:r>
    </w:fldSimple>
    <w:r w:rsidR="00755C90">
      <w:t xml:space="preserve"> v</w:t>
    </w:r>
    <w:fldSimple w:instr=" DOCPROPERTY &quot;RevisionNumber&quot;  \* MERGEFORMAT ">
      <w:r w:rsidR="004163A6">
        <w:t>1.0</w:t>
      </w:r>
    </w:fldSimple>
    <w:r w:rsidR="00755C90">
      <w:t xml:space="preserve"> </w:t>
    </w:r>
    <w:r w:rsidR="00755C90">
      <w:fldChar w:fldCharType="begin"/>
    </w:r>
    <w:r w:rsidR="00755C90">
      <w:instrText xml:space="preserve"> SAVEDATE \@ "yyyy-MM-dd H:mm:ss" \* MERGEFORMAT </w:instrText>
    </w:r>
    <w:r w:rsidR="00755C90">
      <w:fldChar w:fldCharType="separate"/>
    </w:r>
    <w:r w:rsidR="0013117E">
      <w:rPr>
        <w:noProof/>
      </w:rPr>
      <w:t>2026-05-11 10:03:00</w:t>
    </w:r>
    <w:r w:rsidR="00755C90">
      <w:fldChar w:fldCharType="end"/>
    </w:r>
    <w:r w:rsidR="00755C90">
      <w:tab/>
      <w:t xml:space="preserve">Page </w:t>
    </w:r>
    <w:r w:rsidR="00755C90">
      <w:fldChar w:fldCharType="begin"/>
    </w:r>
    <w:r w:rsidR="00755C90">
      <w:instrText>PAGE</w:instrText>
    </w:r>
    <w:r w:rsidR="00755C90">
      <w:fldChar w:fldCharType="separate"/>
    </w:r>
    <w:r w:rsidR="001E015D">
      <w:rPr>
        <w:noProof/>
      </w:rPr>
      <w:t>2</w:t>
    </w:r>
    <w:r w:rsidR="00755C90">
      <w:fldChar w:fldCharType="end"/>
    </w:r>
  </w:p>
  <w:p w14:paraId="1A499873" w14:textId="77777777" w:rsidR="00755C90" w:rsidRDefault="00755C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12E64" w14:textId="77777777" w:rsidR="00473596" w:rsidRDefault="00473596">
      <w:r>
        <w:separator/>
      </w:r>
    </w:p>
  </w:footnote>
  <w:footnote w:type="continuationSeparator" w:id="0">
    <w:p w14:paraId="2D00011F" w14:textId="77777777" w:rsidR="00473596" w:rsidRDefault="00473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A4830" w14:textId="77777777" w:rsidR="0021467E" w:rsidRDefault="002146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606D0" w14:textId="77777777" w:rsidR="0021467E" w:rsidRDefault="002146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7011F" w14:textId="77777777" w:rsidR="0021467E" w:rsidRDefault="0021467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304E" w14:textId="71460D6D" w:rsidR="00755C90" w:rsidRDefault="00755C90">
    <w:pPr>
      <w:pStyle w:val="Header"/>
    </w:pPr>
    <w:r>
      <w:tab/>
    </w:r>
    <w:fldSimple w:instr=" TITLE  \* MERGEFORMAT ">
      <w:r w:rsidR="0021467E">
        <w:t>G</w:t>
      </w:r>
      <w:r w:rsidR="004163A6">
        <w:t xml:space="preserve">it </w:t>
      </w:r>
      <w:r w:rsidR="0021467E">
        <w:t xml:space="preserve">CLI </w:t>
      </w:r>
      <w:r w:rsidR="004163A6">
        <w:t>CheatSheet</w:t>
      </w:r>
    </w:fldSimple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85C6F" w14:textId="77777777" w:rsidR="00755C90" w:rsidRDefault="00755C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FB"/>
    <w:multiLevelType w:val="multilevel"/>
    <w:tmpl w:val="23E204BA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D30AB4"/>
    <w:multiLevelType w:val="multilevel"/>
    <w:tmpl w:val="91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C554E"/>
    <w:multiLevelType w:val="multilevel"/>
    <w:tmpl w:val="CDDE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3BA4"/>
    <w:multiLevelType w:val="multilevel"/>
    <w:tmpl w:val="7D0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453BA"/>
    <w:multiLevelType w:val="multilevel"/>
    <w:tmpl w:val="7E3E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96BE1"/>
    <w:multiLevelType w:val="multilevel"/>
    <w:tmpl w:val="EFF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E7EE8"/>
    <w:multiLevelType w:val="multilevel"/>
    <w:tmpl w:val="C2F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97221"/>
    <w:multiLevelType w:val="singleLevel"/>
    <w:tmpl w:val="2BE2FAAC"/>
    <w:lvl w:ilvl="0">
      <w:start w:val="1"/>
      <w:numFmt w:val="bullet"/>
      <w:pStyle w:val="List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8" w15:restartNumberingAfterBreak="0">
    <w:nsid w:val="1BB7736D"/>
    <w:multiLevelType w:val="multilevel"/>
    <w:tmpl w:val="CDD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269E1"/>
    <w:multiLevelType w:val="multilevel"/>
    <w:tmpl w:val="723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E4293"/>
    <w:multiLevelType w:val="multilevel"/>
    <w:tmpl w:val="66D0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12C96"/>
    <w:multiLevelType w:val="multilevel"/>
    <w:tmpl w:val="44C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F3B04"/>
    <w:multiLevelType w:val="multilevel"/>
    <w:tmpl w:val="7E22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A215E"/>
    <w:multiLevelType w:val="singleLevel"/>
    <w:tmpl w:val="9368910C"/>
    <w:lvl w:ilvl="0">
      <w:start w:val="1"/>
      <w:numFmt w:val="bullet"/>
      <w:pStyle w:val="Table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14" w15:restartNumberingAfterBreak="0">
    <w:nsid w:val="31A40B7D"/>
    <w:multiLevelType w:val="multilevel"/>
    <w:tmpl w:val="C30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23BE3"/>
    <w:multiLevelType w:val="multilevel"/>
    <w:tmpl w:val="4F7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A18F1"/>
    <w:multiLevelType w:val="singleLevel"/>
    <w:tmpl w:val="91BA19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22962BD"/>
    <w:multiLevelType w:val="multilevel"/>
    <w:tmpl w:val="8FD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A7CA2"/>
    <w:multiLevelType w:val="multilevel"/>
    <w:tmpl w:val="43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B11DC"/>
    <w:multiLevelType w:val="singleLevel"/>
    <w:tmpl w:val="6A76D380"/>
    <w:lvl w:ilvl="0">
      <w:start w:val="1"/>
      <w:numFmt w:val="bullet"/>
      <w:pStyle w:val="ListBullet4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4F8D11D2"/>
    <w:multiLevelType w:val="multilevel"/>
    <w:tmpl w:val="9306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80164"/>
    <w:multiLevelType w:val="multilevel"/>
    <w:tmpl w:val="1DC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A0234"/>
    <w:multiLevelType w:val="multilevel"/>
    <w:tmpl w:val="8C1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317DF"/>
    <w:multiLevelType w:val="singleLevel"/>
    <w:tmpl w:val="CE1C89F4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5D6B0C59"/>
    <w:multiLevelType w:val="singleLevel"/>
    <w:tmpl w:val="D204856A"/>
    <w:lvl w:ilvl="0">
      <w:start w:val="1"/>
      <w:numFmt w:val="bullet"/>
      <w:pStyle w:val="Table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F377D5D"/>
    <w:multiLevelType w:val="multilevel"/>
    <w:tmpl w:val="64C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50BB7"/>
    <w:multiLevelType w:val="singleLevel"/>
    <w:tmpl w:val="1E2281F0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31F7345"/>
    <w:multiLevelType w:val="multilevel"/>
    <w:tmpl w:val="FC5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D4291"/>
    <w:multiLevelType w:val="multilevel"/>
    <w:tmpl w:val="C9A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11043"/>
    <w:multiLevelType w:val="multilevel"/>
    <w:tmpl w:val="27C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A2B19"/>
    <w:multiLevelType w:val="multilevel"/>
    <w:tmpl w:val="164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65B74"/>
    <w:multiLevelType w:val="singleLevel"/>
    <w:tmpl w:val="3F5E85FE"/>
    <w:lvl w:ilvl="0">
      <w:start w:val="1"/>
      <w:numFmt w:val="bullet"/>
      <w:pStyle w:val="List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E8B6007"/>
    <w:multiLevelType w:val="multilevel"/>
    <w:tmpl w:val="4D12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382335">
    <w:abstractNumId w:val="7"/>
  </w:num>
  <w:num w:numId="2" w16cid:durableId="660155673">
    <w:abstractNumId w:val="31"/>
  </w:num>
  <w:num w:numId="3" w16cid:durableId="1659307267">
    <w:abstractNumId w:val="19"/>
  </w:num>
  <w:num w:numId="4" w16cid:durableId="2023824148">
    <w:abstractNumId w:val="23"/>
  </w:num>
  <w:num w:numId="5" w16cid:durableId="826869419">
    <w:abstractNumId w:val="0"/>
  </w:num>
  <w:num w:numId="6" w16cid:durableId="1366834685">
    <w:abstractNumId w:val="13"/>
  </w:num>
  <w:num w:numId="7" w16cid:durableId="1463621274">
    <w:abstractNumId w:val="26"/>
  </w:num>
  <w:num w:numId="8" w16cid:durableId="2128697080">
    <w:abstractNumId w:val="24"/>
  </w:num>
  <w:num w:numId="9" w16cid:durableId="575361454">
    <w:abstractNumId w:val="16"/>
  </w:num>
  <w:num w:numId="10" w16cid:durableId="901908887">
    <w:abstractNumId w:val="28"/>
  </w:num>
  <w:num w:numId="11" w16cid:durableId="696590495">
    <w:abstractNumId w:val="4"/>
  </w:num>
  <w:num w:numId="12" w16cid:durableId="1361198234">
    <w:abstractNumId w:val="9"/>
  </w:num>
  <w:num w:numId="13" w16cid:durableId="448282947">
    <w:abstractNumId w:val="30"/>
  </w:num>
  <w:num w:numId="14" w16cid:durableId="762336047">
    <w:abstractNumId w:val="27"/>
  </w:num>
  <w:num w:numId="15" w16cid:durableId="553347930">
    <w:abstractNumId w:val="5"/>
  </w:num>
  <w:num w:numId="16" w16cid:durableId="2109542346">
    <w:abstractNumId w:val="12"/>
  </w:num>
  <w:num w:numId="17" w16cid:durableId="571476747">
    <w:abstractNumId w:val="22"/>
  </w:num>
  <w:num w:numId="18" w16cid:durableId="585461587">
    <w:abstractNumId w:val="3"/>
  </w:num>
  <w:num w:numId="19" w16cid:durableId="1486048382">
    <w:abstractNumId w:val="6"/>
  </w:num>
  <w:num w:numId="20" w16cid:durableId="1491097735">
    <w:abstractNumId w:val="20"/>
  </w:num>
  <w:num w:numId="21" w16cid:durableId="1348362727">
    <w:abstractNumId w:val="32"/>
  </w:num>
  <w:num w:numId="22" w16cid:durableId="1809207322">
    <w:abstractNumId w:val="11"/>
  </w:num>
  <w:num w:numId="23" w16cid:durableId="1150564012">
    <w:abstractNumId w:val="15"/>
  </w:num>
  <w:num w:numId="24" w16cid:durableId="1825856828">
    <w:abstractNumId w:val="8"/>
  </w:num>
  <w:num w:numId="25" w16cid:durableId="1311599533">
    <w:abstractNumId w:val="1"/>
  </w:num>
  <w:num w:numId="26" w16cid:durableId="383793804">
    <w:abstractNumId w:val="17"/>
  </w:num>
  <w:num w:numId="27" w16cid:durableId="1363245890">
    <w:abstractNumId w:val="21"/>
  </w:num>
  <w:num w:numId="28" w16cid:durableId="247932266">
    <w:abstractNumId w:val="25"/>
  </w:num>
  <w:num w:numId="29" w16cid:durableId="528954091">
    <w:abstractNumId w:val="18"/>
  </w:num>
  <w:num w:numId="30" w16cid:durableId="1700542343">
    <w:abstractNumId w:val="14"/>
  </w:num>
  <w:num w:numId="31" w16cid:durableId="488862600">
    <w:abstractNumId w:val="2"/>
  </w:num>
  <w:num w:numId="32" w16cid:durableId="1593777189">
    <w:abstractNumId w:val="29"/>
  </w:num>
  <w:num w:numId="33" w16cid:durableId="1985507027">
    <w:abstractNumId w:val="1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A6"/>
    <w:rsid w:val="000E676F"/>
    <w:rsid w:val="0013117E"/>
    <w:rsid w:val="001363CA"/>
    <w:rsid w:val="001672CB"/>
    <w:rsid w:val="001E015D"/>
    <w:rsid w:val="0021467E"/>
    <w:rsid w:val="00251C83"/>
    <w:rsid w:val="00253885"/>
    <w:rsid w:val="00261597"/>
    <w:rsid w:val="002F28E4"/>
    <w:rsid w:val="003277FB"/>
    <w:rsid w:val="003B2C3B"/>
    <w:rsid w:val="004163A6"/>
    <w:rsid w:val="004416FC"/>
    <w:rsid w:val="00473596"/>
    <w:rsid w:val="004B6B8D"/>
    <w:rsid w:val="004F0C0D"/>
    <w:rsid w:val="005043E0"/>
    <w:rsid w:val="00523F88"/>
    <w:rsid w:val="005B018C"/>
    <w:rsid w:val="00610A7C"/>
    <w:rsid w:val="006719B3"/>
    <w:rsid w:val="00733164"/>
    <w:rsid w:val="00755C90"/>
    <w:rsid w:val="0076459F"/>
    <w:rsid w:val="00842355"/>
    <w:rsid w:val="00844732"/>
    <w:rsid w:val="00847742"/>
    <w:rsid w:val="008B3CC6"/>
    <w:rsid w:val="009148D5"/>
    <w:rsid w:val="00962AAE"/>
    <w:rsid w:val="00966374"/>
    <w:rsid w:val="009719C2"/>
    <w:rsid w:val="009D08C6"/>
    <w:rsid w:val="009E30A8"/>
    <w:rsid w:val="009F4F76"/>
    <w:rsid w:val="00A1503B"/>
    <w:rsid w:val="00A4759E"/>
    <w:rsid w:val="00A505AA"/>
    <w:rsid w:val="00AF377E"/>
    <w:rsid w:val="00AF5DC6"/>
    <w:rsid w:val="00AF5E84"/>
    <w:rsid w:val="00B4459B"/>
    <w:rsid w:val="00B87C55"/>
    <w:rsid w:val="00B94420"/>
    <w:rsid w:val="00BA12D3"/>
    <w:rsid w:val="00BB2430"/>
    <w:rsid w:val="00C1654D"/>
    <w:rsid w:val="00C4052F"/>
    <w:rsid w:val="00C6129E"/>
    <w:rsid w:val="00C7090A"/>
    <w:rsid w:val="00CA7E4F"/>
    <w:rsid w:val="00D01B1D"/>
    <w:rsid w:val="00DC7280"/>
    <w:rsid w:val="00DE43BE"/>
    <w:rsid w:val="00E30F5F"/>
    <w:rsid w:val="00F40D5A"/>
    <w:rsid w:val="00F42100"/>
    <w:rsid w:val="00FC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0"/>
    <o:shapelayout v:ext="edit">
      <o:idmap v:ext="edit" data="2"/>
    </o:shapelayout>
  </w:shapeDefaults>
  <w:decimalSymbol w:val="."/>
  <w:listSeparator w:val=","/>
  <w14:docId w14:val="47F6E1FD"/>
  <w15:chartTrackingRefBased/>
  <w15:docId w15:val="{8FCA7071-94D3-4C28-B059-B2471E31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5"/>
      </w:numPr>
      <w:spacing w:before="240"/>
      <w:outlineLvl w:val="0"/>
    </w:pPr>
    <w:rPr>
      <w:b/>
      <w:smallCaps/>
      <w:sz w:val="36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mallCaps w:val="0"/>
      <w:sz w:val="28"/>
    </w:rPr>
  </w:style>
  <w:style w:type="paragraph" w:styleId="Heading3">
    <w:name w:val="heading 3"/>
    <w:basedOn w:val="Heading2"/>
    <w:next w:val="Normal"/>
    <w:link w:val="Heading3Char"/>
    <w:qFormat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after="60"/>
      <w:outlineLvl w:val="3"/>
    </w:pPr>
    <w:rPr>
      <w:smallCaps/>
      <w:sz w:val="20"/>
    </w:rPr>
  </w:style>
  <w:style w:type="paragraph" w:styleId="Heading5">
    <w:name w:val="heading 5"/>
    <w:basedOn w:val="Heading4"/>
    <w:next w:val="Normal"/>
    <w:qFormat/>
    <w:pPr>
      <w:numPr>
        <w:ilvl w:val="4"/>
      </w:numPr>
      <w:outlineLvl w:val="4"/>
    </w:pPr>
    <w:rPr>
      <w:b w:val="0"/>
      <w:smallCaps w:val="0"/>
      <w:u w:val="double"/>
    </w:rPr>
  </w:style>
  <w:style w:type="paragraph" w:styleId="Heading6">
    <w:name w:val="heading 6"/>
    <w:basedOn w:val="Heading5"/>
    <w:next w:val="Normal"/>
    <w:qFormat/>
    <w:pPr>
      <w:numPr>
        <w:ilvl w:val="5"/>
      </w:numPr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numPr>
        <w:ilvl w:val="6"/>
        <w:numId w:val="5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5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5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</w:pPr>
  </w:style>
  <w:style w:type="paragraph" w:styleId="TOC2">
    <w:name w:val="toc 2"/>
    <w:basedOn w:val="TOC1"/>
    <w:next w:val="Normal"/>
    <w:uiPriority w:val="39"/>
    <w:pPr>
      <w:spacing w:before="0"/>
    </w:pPr>
    <w:rPr>
      <w:smallCaps w:val="0"/>
      <w:sz w:val="20"/>
    </w:rPr>
  </w:style>
  <w:style w:type="paragraph" w:styleId="TOC1">
    <w:name w:val="toc 1"/>
    <w:basedOn w:val="Heading1"/>
    <w:next w:val="Normal"/>
    <w:uiPriority w:val="39"/>
    <w:rsid w:val="003277FB"/>
    <w:pPr>
      <w:numPr>
        <w:numId w:val="0"/>
      </w:numPr>
      <w:tabs>
        <w:tab w:val="right" w:leader="dot" w:pos="8640"/>
      </w:tabs>
      <w:outlineLvl w:val="9"/>
    </w:pPr>
    <w:rPr>
      <w:b w:val="0"/>
      <w:sz w:val="24"/>
    </w:rPr>
  </w:style>
  <w:style w:type="paragraph" w:styleId="Footer">
    <w:name w:val="footer"/>
    <w:basedOn w:val="Normal"/>
    <w:pPr>
      <w:tabs>
        <w:tab w:val="right" w:pos="8504"/>
        <w:tab w:val="right" w:pos="8600"/>
      </w:tabs>
      <w:spacing w:before="0"/>
    </w:pPr>
  </w:style>
  <w:style w:type="paragraph" w:styleId="Header">
    <w:name w:val="header"/>
    <w:basedOn w:val="Normal"/>
    <w:pPr>
      <w:tabs>
        <w:tab w:val="right" w:pos="8504"/>
      </w:tabs>
      <w:spacing w:before="0" w:after="240"/>
    </w:pPr>
    <w:rPr>
      <w:sz w:val="24"/>
    </w:rPr>
  </w:style>
  <w:style w:type="paragraph" w:customStyle="1" w:styleId="Computer">
    <w:name w:val="Computer"/>
    <w:basedOn w:val="Normal"/>
    <w:pPr>
      <w:spacing w:before="0"/>
    </w:pPr>
    <w:rPr>
      <w:rFonts w:ascii="Courier" w:hAnsi="Courier"/>
      <w:sz w:val="18"/>
    </w:rPr>
  </w:style>
  <w:style w:type="paragraph" w:customStyle="1" w:styleId="AbstractTitle">
    <w:name w:val="Abstract Title"/>
    <w:basedOn w:val="Normal"/>
    <w:pPr>
      <w:spacing w:before="1200" w:after="240"/>
      <w:ind w:right="-274"/>
      <w:jc w:val="center"/>
    </w:pPr>
    <w:rPr>
      <w:b/>
    </w:rPr>
  </w:style>
  <w:style w:type="paragraph" w:customStyle="1" w:styleId="Abstract">
    <w:name w:val="Abstract"/>
    <w:basedOn w:val="Normal"/>
    <w:pPr>
      <w:tabs>
        <w:tab w:val="right" w:pos="7560"/>
      </w:tabs>
      <w:spacing w:after="960"/>
      <w:ind w:left="1440" w:right="1080"/>
    </w:pPr>
  </w:style>
  <w:style w:type="character" w:styleId="PageNumber">
    <w:name w:val="page number"/>
    <w:basedOn w:val="DefaultParagraphFont"/>
  </w:style>
  <w:style w:type="paragraph" w:customStyle="1" w:styleId="TableHeader">
    <w:name w:val="TableHeader"/>
    <w:basedOn w:val="Normal"/>
    <w:pPr>
      <w:keepNext/>
      <w:keepLines/>
      <w:tabs>
        <w:tab w:val="center" w:pos="180"/>
        <w:tab w:val="right" w:pos="9000"/>
      </w:tabs>
      <w:spacing w:before="60" w:line="240" w:lineRule="atLeast"/>
      <w:ind w:right="-43"/>
    </w:pPr>
    <w:rPr>
      <w:b/>
      <w:sz w:val="18"/>
    </w:rPr>
  </w:style>
  <w:style w:type="paragraph" w:styleId="TOC3">
    <w:name w:val="toc 3"/>
    <w:basedOn w:val="TOC2"/>
    <w:next w:val="Normal"/>
    <w:uiPriority w:val="39"/>
    <w:pPr>
      <w:ind w:left="200"/>
    </w:pPr>
  </w:style>
  <w:style w:type="paragraph" w:styleId="TOC4">
    <w:name w:val="toc 4"/>
    <w:basedOn w:val="TOC3"/>
    <w:next w:val="Normal"/>
    <w:semiHidden/>
    <w:pPr>
      <w:ind w:left="400"/>
    </w:pPr>
  </w:style>
  <w:style w:type="paragraph" w:styleId="TOC5">
    <w:name w:val="toc 5"/>
    <w:basedOn w:val="TOC4"/>
    <w:next w:val="Normal"/>
    <w:semiHidden/>
    <w:pPr>
      <w:ind w:left="600"/>
    </w:pPr>
  </w:style>
  <w:style w:type="paragraph" w:customStyle="1" w:styleId="TableItem">
    <w:name w:val="Table Item"/>
    <w:basedOn w:val="Normal"/>
    <w:pPr>
      <w:keepLines/>
    </w:pPr>
  </w:style>
  <w:style w:type="paragraph" w:styleId="Bibliography">
    <w:name w:val="Bibliography"/>
    <w:basedOn w:val="Normal"/>
    <w:pPr>
      <w:tabs>
        <w:tab w:val="left" w:pos="1800"/>
      </w:tabs>
      <w:ind w:left="2434" w:hanging="2434"/>
    </w:pPr>
    <w:rPr>
      <w:lang w:val="en-GB"/>
    </w:rPr>
  </w:style>
  <w:style w:type="paragraph" w:customStyle="1" w:styleId="editorcomment">
    <w:name w:val="editor comment"/>
    <w:basedOn w:val="Normal"/>
    <w:rPr>
      <w:rFonts w:ascii="Courier New" w:hAnsi="Courier New"/>
      <w:color w:val="0000FF"/>
    </w:rPr>
  </w:style>
  <w:style w:type="paragraph" w:customStyle="1" w:styleId="CompanyName">
    <w:name w:val="Company Name"/>
    <w:basedOn w:val="Normal"/>
    <w:pPr>
      <w:keepNext/>
      <w:keepLines/>
      <w:spacing w:before="0" w:line="220" w:lineRule="atLeast"/>
    </w:pPr>
    <w:rPr>
      <w:spacing w:val="-30"/>
      <w:kern w:val="28"/>
      <w:sz w:val="60"/>
    </w:rPr>
  </w:style>
  <w:style w:type="paragraph" w:customStyle="1" w:styleId="Appendix">
    <w:name w:val="Appendix"/>
    <w:basedOn w:val="Heading1"/>
    <w:next w:val="Normal"/>
    <w:pPr>
      <w:outlineLvl w:val="9"/>
    </w:pPr>
  </w:style>
  <w:style w:type="paragraph" w:customStyle="1" w:styleId="Hidden">
    <w:name w:val="Hidden"/>
    <w:basedOn w:val="Normal"/>
    <w:rPr>
      <w:color w:val="0000FF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customStyle="1" w:styleId="Pre-heading">
    <w:name w:val="Pre-heading"/>
    <w:basedOn w:val="Heading2"/>
    <w:next w:val="Normal"/>
    <w:pPr>
      <w:outlineLvl w:val="9"/>
    </w:pPr>
  </w:style>
  <w:style w:type="paragraph" w:styleId="ListNumber2">
    <w:name w:val="List Number 2"/>
    <w:basedOn w:val="Normal"/>
    <w:pPr>
      <w:ind w:left="566" w:hanging="283"/>
    </w:pPr>
  </w:style>
  <w:style w:type="paragraph" w:styleId="ListNumber3">
    <w:name w:val="List Number 3"/>
    <w:basedOn w:val="Normal"/>
    <w:pPr>
      <w:ind w:left="849" w:hanging="283"/>
    </w:pPr>
  </w:style>
  <w:style w:type="paragraph" w:styleId="ListNumber4">
    <w:name w:val="List Number 4"/>
    <w:basedOn w:val="Normal"/>
    <w:pPr>
      <w:ind w:left="1132" w:hanging="283"/>
    </w:pPr>
  </w:style>
  <w:style w:type="paragraph" w:styleId="ListContinue">
    <w:name w:val="List Continue"/>
    <w:basedOn w:val="Normal"/>
    <w:pPr>
      <w:ind w:left="360"/>
    </w:pPr>
  </w:style>
  <w:style w:type="paragraph" w:styleId="ListBullet">
    <w:name w:val="List Bullet"/>
    <w:basedOn w:val="Normal"/>
    <w:autoRedefine/>
    <w:rsid w:val="008B3CC6"/>
    <w:pPr>
      <w:numPr>
        <w:numId w:val="9"/>
      </w:numPr>
      <w:spacing w:after="40"/>
    </w:pPr>
  </w:style>
  <w:style w:type="paragraph" w:styleId="ListNumber">
    <w:name w:val="List Number"/>
    <w:basedOn w:val="Normal"/>
    <w:pPr>
      <w:ind w:left="283" w:hanging="283"/>
    </w:pPr>
  </w:style>
  <w:style w:type="paragraph" w:styleId="ListContinue2">
    <w:name w:val="List Continue 2"/>
    <w:basedOn w:val="Normal"/>
    <w:pPr>
      <w:ind w:left="720"/>
    </w:pPr>
  </w:style>
  <w:style w:type="paragraph" w:styleId="ListContinue3">
    <w:name w:val="List Continue 3"/>
    <w:basedOn w:val="Normal"/>
    <w:pPr>
      <w:ind w:left="1080"/>
    </w:pPr>
  </w:style>
  <w:style w:type="paragraph" w:styleId="ListContinue4">
    <w:name w:val="List Continue 4"/>
    <w:basedOn w:val="Normal"/>
    <w:pPr>
      <w:ind w:left="1440"/>
    </w:pPr>
  </w:style>
  <w:style w:type="paragraph" w:styleId="ListContinue5">
    <w:name w:val="List Continue 5"/>
    <w:basedOn w:val="Normal"/>
    <w:pPr>
      <w:ind w:left="1800"/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Issue">
    <w:name w:val="Issue"/>
    <w:basedOn w:val="editorcomment"/>
    <w:next w:val="Normal"/>
    <w:rPr>
      <w:b/>
      <w:color w:val="FF0000"/>
    </w:rPr>
  </w:style>
  <w:style w:type="paragraph" w:customStyle="1" w:styleId="AttributeDocumentation">
    <w:name w:val="Attribute Documentation"/>
    <w:basedOn w:val="ListContinue3"/>
    <w:rPr>
      <w:kern w:val="28"/>
    </w:rPr>
  </w:style>
  <w:style w:type="paragraph" w:customStyle="1" w:styleId="HeadingEmphasis">
    <w:name w:val="Heading Emphasis"/>
    <w:basedOn w:val="Normal"/>
    <w:next w:val="Normal"/>
    <w:rsid w:val="00AF377E"/>
    <w:rPr>
      <w:b/>
      <w:i/>
    </w:rPr>
  </w:style>
  <w:style w:type="paragraph" w:styleId="ListBullet2">
    <w:name w:val="List Bullet 2"/>
    <w:basedOn w:val="Normal"/>
    <w:pPr>
      <w:numPr>
        <w:numId w:val="1"/>
      </w:numPr>
      <w:ind w:left="720" w:hanging="360"/>
    </w:pPr>
  </w:style>
  <w:style w:type="paragraph" w:styleId="ListBullet3">
    <w:name w:val="List Bullet 3"/>
    <w:basedOn w:val="Normal"/>
    <w:pPr>
      <w:numPr>
        <w:numId w:val="2"/>
      </w:numPr>
      <w:ind w:left="1080"/>
    </w:pPr>
  </w:style>
  <w:style w:type="paragraph" w:styleId="ListBullet4">
    <w:name w:val="List Bullet 4"/>
    <w:basedOn w:val="Normal"/>
    <w:pPr>
      <w:numPr>
        <w:numId w:val="3"/>
      </w:numPr>
      <w:ind w:left="1440"/>
    </w:pPr>
  </w:style>
  <w:style w:type="paragraph" w:styleId="ListBullet5">
    <w:name w:val="List Bullet 5"/>
    <w:basedOn w:val="Normal"/>
    <w:pPr>
      <w:numPr>
        <w:numId w:val="4"/>
      </w:numPr>
      <w:ind w:left="1800"/>
    </w:pPr>
  </w:style>
  <w:style w:type="paragraph" w:customStyle="1" w:styleId="TableNormal1">
    <w:name w:val="Table Normal1"/>
    <w:basedOn w:val="TableItem"/>
    <w:rPr>
      <w:sz w:val="18"/>
    </w:rPr>
  </w:style>
  <w:style w:type="paragraph" w:customStyle="1" w:styleId="TableBullet1">
    <w:name w:val="Table Bullet 1"/>
    <w:basedOn w:val="TableNormal1"/>
    <w:autoRedefine/>
    <w:pPr>
      <w:numPr>
        <w:numId w:val="7"/>
      </w:numPr>
      <w:tabs>
        <w:tab w:val="left" w:pos="180"/>
      </w:tabs>
      <w:ind w:left="180" w:hanging="180"/>
    </w:pPr>
  </w:style>
  <w:style w:type="paragraph" w:customStyle="1" w:styleId="TableBullet2">
    <w:name w:val="Table Bullet 2"/>
    <w:basedOn w:val="TableBullet1"/>
    <w:pPr>
      <w:numPr>
        <w:numId w:val="6"/>
      </w:numPr>
      <w:ind w:left="367" w:hanging="180"/>
    </w:pPr>
  </w:style>
  <w:style w:type="character" w:customStyle="1" w:styleId="editorcommentcharacter">
    <w:name w:val="editor comment character"/>
    <w:rPr>
      <w:rFonts w:ascii="Courier New" w:hAnsi="Courier New"/>
      <w:color w:val="0000FF"/>
      <w:sz w:val="20"/>
    </w:rPr>
  </w:style>
  <w:style w:type="character" w:customStyle="1" w:styleId="BulletEmphasis">
    <w:name w:val="Bullet Emphasis"/>
    <w:rPr>
      <w:rFonts w:ascii="Arial" w:hAnsi="Arial"/>
      <w:b/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customStyle="1" w:styleId="SQL5">
    <w:name w:val="SQL 5"/>
    <w:basedOn w:val="Normal"/>
    <w:autoRedefine/>
    <w:pPr>
      <w:keepLines/>
      <w:tabs>
        <w:tab w:val="left" w:pos="72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5400"/>
        <w:tab w:val="left" w:pos="9360"/>
        <w:tab w:val="left" w:pos="9720"/>
      </w:tabs>
      <w:spacing w:before="0"/>
      <w:ind w:left="4320" w:hanging="1080"/>
    </w:pPr>
    <w:rPr>
      <w:rFonts w:ascii="Courier" w:hAnsi="Courier"/>
    </w:rPr>
  </w:style>
  <w:style w:type="paragraph" w:customStyle="1" w:styleId="TableBullet3">
    <w:name w:val="Table Bullet 3"/>
    <w:basedOn w:val="TableBullet2"/>
    <w:pPr>
      <w:numPr>
        <w:numId w:val="8"/>
      </w:numPr>
      <w:ind w:left="540" w:hanging="180"/>
    </w:pPr>
  </w:style>
  <w:style w:type="paragraph" w:styleId="BlockText">
    <w:name w:val="Block Text"/>
    <w:basedOn w:val="Normal"/>
    <w:pPr>
      <w:spacing w:before="480"/>
      <w:ind w:left="1440" w:right="907"/>
    </w:pPr>
    <w:rPr>
      <w:i/>
      <w:iCs/>
    </w:rPr>
  </w:style>
  <w:style w:type="character" w:styleId="Strong">
    <w:name w:val="Strong"/>
    <w:uiPriority w:val="22"/>
    <w:qFormat/>
    <w:rsid w:val="004163A6"/>
    <w:rPr>
      <w:b/>
      <w:bCs/>
    </w:rPr>
  </w:style>
  <w:style w:type="character" w:styleId="HTMLCode">
    <w:name w:val="HTML Code"/>
    <w:uiPriority w:val="99"/>
    <w:unhideWhenUsed/>
    <w:rsid w:val="004163A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163A6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C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163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63A6"/>
    <w:rPr>
      <w:rFonts w:ascii="Courier New" w:hAnsi="Courier New" w:cs="Courier New"/>
    </w:rPr>
  </w:style>
  <w:style w:type="character" w:customStyle="1" w:styleId="l">
    <w:name w:val="ͼl"/>
    <w:basedOn w:val="DefaultParagraphFont"/>
    <w:rsid w:val="004163A6"/>
  </w:style>
  <w:style w:type="character" w:customStyle="1" w:styleId="n">
    <w:name w:val="ͼn"/>
    <w:basedOn w:val="DefaultParagraphFont"/>
    <w:rsid w:val="004163A6"/>
  </w:style>
  <w:style w:type="character" w:customStyle="1" w:styleId="k">
    <w:name w:val="ͼk"/>
    <w:basedOn w:val="DefaultParagraphFont"/>
    <w:rsid w:val="004163A6"/>
  </w:style>
  <w:style w:type="character" w:customStyle="1" w:styleId="Heading3Char">
    <w:name w:val="Heading 3 Char"/>
    <w:basedOn w:val="DefaultParagraphFont"/>
    <w:link w:val="Heading3"/>
    <w:rsid w:val="003277FB"/>
    <w:rPr>
      <w:rFonts w:ascii="Arial" w:hAnsi="Arial"/>
      <w:b/>
      <w:sz w:val="24"/>
      <w:lang w:eastAsia="en-US"/>
    </w:rPr>
  </w:style>
  <w:style w:type="character" w:customStyle="1" w:styleId="d">
    <w:name w:val="ͼd"/>
    <w:basedOn w:val="DefaultParagraphFont"/>
    <w:rsid w:val="00B4459B"/>
  </w:style>
  <w:style w:type="character" w:customStyle="1" w:styleId="f">
    <w:name w:val="ͼf"/>
    <w:basedOn w:val="DefaultParagraphFont"/>
    <w:rsid w:val="00B44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MSOffice\Templates\GeneralSpecificationTypeDoc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GeneralSpecificationTypeDocTemplate.dot</Template>
  <TotalTime>5425</TotalTime>
  <Pages>23</Pages>
  <Words>3785</Words>
  <Characters>21581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 CheatSheet</vt:lpstr>
    </vt:vector>
  </TitlesOfParts>
  <Company>QueryVision Technology Inc.</Company>
  <LinksUpToDate>false</LinksUpToDate>
  <CharactersWithSpaces>25316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CheatSheet</dc:title>
  <dc:subject>Understanding Git Command Line</dc:subject>
  <dc:creator>Neil J. Thomson</dc:creator>
  <cp:keywords/>
  <dc:description/>
  <cp:lastModifiedBy>Neil Thomson</cp:lastModifiedBy>
  <cp:revision>4</cp:revision>
  <cp:lastPrinted>1997-03-14T23:27:00Z</cp:lastPrinted>
  <dcterms:created xsi:type="dcterms:W3CDTF">2026-03-18T03:22:00Z</dcterms:created>
  <dcterms:modified xsi:type="dcterms:W3CDTF">2026-05-19T18:02:00Z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DocID001</vt:lpwstr>
  </property>
  <property fmtid="{D5CDD505-2E9C-101B-9397-08002B2CF9AE}" pid="3" name="Status">
    <vt:lpwstr>Draft</vt:lpwstr>
  </property>
  <property fmtid="{D5CDD505-2E9C-101B-9397-08002B2CF9AE}" pid="4" name="RevisionNumber">
    <vt:lpwstr>1.0</vt:lpwstr>
  </property>
  <property fmtid="{D5CDD505-2E9C-101B-9397-08002B2CF9AE}" pid="5" name="GrammarlyDocumentId">
    <vt:lpwstr>e494954f-4bcd-4eea-9114-ce3552666888</vt:lpwstr>
  </property>
</Properties>
</file>