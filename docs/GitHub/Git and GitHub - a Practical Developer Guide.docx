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6FB3" w14:textId="64537686" w:rsidR="00755C90" w:rsidRDefault="00755C90">
      <w:pPr>
        <w:shd w:val="pct10" w:color="auto" w:fill="auto"/>
        <w:tabs>
          <w:tab w:val="left" w:pos="1080"/>
        </w:tabs>
        <w:rPr>
          <w:sz w:val="36"/>
        </w:rPr>
      </w:pPr>
      <w:r>
        <w:rPr>
          <w:sz w:val="36"/>
        </w:rPr>
        <w:t xml:space="preserve">Title: </w:t>
      </w:r>
      <w:r>
        <w:rPr>
          <w:sz w:val="36"/>
        </w:rPr>
        <w:tab/>
      </w:r>
      <w:r w:rsidR="00C5401F">
        <w:rPr>
          <w:color w:val="993366"/>
          <w:sz w:val="36"/>
        </w:rPr>
        <w:fldChar w:fldCharType="begin"/>
      </w:r>
      <w:r w:rsidR="00C5401F">
        <w:rPr>
          <w:color w:val="993366"/>
          <w:sz w:val="36"/>
        </w:rPr>
        <w:instrText xml:space="preserve"> TITLE  "Git &amp; GitHub, A Practical Developer Guide"  \* MERGEFORMAT </w:instrText>
      </w:r>
      <w:r w:rsidR="00C5401F">
        <w:rPr>
          <w:color w:val="993366"/>
          <w:sz w:val="36"/>
        </w:rPr>
        <w:fldChar w:fldCharType="separate"/>
      </w:r>
      <w:r w:rsidR="00A079FF">
        <w:rPr>
          <w:color w:val="993366"/>
          <w:sz w:val="36"/>
        </w:rPr>
        <w:t>Git &amp; GitHub, A Practical Developer Guide</w:t>
      </w:r>
      <w:r w:rsidR="00C5401F">
        <w:rPr>
          <w:color w:val="993366"/>
          <w:sz w:val="36"/>
        </w:rPr>
        <w:fldChar w:fldCharType="end"/>
      </w:r>
    </w:p>
    <w:p w14:paraId="59B2CF9C" w14:textId="77777777" w:rsidR="00755C90" w:rsidRDefault="00755C90"/>
    <w:tbl>
      <w:tblPr>
        <w:tblW w:w="8856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7236"/>
      </w:tblGrid>
      <w:tr w:rsidR="00755C90" w14:paraId="6E91E85A" w14:textId="77777777">
        <w:tc>
          <w:tcPr>
            <w:tcW w:w="1620" w:type="dxa"/>
          </w:tcPr>
          <w:p w14:paraId="3BD38C9B" w14:textId="77777777" w:rsidR="00755C90" w:rsidRDefault="00755C90">
            <w:r>
              <w:t xml:space="preserve">Document ID:   </w:t>
            </w:r>
          </w:p>
        </w:tc>
        <w:tc>
          <w:tcPr>
            <w:tcW w:w="7236" w:type="dxa"/>
          </w:tcPr>
          <w:p w14:paraId="3DC5F698" w14:textId="4A0D7996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DOCPROPERTY "DocID"  \* MERGEFORMAT </w:instrText>
            </w:r>
            <w:r>
              <w:rPr>
                <w:b/>
              </w:rPr>
              <w:fldChar w:fldCharType="separate"/>
            </w:r>
            <w:r w:rsidR="00A079FF">
              <w:rPr>
                <w:b/>
              </w:rPr>
              <w:t>DocID001</w:t>
            </w:r>
            <w:r>
              <w:rPr>
                <w:b/>
              </w:rPr>
              <w:fldChar w:fldCharType="end"/>
            </w:r>
          </w:p>
        </w:tc>
      </w:tr>
      <w:tr w:rsidR="00755C90" w14:paraId="1457E167" w14:textId="77777777">
        <w:tc>
          <w:tcPr>
            <w:tcW w:w="1620" w:type="dxa"/>
          </w:tcPr>
          <w:p w14:paraId="6E8BBB4E" w14:textId="77777777" w:rsidR="00755C90" w:rsidRDefault="00755C90">
            <w:r>
              <w:t xml:space="preserve">Version: </w:t>
            </w:r>
            <w:r>
              <w:rPr>
                <w:rStyle w:val="CommentReference"/>
                <w:vanish/>
              </w:rPr>
              <w:t xml:space="preserve"> </w:t>
            </w:r>
            <w:r>
              <w:t xml:space="preserve"> </w:t>
            </w:r>
          </w:p>
        </w:tc>
        <w:tc>
          <w:tcPr>
            <w:tcW w:w="7236" w:type="dxa"/>
          </w:tcPr>
          <w:p w14:paraId="019D8DDC" w14:textId="15B17823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DOCPROPERTY "RevisionNumber"  \* MERGEFORMAT </w:instrText>
            </w:r>
            <w:r>
              <w:rPr>
                <w:b/>
              </w:rPr>
              <w:fldChar w:fldCharType="separate"/>
            </w:r>
            <w:r w:rsidR="00A079FF">
              <w:rPr>
                <w:b/>
              </w:rPr>
              <w:t>1.0</w:t>
            </w:r>
            <w:r>
              <w:rPr>
                <w:b/>
              </w:rPr>
              <w:fldChar w:fldCharType="end"/>
            </w:r>
          </w:p>
        </w:tc>
      </w:tr>
      <w:tr w:rsidR="00755C90" w14:paraId="6C3315A1" w14:textId="77777777">
        <w:tc>
          <w:tcPr>
            <w:tcW w:w="1620" w:type="dxa"/>
          </w:tcPr>
          <w:p w14:paraId="0A6EF3E8" w14:textId="77777777" w:rsidR="00755C90" w:rsidRDefault="00755C90">
            <w:pPr>
              <w:rPr>
                <w:b/>
              </w:rPr>
            </w:pPr>
            <w:r>
              <w:t xml:space="preserve">Last Saved: </w:t>
            </w:r>
            <w:r>
              <w:rPr>
                <w:b/>
              </w:rPr>
              <w:t xml:space="preserve"> </w:t>
            </w:r>
          </w:p>
        </w:tc>
        <w:tc>
          <w:tcPr>
            <w:tcW w:w="7236" w:type="dxa"/>
          </w:tcPr>
          <w:p w14:paraId="5D8FAED5" w14:textId="5FCAE65B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SAVEDATE \@ "yyyy-MM-dd H:mm:ss" \* MERGEFORMAT </w:instrText>
            </w:r>
            <w:r>
              <w:rPr>
                <w:b/>
              </w:rPr>
              <w:fldChar w:fldCharType="separate"/>
            </w:r>
            <w:r w:rsidR="00A079FF">
              <w:rPr>
                <w:b/>
                <w:noProof/>
              </w:rPr>
              <w:t>2025-11-04 23:42:00</w:t>
            </w:r>
            <w:r>
              <w:rPr>
                <w:b/>
              </w:rPr>
              <w:fldChar w:fldCharType="end"/>
            </w:r>
          </w:p>
        </w:tc>
      </w:tr>
      <w:tr w:rsidR="00755C90" w14:paraId="0A091E4D" w14:textId="77777777">
        <w:tc>
          <w:tcPr>
            <w:tcW w:w="1620" w:type="dxa"/>
          </w:tcPr>
          <w:p w14:paraId="7ED1A763" w14:textId="77777777" w:rsidR="00755C90" w:rsidRDefault="00755C90">
            <w:r>
              <w:t xml:space="preserve">Document Status:  </w:t>
            </w:r>
          </w:p>
        </w:tc>
        <w:tc>
          <w:tcPr>
            <w:tcW w:w="7236" w:type="dxa"/>
          </w:tcPr>
          <w:p w14:paraId="4C0F825E" w14:textId="02215F64" w:rsidR="00755C90" w:rsidRDefault="00755C90"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DOCPROPERTY "Status"  \* MERGEFORMAT </w:instrText>
            </w:r>
            <w:r>
              <w:rPr>
                <w:b/>
              </w:rPr>
              <w:fldChar w:fldCharType="separate"/>
            </w:r>
            <w:r w:rsidR="00A079FF">
              <w:rPr>
                <w:b/>
              </w:rPr>
              <w:t>Draft</w:t>
            </w:r>
            <w:r>
              <w:rPr>
                <w:b/>
              </w:rPr>
              <w:fldChar w:fldCharType="end"/>
            </w:r>
          </w:p>
        </w:tc>
      </w:tr>
      <w:tr w:rsidR="00755C90" w14:paraId="262ED5E9" w14:textId="77777777">
        <w:tc>
          <w:tcPr>
            <w:tcW w:w="1620" w:type="dxa"/>
          </w:tcPr>
          <w:p w14:paraId="1ADC34C2" w14:textId="77777777" w:rsidR="00755C90" w:rsidRDefault="00755C90">
            <w:r>
              <w:t xml:space="preserve">Author:  </w:t>
            </w:r>
          </w:p>
        </w:tc>
        <w:tc>
          <w:tcPr>
            <w:tcW w:w="7236" w:type="dxa"/>
          </w:tcPr>
          <w:p w14:paraId="0CE0C694" w14:textId="77777777" w:rsidR="00755C90" w:rsidRDefault="00755C90">
            <w:r>
              <w:rPr>
                <w:b/>
              </w:rPr>
              <w:t>Neil Thomson</w:t>
            </w:r>
          </w:p>
        </w:tc>
      </w:tr>
      <w:tr w:rsidR="00755C90" w14:paraId="04A19A03" w14:textId="77777777">
        <w:tc>
          <w:tcPr>
            <w:tcW w:w="1620" w:type="dxa"/>
          </w:tcPr>
          <w:p w14:paraId="6DD123AF" w14:textId="77777777" w:rsidR="00755C90" w:rsidRDefault="00755C90">
            <w:r>
              <w:t>Product/Release</w:t>
            </w:r>
          </w:p>
        </w:tc>
        <w:tc>
          <w:tcPr>
            <w:tcW w:w="7236" w:type="dxa"/>
          </w:tcPr>
          <w:p w14:paraId="0B52DAD3" w14:textId="77777777" w:rsidR="00755C90" w:rsidRDefault="00755C90">
            <w:pPr>
              <w:rPr>
                <w:b/>
              </w:rPr>
            </w:pPr>
          </w:p>
        </w:tc>
      </w:tr>
    </w:tbl>
    <w:p w14:paraId="469E11E6" w14:textId="77777777" w:rsidR="00755C90" w:rsidRDefault="00755C90"/>
    <w:tbl>
      <w:tblPr>
        <w:tblW w:w="8856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7416"/>
      </w:tblGrid>
      <w:tr w:rsidR="00755C90" w14:paraId="07FDD43D" w14:textId="77777777">
        <w:tc>
          <w:tcPr>
            <w:tcW w:w="1440" w:type="dxa"/>
          </w:tcPr>
          <w:p w14:paraId="39216FDC" w14:textId="77777777" w:rsidR="00755C90" w:rsidRDefault="00755C90">
            <w:r>
              <w:t>Abstract:</w:t>
            </w:r>
          </w:p>
          <w:p w14:paraId="52CD1374" w14:textId="77777777" w:rsidR="00755C90" w:rsidRDefault="00755C90">
            <w:r>
              <w:t xml:space="preserve">(Comments)  </w:t>
            </w:r>
          </w:p>
        </w:tc>
        <w:tc>
          <w:tcPr>
            <w:tcW w:w="7416" w:type="dxa"/>
          </w:tcPr>
          <w:p w14:paraId="20701C63" w14:textId="3E1556D5" w:rsidR="00755C90" w:rsidRDefault="00755C90"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COMMENTS  \* MERGEFORMAT </w:instrText>
            </w:r>
            <w:r>
              <w:rPr>
                <w:sz w:val="24"/>
              </w:rPr>
              <w:fldChar w:fldCharType="separate"/>
            </w:r>
            <w:r w:rsidR="00A079FF">
              <w:rPr>
                <w:sz w:val="24"/>
              </w:rPr>
              <w:t>&lt;Enter the abstract in Properties/Summary/Comments&gt;</w:t>
            </w:r>
            <w:r>
              <w:rPr>
                <w:sz w:val="24"/>
              </w:rPr>
              <w:fldChar w:fldCharType="end"/>
            </w:r>
          </w:p>
        </w:tc>
      </w:tr>
    </w:tbl>
    <w:p w14:paraId="2FC3EC92" w14:textId="77777777" w:rsidR="00755C90" w:rsidRDefault="00755C90">
      <w:pPr>
        <w:pStyle w:val="Pre-heading"/>
        <w:numPr>
          <w:ilvl w:val="0"/>
          <w:numId w:val="0"/>
        </w:numPr>
      </w:pPr>
      <w:r>
        <w:t>Detailed History of Changes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8"/>
        <w:gridCol w:w="1350"/>
        <w:gridCol w:w="712"/>
        <w:gridCol w:w="7029"/>
      </w:tblGrid>
      <w:tr w:rsidR="00755C90" w14:paraId="010B0FC4" w14:textId="77777777">
        <w:tc>
          <w:tcPr>
            <w:tcW w:w="648" w:type="dxa"/>
            <w:tcBorders>
              <w:bottom w:val="single" w:sz="12" w:space="0" w:color="000000"/>
            </w:tcBorders>
          </w:tcPr>
          <w:p w14:paraId="0A5770AA" w14:textId="77777777" w:rsidR="00755C90" w:rsidRDefault="00755C90">
            <w:pPr>
              <w:pStyle w:val="TableHeader"/>
            </w:pPr>
            <w:r>
              <w:t>Ver.</w:t>
            </w:r>
          </w:p>
        </w:tc>
        <w:tc>
          <w:tcPr>
            <w:tcW w:w="1350" w:type="dxa"/>
            <w:tcBorders>
              <w:bottom w:val="single" w:sz="12" w:space="0" w:color="000000"/>
            </w:tcBorders>
          </w:tcPr>
          <w:p w14:paraId="5789D225" w14:textId="77777777" w:rsidR="00755C90" w:rsidRDefault="00755C90">
            <w:pPr>
              <w:pStyle w:val="TableHeader"/>
            </w:pPr>
            <w:r>
              <w:t>Date</w:t>
            </w:r>
          </w:p>
        </w:tc>
        <w:tc>
          <w:tcPr>
            <w:tcW w:w="712" w:type="dxa"/>
            <w:tcBorders>
              <w:bottom w:val="single" w:sz="12" w:space="0" w:color="000000"/>
            </w:tcBorders>
          </w:tcPr>
          <w:p w14:paraId="5D4FAB9C" w14:textId="77777777" w:rsidR="00755C90" w:rsidRDefault="00755C90">
            <w:pPr>
              <w:pStyle w:val="TableHeader"/>
            </w:pPr>
            <w:r>
              <w:t>Who</w:t>
            </w:r>
          </w:p>
        </w:tc>
        <w:tc>
          <w:tcPr>
            <w:tcW w:w="7029" w:type="dxa"/>
            <w:tcBorders>
              <w:bottom w:val="single" w:sz="12" w:space="0" w:color="000000"/>
            </w:tcBorders>
          </w:tcPr>
          <w:p w14:paraId="5477552A" w14:textId="77777777" w:rsidR="00755C90" w:rsidRDefault="00755C90">
            <w:pPr>
              <w:pStyle w:val="TableHeader"/>
            </w:pPr>
            <w:r>
              <w:t>Detailed description of Changes</w:t>
            </w:r>
          </w:p>
        </w:tc>
      </w:tr>
      <w:tr w:rsidR="00755C90" w14:paraId="05CA9B3C" w14:textId="77777777">
        <w:tc>
          <w:tcPr>
            <w:tcW w:w="648" w:type="dxa"/>
          </w:tcPr>
          <w:p w14:paraId="20688E13" w14:textId="77777777" w:rsidR="00755C90" w:rsidRDefault="00755C90">
            <w:pPr>
              <w:pStyle w:val="TableItem"/>
            </w:pPr>
            <w:r>
              <w:t>1.0</w:t>
            </w:r>
          </w:p>
        </w:tc>
        <w:tc>
          <w:tcPr>
            <w:tcW w:w="1350" w:type="dxa"/>
          </w:tcPr>
          <w:p w14:paraId="661F2766" w14:textId="77777777" w:rsidR="00755C90" w:rsidRDefault="00DC7280">
            <w:pPr>
              <w:pStyle w:val="TableItem"/>
            </w:pPr>
            <w:smartTag w:uri="urn:schemas-microsoft-com:office:smarttags" w:element="date">
              <w:smartTagPr>
                <w:attr w:name="Year" w:val="2004"/>
                <w:attr w:name="Day" w:val="8"/>
                <w:attr w:name="Month" w:val="12"/>
              </w:smartTagPr>
              <w:r>
                <w:t>08Dec2004</w:t>
              </w:r>
            </w:smartTag>
          </w:p>
        </w:tc>
        <w:tc>
          <w:tcPr>
            <w:tcW w:w="712" w:type="dxa"/>
          </w:tcPr>
          <w:p w14:paraId="543757BF" w14:textId="77777777" w:rsidR="00755C90" w:rsidRDefault="00755C90">
            <w:pPr>
              <w:pStyle w:val="TableItem"/>
            </w:pPr>
            <w:r>
              <w:t>NJT</w:t>
            </w:r>
          </w:p>
        </w:tc>
        <w:tc>
          <w:tcPr>
            <w:tcW w:w="7029" w:type="dxa"/>
          </w:tcPr>
          <w:p w14:paraId="6A2E1AE4" w14:textId="77777777" w:rsidR="00755C90" w:rsidRDefault="00755C90">
            <w:pPr>
              <w:pStyle w:val="TableItem"/>
            </w:pPr>
            <w:r>
              <w:t>Created</w:t>
            </w:r>
          </w:p>
        </w:tc>
      </w:tr>
    </w:tbl>
    <w:p w14:paraId="48B210AF" w14:textId="77777777" w:rsidR="00755C90" w:rsidRDefault="00755C90">
      <w:pPr>
        <w:tabs>
          <w:tab w:val="left" w:pos="1134"/>
          <w:tab w:val="left" w:pos="2552"/>
          <w:tab w:val="left" w:pos="4820"/>
        </w:tabs>
      </w:pPr>
    </w:p>
    <w:p w14:paraId="7236D2C7" w14:textId="77777777" w:rsidR="00755C90" w:rsidRDefault="00755C90">
      <w:pPr>
        <w:sectPr w:rsidR="00755C90" w:rsidSect="00962AAE">
          <w:footerReference w:type="first" r:id="rId8"/>
          <w:type w:val="continuous"/>
          <w:pgSz w:w="12240" w:h="15840"/>
          <w:pgMar w:top="720" w:right="1800" w:bottom="1440" w:left="1800" w:header="720" w:footer="431" w:gutter="0"/>
          <w:cols w:space="720"/>
          <w:titlePg/>
        </w:sectPr>
      </w:pPr>
    </w:p>
    <w:p w14:paraId="3C4107E4" w14:textId="77777777" w:rsidR="00755C90" w:rsidRDefault="00755C90">
      <w:pPr>
        <w:pStyle w:val="Pre-heading"/>
        <w:numPr>
          <w:ilvl w:val="0"/>
          <w:numId w:val="0"/>
        </w:numPr>
      </w:pPr>
      <w:bookmarkStart w:id="0" w:name="_Toc303052105"/>
      <w:r>
        <w:lastRenderedPageBreak/>
        <w:t>Table of Contents</w:t>
      </w:r>
      <w:bookmarkEnd w:id="0"/>
    </w:p>
    <w:p w14:paraId="1BBC5807" w14:textId="111698A3" w:rsidR="00A079FF" w:rsidRDefault="00755C90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fldChar w:fldCharType="begin"/>
      </w:r>
      <w:r>
        <w:instrText xml:space="preserve"> TOC \o "1-3" \t "Appendix,1" </w:instrText>
      </w:r>
      <w:r>
        <w:fldChar w:fldCharType="separate"/>
      </w:r>
      <w:r w:rsidR="00A079FF">
        <w:rPr>
          <w:noProof/>
          <w:lang w:eastAsia="en-CA"/>
        </w:rPr>
        <w:t>1.</w:t>
      </w:r>
      <w:r w:rsidR="00A079FF"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 w:rsidR="00A079FF" w:rsidRPr="00846D00">
        <w:rPr>
          <w:rFonts w:ascii="Segoe UI Emoji" w:hAnsi="Segoe UI Emoji" w:cs="Segoe UI Emoji"/>
          <w:noProof/>
          <w:lang w:eastAsia="en-CA"/>
        </w:rPr>
        <w:t>🧭</w:t>
      </w:r>
      <w:r w:rsidR="00A079FF">
        <w:rPr>
          <w:noProof/>
          <w:lang w:eastAsia="en-CA"/>
        </w:rPr>
        <w:t xml:space="preserve"> Git &amp; GitHub: A Practical Developer Guide</w:t>
      </w:r>
      <w:r w:rsidR="00A079FF">
        <w:rPr>
          <w:noProof/>
        </w:rPr>
        <w:tab/>
      </w:r>
      <w:r w:rsidR="00A079FF">
        <w:rPr>
          <w:noProof/>
        </w:rPr>
        <w:fldChar w:fldCharType="begin"/>
      </w:r>
      <w:r w:rsidR="00A079FF">
        <w:rPr>
          <w:noProof/>
        </w:rPr>
        <w:instrText xml:space="preserve"> PAGEREF _Toc213685968 \h </w:instrText>
      </w:r>
      <w:r w:rsidR="00A079FF">
        <w:rPr>
          <w:noProof/>
        </w:rPr>
      </w:r>
      <w:r w:rsidR="00A079FF">
        <w:rPr>
          <w:noProof/>
        </w:rPr>
        <w:fldChar w:fldCharType="separate"/>
      </w:r>
      <w:r w:rsidR="00A079FF">
        <w:rPr>
          <w:noProof/>
        </w:rPr>
        <w:t>1</w:t>
      </w:r>
      <w:r w:rsidR="00A079FF">
        <w:rPr>
          <w:noProof/>
        </w:rPr>
        <w:fldChar w:fldCharType="end"/>
      </w:r>
    </w:p>
    <w:p w14:paraId="2389CA14" w14:textId="7CFFDCF5" w:rsidR="00A079FF" w:rsidRDefault="00A079F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 xml:space="preserve">The </w:t>
      </w:r>
      <w:r>
        <w:rPr>
          <w:noProof/>
        </w:rPr>
        <w:t>Big</w:t>
      </w:r>
      <w:r>
        <w:rPr>
          <w:noProof/>
          <w:lang w:eastAsia="en-CA"/>
        </w:rPr>
        <w:t xml:space="preserve"> Picture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81A2A51" w14:textId="0CC04CDE" w:rsidR="00A079FF" w:rsidRDefault="00A079F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 xml:space="preserve">Core </w:t>
      </w:r>
      <w:r>
        <w:rPr>
          <w:noProof/>
        </w:rPr>
        <w:t>Terms</w:t>
      </w:r>
      <w:r>
        <w:rPr>
          <w:noProof/>
          <w:lang w:eastAsia="en-CA"/>
        </w:rPr>
        <w:t xml:space="preserve"> &amp; Concepts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ED66974" w14:textId="7D7B57FB" w:rsidR="00A079FF" w:rsidRDefault="00A079F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Everyday Workflow: Edit → Stage → Commit → Push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2983CB7" w14:textId="7F54AEE5" w:rsidR="00A079FF" w:rsidRDefault="00A079F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 xml:space="preserve">Step 1 — </w:t>
      </w:r>
      <w:r>
        <w:rPr>
          <w:noProof/>
        </w:rPr>
        <w:t>Edit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55E0D73" w14:textId="5275B1BB" w:rsidR="00A079FF" w:rsidRDefault="00A079F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Step 2 — Stage (Add)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436CDDE" w14:textId="39F647D4" w:rsidR="00A079FF" w:rsidRDefault="00A079F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Step 3 — Commit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584965E" w14:textId="66805529" w:rsidR="00A079FF" w:rsidRDefault="00A079F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1.3.4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Step 4 — Push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A894A06" w14:textId="6B7A1099" w:rsidR="00A079FF" w:rsidRDefault="00A079F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Understanding Pull, Fetch, and Checkout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FE992A9" w14:textId="3BF8A62F" w:rsidR="00A079FF" w:rsidRDefault="00A079F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1.4.1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Key insight: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EAC2601" w14:textId="65104EF3" w:rsidR="00A079FF" w:rsidRDefault="00A079F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What Happens When You Checkout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D3AA836" w14:textId="6410046F" w:rsidR="00A079FF" w:rsidRDefault="00A079F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Pull vs. Merge vs. Rebase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E541421" w14:textId="3A3BAD6E" w:rsidR="00A079FF" w:rsidRDefault="00A079F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 w:rsidRPr="00846D00">
        <w:rPr>
          <w:rFonts w:ascii="Times New Roman" w:hAnsi="Times New Roman"/>
          <w:noProof/>
          <w:lang w:eastAsia="en-CA"/>
        </w:rPr>
        <w:t>1.6.1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 w:rsidRPr="00846D00">
        <w:rPr>
          <w:rFonts w:ascii="Segoe UI Emoji" w:hAnsi="Segoe UI Emoji" w:cs="Segoe UI Emoji"/>
          <w:noProof/>
          <w:lang w:eastAsia="en-CA"/>
        </w:rPr>
        <w:t>🔄</w:t>
      </w:r>
      <w:r w:rsidRPr="00846D00">
        <w:rPr>
          <w:rFonts w:ascii="Times New Roman" w:hAnsi="Times New Roman"/>
          <w:noProof/>
          <w:lang w:eastAsia="en-CA"/>
        </w:rPr>
        <w:t xml:space="preserve"> </w:t>
      </w:r>
      <w:r>
        <w:rPr>
          <w:noProof/>
          <w:lang w:eastAsia="en-CA"/>
        </w:rPr>
        <w:t>git pull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A952137" w14:textId="2B6C8FFB" w:rsidR="00A079FF" w:rsidRDefault="00A079F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 w:rsidRPr="00846D00">
        <w:rPr>
          <w:rFonts w:ascii="Times New Roman" w:hAnsi="Times New Roman"/>
          <w:noProof/>
          <w:lang w:eastAsia="en-CA"/>
        </w:rPr>
        <w:t>1.6.2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 w:rsidRPr="00846D00">
        <w:rPr>
          <w:rFonts w:ascii="Segoe UI Emoji" w:hAnsi="Segoe UI Emoji" w:cs="Segoe UI Emoji"/>
          <w:noProof/>
          <w:lang w:eastAsia="en-CA"/>
        </w:rPr>
        <w:t>🤝</w:t>
      </w:r>
      <w:r w:rsidRPr="00846D00">
        <w:rPr>
          <w:rFonts w:ascii="Times New Roman" w:hAnsi="Times New Roman"/>
          <w:noProof/>
          <w:lang w:eastAsia="en-CA"/>
        </w:rPr>
        <w:t xml:space="preserve"> </w:t>
      </w:r>
      <w:r>
        <w:rPr>
          <w:noProof/>
          <w:lang w:eastAsia="en-CA"/>
        </w:rPr>
        <w:t>git merge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627EBB0" w14:textId="665576F3" w:rsidR="00A079FF" w:rsidRDefault="00A079F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 w:rsidRPr="00846D00">
        <w:rPr>
          <w:rFonts w:ascii="Times New Roman" w:hAnsi="Times New Roman"/>
          <w:noProof/>
          <w:lang w:eastAsia="en-CA"/>
        </w:rPr>
        <w:t>1.6.3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 w:rsidRPr="00846D00">
        <w:rPr>
          <w:rFonts w:ascii="Segoe UI Emoji" w:hAnsi="Segoe UI Emoji" w:cs="Segoe UI Emoji"/>
          <w:noProof/>
          <w:lang w:eastAsia="en-CA"/>
        </w:rPr>
        <w:t>🧬</w:t>
      </w:r>
      <w:r w:rsidRPr="00846D00">
        <w:rPr>
          <w:rFonts w:ascii="Times New Roman" w:hAnsi="Times New Roman"/>
          <w:noProof/>
          <w:lang w:eastAsia="en-CA"/>
        </w:rPr>
        <w:t xml:space="preserve"> </w:t>
      </w:r>
      <w:r>
        <w:rPr>
          <w:noProof/>
          <w:lang w:eastAsia="en-CA"/>
        </w:rPr>
        <w:t>git rebase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48974F7" w14:textId="48325FF7" w:rsidR="00A079FF" w:rsidRDefault="00A079F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Collaboration Scenarios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858D9C8" w14:textId="24C606D1" w:rsidR="00A079FF" w:rsidRDefault="00A079F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1.7.1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Case 1 — You and Bob work on the same branch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3A7B463" w14:textId="0F5C011C" w:rsidR="00A079FF" w:rsidRDefault="00A079F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1.7.2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Case 2 — You each have separate branches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3BFEEA3" w14:textId="2E549F90" w:rsidR="00A079FF" w:rsidRDefault="00A079F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1.7.3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Case 3 — Bob’s changes merged into main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532D7A8" w14:textId="0BDF4C50" w:rsidR="00A079FF" w:rsidRDefault="00A079F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Handling Conflicts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A8805DA" w14:textId="7D9FA7B3" w:rsidR="00A079FF" w:rsidRDefault="00A079F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Safe Switching and WIP (Work In Progress)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F552A0E" w14:textId="7AC6B7B6" w:rsidR="00A079FF" w:rsidRDefault="00A079F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1.9.1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Option 1 — Commit a “WIP” snapshot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13B14DC" w14:textId="18C06735" w:rsidR="00A079FF" w:rsidRDefault="00A079F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1.9.2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Option 2 — Stash temporarily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29BF11E" w14:textId="5A917743" w:rsidR="00A079FF" w:rsidRDefault="00A079FF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1.9.3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Option 3 — Use a worktree (advanced but safer)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37E0AC0" w14:textId="244502C1" w:rsidR="00A079FF" w:rsidRDefault="00A079F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1.10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Understanding File States at a Glance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56F5584" w14:textId="129B9AFC" w:rsidR="00A079FF" w:rsidRDefault="00A079F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1.11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Merging vs. Replacing — Mental Model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B30AD20" w14:textId="602F5737" w:rsidR="00A079FF" w:rsidRDefault="00A079F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1.12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Typical Developer Flow with GitHub Desktop or CLI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56E8E5A" w14:textId="78D90397" w:rsidR="00A079FF" w:rsidRDefault="00A079F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1.13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Git Safety Rules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D57D17D" w14:textId="166CF59D" w:rsidR="00A079FF" w:rsidRDefault="00A079F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1.14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One-Line Mental Models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D0C6421" w14:textId="3218E252" w:rsidR="00A079FF" w:rsidRDefault="00A079F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1.15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Quick Troubleshooting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F6A16E9" w14:textId="7DBCFF1C" w:rsidR="00A079FF" w:rsidRDefault="00A079F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1.16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Glossary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3FDC914" w14:textId="7F931F72" w:rsidR="00A079FF" w:rsidRDefault="00A079F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1.17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Visual Summary (mental model)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_Toc213685999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A17D56A" w14:textId="5782011B" w:rsidR="00A079FF" w:rsidRDefault="00A079F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1.18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 w:rsidRPr="00846D00">
        <w:rPr>
          <w:rFonts w:ascii="Segoe UI Emoji" w:hAnsi="Segoe UI Emoji" w:cs="Segoe UI Emoji"/>
          <w:noProof/>
          <w:lang w:eastAsia="en-CA"/>
        </w:rPr>
        <w:t>🧩</w:t>
      </w:r>
      <w:r>
        <w:rPr>
          <w:noProof/>
          <w:lang w:eastAsia="en-CA"/>
        </w:rPr>
        <w:t xml:space="preserve"> Remember the mantra: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_Toc213686000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F63127C" w14:textId="60FCCD24" w:rsidR="00A079FF" w:rsidRDefault="00A079FF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2.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Work in Progress (WIP) Areas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_Toc213686001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6C8E3C1" w14:textId="62986704" w:rsidR="00A079FF" w:rsidRDefault="00A079F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Concept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_Toc213686002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3D6529B" w14:textId="37643687" w:rsidR="00A079FF" w:rsidRDefault="00A079F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Example Folder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_Toc213686003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02BE8F1" w14:textId="213ECAB8" w:rsidR="00A079FF" w:rsidRDefault="00A079F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.gitignore Setup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_Toc213686004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F9416DA" w14:textId="1EE63F74" w:rsidR="00A079FF" w:rsidRDefault="00A079F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Workflow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_Toc213686005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F3D96F6" w14:textId="304356FE" w:rsidR="00A079FF" w:rsidRDefault="00A079F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Benefits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_Toc213686006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8D55F9E" w14:textId="4BE1B03D" w:rsidR="00A079FF" w:rsidRDefault="00A079F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2.6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_Toc213686007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CC1FACE" w14:textId="38A65A5C" w:rsidR="00A079FF" w:rsidRDefault="00A079FF">
      <w:pPr>
        <w:pStyle w:val="TOC1"/>
        <w:tabs>
          <w:tab w:val="left" w:pos="600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</w:pPr>
      <w:r>
        <w:rPr>
          <w:noProof/>
          <w:lang w:eastAsia="en-CA"/>
        </w:rPr>
        <w:t>3.</w:t>
      </w:r>
      <w:r>
        <w:rPr>
          <w:rFonts w:asciiTheme="minorHAnsi" w:eastAsiaTheme="minorEastAsia" w:hAnsiTheme="minorHAnsi" w:cstheme="minorBidi"/>
          <w:smallCaps w:val="0"/>
          <w:noProof/>
          <w:kern w:val="2"/>
          <w:szCs w:val="24"/>
          <w:lang w:eastAsia="en-CA"/>
          <w14:ligatures w14:val="standardContextual"/>
        </w:rPr>
        <w:tab/>
      </w:r>
      <w:r>
        <w:rPr>
          <w:noProof/>
          <w:lang w:eastAsia="en-CA"/>
        </w:rPr>
        <w:t>Understanding Fetch in Depth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_Toc213686008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8BF7279" w14:textId="5AA2AA63" w:rsidR="00A079FF" w:rsidRDefault="00A079F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Understanding Fetch in Depth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_Toc213686009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3976A4B" w14:textId="2A6A5B1C" w:rsidR="00A079FF" w:rsidRDefault="00A079FF">
      <w:pPr>
        <w:pStyle w:val="TOC2"/>
        <w:tabs>
          <w:tab w:val="left" w:pos="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CA"/>
          <w14:ligatures w14:val="standardContextual"/>
        </w:rPr>
        <w:tab/>
      </w:r>
      <w:r>
        <w:rPr>
          <w:noProof/>
        </w:rPr>
        <w:t>Work-In-Progress (WIP) Areas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_Toc213686010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E0B9B2E" w14:textId="22D58D06" w:rsidR="00755C90" w:rsidRDefault="00755C90">
      <w:pPr>
        <w:pStyle w:val="TOC1"/>
        <w:sectPr w:rsidR="00755C90" w:rsidSect="00962AAE">
          <w:headerReference w:type="default" r:id="rId9"/>
          <w:footerReference w:type="default" r:id="rId10"/>
          <w:type w:val="oddPage"/>
          <w:pgSz w:w="12240" w:h="15840" w:code="1"/>
          <w:pgMar w:top="720" w:right="1800" w:bottom="1440" w:left="1800" w:header="720" w:footer="432" w:gutter="0"/>
          <w:pgNumType w:fmt="lowerRoman" w:start="1"/>
          <w:cols w:space="720"/>
        </w:sectPr>
      </w:pPr>
      <w:r>
        <w:fldChar w:fldCharType="end"/>
      </w:r>
    </w:p>
    <w:p w14:paraId="448F919A" w14:textId="77777777" w:rsidR="00C5401F" w:rsidRPr="00C5401F" w:rsidRDefault="00C5401F" w:rsidP="00A079FF">
      <w:pPr>
        <w:pStyle w:val="Heading1"/>
        <w:rPr>
          <w:lang w:eastAsia="en-CA"/>
        </w:rPr>
      </w:pPr>
      <w:bookmarkStart w:id="1" w:name="_Toc213685968"/>
      <w:r w:rsidRPr="00C5401F">
        <w:rPr>
          <w:rFonts w:ascii="Segoe UI Emoji" w:hAnsi="Segoe UI Emoji" w:cs="Segoe UI Emoji"/>
          <w:lang w:eastAsia="en-CA"/>
        </w:rPr>
        <w:lastRenderedPageBreak/>
        <w:t>🧭</w:t>
      </w:r>
      <w:r w:rsidRPr="00C5401F">
        <w:rPr>
          <w:lang w:eastAsia="en-CA"/>
        </w:rPr>
        <w:t xml:space="preserve"> Git &amp; GitHub: A Practical Developer Guide</w:t>
      </w:r>
      <w:bookmarkEnd w:id="1"/>
    </w:p>
    <w:p w14:paraId="52D19803" w14:textId="77777777" w:rsidR="00C5401F" w:rsidRPr="00C5401F" w:rsidRDefault="00C5401F" w:rsidP="00C5401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i/>
          <w:iCs/>
          <w:sz w:val="24"/>
          <w:szCs w:val="24"/>
          <w:lang w:eastAsia="en-CA"/>
        </w:rPr>
        <w:t>A plain-English introduction for new Git users who understand basic file management but are learning Git’s unique workflow.</w:t>
      </w:r>
    </w:p>
    <w:p w14:paraId="4DC1877A" w14:textId="77777777" w:rsidR="00C5401F" w:rsidRPr="00C5401F" w:rsidRDefault="00000000" w:rsidP="00C5401F">
      <w:pPr>
        <w:spacing w:before="0"/>
        <w:rPr>
          <w:rFonts w:ascii="Times New Roman" w:hAnsi="Times New Roman"/>
          <w:sz w:val="24"/>
          <w:szCs w:val="24"/>
          <w:lang w:eastAsia="en-CA"/>
        </w:rPr>
      </w:pPr>
      <w:r>
        <w:rPr>
          <w:rFonts w:ascii="Times New Roman" w:hAnsi="Times New Roman"/>
          <w:sz w:val="24"/>
          <w:szCs w:val="24"/>
          <w:lang w:eastAsia="en-CA"/>
        </w:rPr>
        <w:pict w14:anchorId="7858A280">
          <v:rect id="_x0000_i1025" style="width:0;height:1.5pt" o:hralign="center" o:hrstd="t" o:hr="t" fillcolor="#a0a0a0" stroked="f"/>
        </w:pict>
      </w:r>
    </w:p>
    <w:p w14:paraId="14772BBD" w14:textId="26004EF9" w:rsidR="00C5401F" w:rsidRPr="00C5401F" w:rsidRDefault="00C5401F" w:rsidP="00A079FF">
      <w:pPr>
        <w:pStyle w:val="Heading2"/>
        <w:rPr>
          <w:lang w:eastAsia="en-CA"/>
        </w:rPr>
      </w:pPr>
      <w:bookmarkStart w:id="2" w:name="_Toc213685969"/>
      <w:r w:rsidRPr="00C5401F">
        <w:rPr>
          <w:lang w:eastAsia="en-CA"/>
        </w:rPr>
        <w:t xml:space="preserve">The </w:t>
      </w:r>
      <w:r w:rsidRPr="00C5401F">
        <w:t>Big</w:t>
      </w:r>
      <w:r w:rsidRPr="00C5401F">
        <w:rPr>
          <w:lang w:eastAsia="en-CA"/>
        </w:rPr>
        <w:t xml:space="preserve"> Picture</w:t>
      </w:r>
      <w:bookmarkEnd w:id="2"/>
    </w:p>
    <w:p w14:paraId="3AD5B206" w14:textId="77777777" w:rsidR="00C5401F" w:rsidRPr="00C5401F" w:rsidRDefault="00C5401F" w:rsidP="00C5401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sz w:val="24"/>
          <w:szCs w:val="24"/>
          <w:lang w:eastAsia="en-CA"/>
        </w:rPr>
        <w:t xml:space="preserve">Git isn’t just a file storage system — it’s a </w:t>
      </w: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history engine</w:t>
      </w:r>
      <w:r w:rsidRPr="00C5401F">
        <w:rPr>
          <w:rFonts w:ascii="Times New Roman" w:hAnsi="Times New Roman"/>
          <w:sz w:val="24"/>
          <w:szCs w:val="24"/>
          <w:lang w:eastAsia="en-CA"/>
        </w:rPr>
        <w:t>.</w:t>
      </w:r>
      <w:r w:rsidRPr="00C5401F">
        <w:rPr>
          <w:rFonts w:ascii="Times New Roman" w:hAnsi="Times New Roman"/>
          <w:sz w:val="24"/>
          <w:szCs w:val="24"/>
          <w:lang w:eastAsia="en-CA"/>
        </w:rPr>
        <w:br/>
        <w:t xml:space="preserve">Every branch is a </w:t>
      </w: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complete snapshot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of the entire project at a specific point in time.</w:t>
      </w:r>
    </w:p>
    <w:p w14:paraId="331B6B25" w14:textId="77777777" w:rsidR="00C5401F" w:rsidRPr="00C5401F" w:rsidRDefault="00C5401F" w:rsidP="00C5401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sz w:val="24"/>
          <w:szCs w:val="24"/>
          <w:lang w:eastAsia="en-CA"/>
        </w:rPr>
        <w:t xml:space="preserve">GitHub is the </w:t>
      </w: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remote copy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of that history — where teams collaborate by pushing and pulling snapshots (commits).</w:t>
      </w:r>
    </w:p>
    <w:p w14:paraId="3DEA318C" w14:textId="77777777" w:rsidR="00C5401F" w:rsidRPr="00C5401F" w:rsidRDefault="00C5401F" w:rsidP="00C5401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sz w:val="24"/>
          <w:szCs w:val="24"/>
          <w:lang w:eastAsia="en-CA"/>
        </w:rPr>
        <w:t xml:space="preserve">Your </w:t>
      </w: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local environment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is your personal copy, where all editing, staging, committing, and merging happen before sharing changes.</w:t>
      </w:r>
    </w:p>
    <w:p w14:paraId="5C7BB028" w14:textId="77777777" w:rsidR="00C5401F" w:rsidRPr="00C5401F" w:rsidRDefault="00000000" w:rsidP="00C5401F">
      <w:pPr>
        <w:spacing w:before="0"/>
        <w:rPr>
          <w:rFonts w:ascii="Times New Roman" w:hAnsi="Times New Roman"/>
          <w:sz w:val="24"/>
          <w:szCs w:val="24"/>
          <w:lang w:eastAsia="en-CA"/>
        </w:rPr>
      </w:pPr>
      <w:r>
        <w:rPr>
          <w:rFonts w:ascii="Times New Roman" w:hAnsi="Times New Roman"/>
          <w:sz w:val="24"/>
          <w:szCs w:val="24"/>
          <w:lang w:eastAsia="en-CA"/>
        </w:rPr>
        <w:pict w14:anchorId="7B5F0819">
          <v:rect id="_x0000_i1026" style="width:0;height:1.5pt" o:hralign="center" o:hrstd="t" o:hr="t" fillcolor="#a0a0a0" stroked="f"/>
        </w:pict>
      </w:r>
    </w:p>
    <w:p w14:paraId="1021E8BE" w14:textId="522A358F" w:rsidR="00C5401F" w:rsidRPr="00C5401F" w:rsidRDefault="00C5401F" w:rsidP="00A079FF">
      <w:pPr>
        <w:pStyle w:val="Heading2"/>
        <w:rPr>
          <w:lang w:eastAsia="en-CA"/>
        </w:rPr>
      </w:pPr>
      <w:bookmarkStart w:id="3" w:name="_Toc213685970"/>
      <w:r w:rsidRPr="00C5401F">
        <w:rPr>
          <w:lang w:eastAsia="en-CA"/>
        </w:rPr>
        <w:t xml:space="preserve">Core </w:t>
      </w:r>
      <w:r w:rsidRPr="00C5401F">
        <w:t>Terms</w:t>
      </w:r>
      <w:r w:rsidRPr="00C5401F">
        <w:rPr>
          <w:lang w:eastAsia="en-CA"/>
        </w:rPr>
        <w:t xml:space="preserve"> &amp; Concepts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5269"/>
        <w:gridCol w:w="1528"/>
      </w:tblGrid>
      <w:tr w:rsidR="00C5401F" w:rsidRPr="00C5401F" w14:paraId="36556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A7E50" w14:textId="77777777" w:rsidR="00C5401F" w:rsidRPr="00C5401F" w:rsidRDefault="00C5401F" w:rsidP="00C5401F">
            <w:pPr>
              <w:spacing w:befor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1FCB33A" w14:textId="77777777" w:rsidR="00C5401F" w:rsidRPr="00C5401F" w:rsidRDefault="00C5401F" w:rsidP="00C5401F">
            <w:pPr>
              <w:spacing w:befor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3674B520" w14:textId="77777777" w:rsidR="00C5401F" w:rsidRPr="00C5401F" w:rsidRDefault="00C5401F" w:rsidP="00C5401F">
            <w:pPr>
              <w:spacing w:befor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Where It Lives</w:t>
            </w:r>
          </w:p>
        </w:tc>
      </w:tr>
      <w:tr w:rsidR="00C5401F" w:rsidRPr="00C5401F" w14:paraId="238AF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8A6E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Working Directory</w:t>
            </w:r>
          </w:p>
        </w:tc>
        <w:tc>
          <w:tcPr>
            <w:tcW w:w="0" w:type="auto"/>
            <w:vAlign w:val="center"/>
            <w:hideMark/>
          </w:tcPr>
          <w:p w14:paraId="35985C74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The actual files and folders you’re editing</w:t>
            </w:r>
          </w:p>
        </w:tc>
        <w:tc>
          <w:tcPr>
            <w:tcW w:w="0" w:type="auto"/>
            <w:vAlign w:val="center"/>
            <w:hideMark/>
          </w:tcPr>
          <w:p w14:paraId="311F945A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On your computer</w:t>
            </w:r>
          </w:p>
        </w:tc>
      </w:tr>
      <w:tr w:rsidR="00C5401F" w:rsidRPr="00C5401F" w14:paraId="65F85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6099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Staging Area (Index)</w:t>
            </w:r>
          </w:p>
        </w:tc>
        <w:tc>
          <w:tcPr>
            <w:tcW w:w="0" w:type="auto"/>
            <w:vAlign w:val="center"/>
            <w:hideMark/>
          </w:tcPr>
          <w:p w14:paraId="5ECE8660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 xml:space="preserve">A checklist (inside </w:t>
            </w:r>
            <w:r w:rsidRPr="00C5401F">
              <w:rPr>
                <w:rFonts w:ascii="Courier New" w:hAnsi="Courier New" w:cs="Courier New"/>
                <w:lang w:eastAsia="en-CA"/>
              </w:rPr>
              <w:t>.git/</w:t>
            </w: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) of what will go into the next commit</w:t>
            </w:r>
          </w:p>
        </w:tc>
        <w:tc>
          <w:tcPr>
            <w:tcW w:w="0" w:type="auto"/>
            <w:vAlign w:val="center"/>
            <w:hideMark/>
          </w:tcPr>
          <w:p w14:paraId="340604F1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Local</w:t>
            </w:r>
          </w:p>
        </w:tc>
      </w:tr>
      <w:tr w:rsidR="00C5401F" w:rsidRPr="00C5401F" w14:paraId="5A663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0B74B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04D47026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A snapshot of the entire project at a moment in time</w:t>
            </w:r>
          </w:p>
        </w:tc>
        <w:tc>
          <w:tcPr>
            <w:tcW w:w="0" w:type="auto"/>
            <w:vAlign w:val="center"/>
            <w:hideMark/>
          </w:tcPr>
          <w:p w14:paraId="64DF0240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Local</w:t>
            </w:r>
          </w:p>
        </w:tc>
      </w:tr>
      <w:tr w:rsidR="00C5401F" w:rsidRPr="00C5401F" w14:paraId="1DCEB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F7677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6C706DBF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Send your local commits to the remote repository (GitHub)</w:t>
            </w:r>
          </w:p>
        </w:tc>
        <w:tc>
          <w:tcPr>
            <w:tcW w:w="0" w:type="auto"/>
            <w:vAlign w:val="center"/>
            <w:hideMark/>
          </w:tcPr>
          <w:p w14:paraId="302F3345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Local → Remote</w:t>
            </w:r>
          </w:p>
        </w:tc>
      </w:tr>
      <w:tr w:rsidR="00C5401F" w:rsidRPr="00C5401F" w14:paraId="5FE7A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11833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Fetch</w:t>
            </w:r>
          </w:p>
        </w:tc>
        <w:tc>
          <w:tcPr>
            <w:tcW w:w="0" w:type="auto"/>
            <w:vAlign w:val="center"/>
            <w:hideMark/>
          </w:tcPr>
          <w:p w14:paraId="799A1026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Download new commits from GitHub (but don’t merge them)</w:t>
            </w:r>
          </w:p>
        </w:tc>
        <w:tc>
          <w:tcPr>
            <w:tcW w:w="0" w:type="auto"/>
            <w:vAlign w:val="center"/>
            <w:hideMark/>
          </w:tcPr>
          <w:p w14:paraId="266A87C7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Remote → Local</w:t>
            </w:r>
          </w:p>
        </w:tc>
      </w:tr>
      <w:tr w:rsidR="00C5401F" w:rsidRPr="00C5401F" w14:paraId="4B8DE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F406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14:paraId="096D7542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Fetch + merge/rebase the new commits into your current branch</w:t>
            </w:r>
          </w:p>
        </w:tc>
        <w:tc>
          <w:tcPr>
            <w:tcW w:w="0" w:type="auto"/>
            <w:vAlign w:val="center"/>
            <w:hideMark/>
          </w:tcPr>
          <w:p w14:paraId="473807BE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Remote → Local</w:t>
            </w:r>
          </w:p>
        </w:tc>
      </w:tr>
      <w:tr w:rsidR="00C5401F" w:rsidRPr="00C5401F" w14:paraId="00038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2656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458278A6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A named line of development (like a parallel copy of your project)</w:t>
            </w:r>
          </w:p>
        </w:tc>
        <w:tc>
          <w:tcPr>
            <w:tcW w:w="0" w:type="auto"/>
            <w:vAlign w:val="center"/>
            <w:hideMark/>
          </w:tcPr>
          <w:p w14:paraId="395B561E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Both</w:t>
            </w:r>
          </w:p>
        </w:tc>
      </w:tr>
      <w:tr w:rsidR="00C5401F" w:rsidRPr="00C5401F" w14:paraId="409E5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C4922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6C6E5912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Combine two branches’ histories</w:t>
            </w:r>
          </w:p>
        </w:tc>
        <w:tc>
          <w:tcPr>
            <w:tcW w:w="0" w:type="auto"/>
            <w:vAlign w:val="center"/>
            <w:hideMark/>
          </w:tcPr>
          <w:p w14:paraId="605BE649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Local</w:t>
            </w:r>
          </w:p>
        </w:tc>
      </w:tr>
      <w:tr w:rsidR="00C5401F" w:rsidRPr="00C5401F" w14:paraId="6CF83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486AE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Checkout / Switch</w:t>
            </w:r>
          </w:p>
        </w:tc>
        <w:tc>
          <w:tcPr>
            <w:tcW w:w="0" w:type="auto"/>
            <w:vAlign w:val="center"/>
            <w:hideMark/>
          </w:tcPr>
          <w:p w14:paraId="0C6F8E9E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Replace your working files with the snapshot from another branch or commit</w:t>
            </w:r>
          </w:p>
        </w:tc>
        <w:tc>
          <w:tcPr>
            <w:tcW w:w="0" w:type="auto"/>
            <w:vAlign w:val="center"/>
            <w:hideMark/>
          </w:tcPr>
          <w:p w14:paraId="2EBEE8DD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Local</w:t>
            </w:r>
          </w:p>
        </w:tc>
      </w:tr>
      <w:tr w:rsidR="00C5401F" w:rsidRPr="00C5401F" w14:paraId="078CF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6933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Tracked</w:t>
            </w:r>
          </w:p>
        </w:tc>
        <w:tc>
          <w:tcPr>
            <w:tcW w:w="0" w:type="auto"/>
            <w:vAlign w:val="center"/>
            <w:hideMark/>
          </w:tcPr>
          <w:p w14:paraId="02A87836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A file Git knows about (was previously committed)</w:t>
            </w:r>
          </w:p>
        </w:tc>
        <w:tc>
          <w:tcPr>
            <w:tcW w:w="0" w:type="auto"/>
            <w:vAlign w:val="center"/>
            <w:hideMark/>
          </w:tcPr>
          <w:p w14:paraId="14186951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Local</w:t>
            </w:r>
          </w:p>
        </w:tc>
      </w:tr>
      <w:tr w:rsidR="00C5401F" w:rsidRPr="00C5401F" w14:paraId="40B13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F7EA5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Untracked</w:t>
            </w:r>
          </w:p>
        </w:tc>
        <w:tc>
          <w:tcPr>
            <w:tcW w:w="0" w:type="auto"/>
            <w:vAlign w:val="center"/>
            <w:hideMark/>
          </w:tcPr>
          <w:p w14:paraId="2A0A6432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A file Git isn’t managing yet</w:t>
            </w:r>
          </w:p>
        </w:tc>
        <w:tc>
          <w:tcPr>
            <w:tcW w:w="0" w:type="auto"/>
            <w:vAlign w:val="center"/>
            <w:hideMark/>
          </w:tcPr>
          <w:p w14:paraId="6BB2AD59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Local</w:t>
            </w:r>
          </w:p>
        </w:tc>
      </w:tr>
      <w:tr w:rsidR="00C5401F" w:rsidRPr="00C5401F" w14:paraId="08F4A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C8B0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Staged</w:t>
            </w:r>
          </w:p>
        </w:tc>
        <w:tc>
          <w:tcPr>
            <w:tcW w:w="0" w:type="auto"/>
            <w:vAlign w:val="center"/>
            <w:hideMark/>
          </w:tcPr>
          <w:p w14:paraId="133C0346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File version recorded in the index, ready for commit</w:t>
            </w:r>
          </w:p>
        </w:tc>
        <w:tc>
          <w:tcPr>
            <w:tcW w:w="0" w:type="auto"/>
            <w:vAlign w:val="center"/>
            <w:hideMark/>
          </w:tcPr>
          <w:p w14:paraId="00564729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Local</w:t>
            </w:r>
          </w:p>
        </w:tc>
      </w:tr>
    </w:tbl>
    <w:p w14:paraId="2C012720" w14:textId="77777777" w:rsidR="00C5401F" w:rsidRPr="00C5401F" w:rsidRDefault="00000000" w:rsidP="00C5401F">
      <w:pPr>
        <w:spacing w:before="0"/>
        <w:rPr>
          <w:rFonts w:ascii="Times New Roman" w:hAnsi="Times New Roman"/>
          <w:sz w:val="24"/>
          <w:szCs w:val="24"/>
          <w:lang w:eastAsia="en-CA"/>
        </w:rPr>
      </w:pPr>
      <w:r>
        <w:rPr>
          <w:rFonts w:ascii="Times New Roman" w:hAnsi="Times New Roman"/>
          <w:sz w:val="24"/>
          <w:szCs w:val="24"/>
          <w:lang w:eastAsia="en-CA"/>
        </w:rPr>
        <w:pict w14:anchorId="07C6B42D">
          <v:rect id="_x0000_i1027" style="width:0;height:1.5pt" o:hralign="center" o:hrstd="t" o:hr="t" fillcolor="#a0a0a0" stroked="f"/>
        </w:pict>
      </w:r>
    </w:p>
    <w:p w14:paraId="4346CF7B" w14:textId="1091F676" w:rsidR="00C5401F" w:rsidRPr="00C5401F" w:rsidRDefault="00C5401F" w:rsidP="00A079FF">
      <w:pPr>
        <w:pStyle w:val="Heading2"/>
        <w:rPr>
          <w:lang w:eastAsia="en-CA"/>
        </w:rPr>
      </w:pPr>
      <w:bookmarkStart w:id="4" w:name="_Toc213685971"/>
      <w:r w:rsidRPr="00C5401F">
        <w:rPr>
          <w:lang w:eastAsia="en-CA"/>
        </w:rPr>
        <w:lastRenderedPageBreak/>
        <w:t>Everyday Workflow: Edit → Stage → Commit → Push</w:t>
      </w:r>
      <w:bookmarkEnd w:id="4"/>
    </w:p>
    <w:p w14:paraId="0E927C9D" w14:textId="77777777" w:rsidR="00C5401F" w:rsidRPr="00C5401F" w:rsidRDefault="00C5401F" w:rsidP="00A079FF">
      <w:pPr>
        <w:pStyle w:val="Heading3"/>
        <w:rPr>
          <w:lang w:eastAsia="en-CA"/>
        </w:rPr>
      </w:pPr>
      <w:bookmarkStart w:id="5" w:name="_Toc213685972"/>
      <w:r w:rsidRPr="00C5401F">
        <w:rPr>
          <w:lang w:eastAsia="en-CA"/>
        </w:rPr>
        <w:t xml:space="preserve">Step 1 — </w:t>
      </w:r>
      <w:r w:rsidRPr="00C5401F">
        <w:t>Edit</w:t>
      </w:r>
      <w:bookmarkEnd w:id="5"/>
    </w:p>
    <w:p w14:paraId="24C34371" w14:textId="77777777" w:rsidR="00C5401F" w:rsidRPr="00C5401F" w:rsidRDefault="00C5401F" w:rsidP="00C5401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sz w:val="24"/>
          <w:szCs w:val="24"/>
          <w:lang w:eastAsia="en-CA"/>
        </w:rPr>
        <w:t xml:space="preserve">You change files in your </w:t>
      </w: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working directory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(e.g., </w:t>
      </w:r>
      <w:r w:rsidRPr="00C5401F">
        <w:rPr>
          <w:rFonts w:ascii="Courier New" w:hAnsi="Courier New" w:cs="Courier New"/>
          <w:lang w:eastAsia="en-CA"/>
        </w:rPr>
        <w:t>C:\Projects\HatproProject</w:t>
      </w:r>
      <w:r w:rsidRPr="00C5401F">
        <w:rPr>
          <w:rFonts w:ascii="Times New Roman" w:hAnsi="Times New Roman"/>
          <w:sz w:val="24"/>
          <w:szCs w:val="24"/>
          <w:lang w:eastAsia="en-CA"/>
        </w:rPr>
        <w:t>).</w:t>
      </w:r>
    </w:p>
    <w:p w14:paraId="71FF0690" w14:textId="77777777" w:rsidR="00C5401F" w:rsidRPr="00C5401F" w:rsidRDefault="00C5401F" w:rsidP="00A079FF">
      <w:pPr>
        <w:pStyle w:val="Heading3"/>
        <w:rPr>
          <w:lang w:eastAsia="en-CA"/>
        </w:rPr>
      </w:pPr>
      <w:bookmarkStart w:id="6" w:name="_Toc213685973"/>
      <w:r w:rsidRPr="00C5401F">
        <w:rPr>
          <w:lang w:eastAsia="en-CA"/>
        </w:rPr>
        <w:t>Step 2 — Stage (Add)</w:t>
      </w:r>
      <w:bookmarkEnd w:id="6"/>
    </w:p>
    <w:p w14:paraId="5FABAB36" w14:textId="77777777" w:rsidR="00C5401F" w:rsidRPr="00C5401F" w:rsidRDefault="00C5401F" w:rsidP="00C5401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sz w:val="24"/>
          <w:szCs w:val="24"/>
          <w:lang w:eastAsia="en-CA"/>
        </w:rPr>
        <w:t>Tell Git which files or changes are ready for your next snapshot:</w:t>
      </w:r>
    </w:p>
    <w:p w14:paraId="57D41BD8" w14:textId="77777777" w:rsidR="00C5401F" w:rsidRPr="00C5401F" w:rsidRDefault="00C5401F" w:rsidP="00C54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add fileA.js fileB.json</w:t>
      </w:r>
    </w:p>
    <w:p w14:paraId="7F3D1684" w14:textId="77777777" w:rsidR="00C5401F" w:rsidRPr="00C5401F" w:rsidRDefault="00C5401F" w:rsidP="00C5401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sz w:val="24"/>
          <w:szCs w:val="24"/>
          <w:lang w:eastAsia="en-CA"/>
        </w:rPr>
        <w:t>or to add everything:</w:t>
      </w:r>
    </w:p>
    <w:p w14:paraId="6595B91E" w14:textId="77777777" w:rsidR="00C5401F" w:rsidRPr="00C5401F" w:rsidRDefault="00C5401F" w:rsidP="00C54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add .</w:t>
      </w:r>
    </w:p>
    <w:p w14:paraId="3BEB94C8" w14:textId="77777777" w:rsidR="00C5401F" w:rsidRPr="00C5401F" w:rsidRDefault="00C5401F" w:rsidP="00C5401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sz w:val="24"/>
          <w:szCs w:val="24"/>
          <w:lang w:eastAsia="en-CA"/>
        </w:rPr>
        <w:t xml:space="preserve">If you want to pick </w:t>
      </w:r>
      <w:r w:rsidRPr="00C5401F">
        <w:rPr>
          <w:rFonts w:ascii="Times New Roman" w:hAnsi="Times New Roman"/>
          <w:i/>
          <w:iCs/>
          <w:sz w:val="24"/>
          <w:szCs w:val="24"/>
          <w:lang w:eastAsia="en-CA"/>
        </w:rPr>
        <w:t>only parts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of files:</w:t>
      </w:r>
    </w:p>
    <w:p w14:paraId="57B7912D" w14:textId="77777777" w:rsidR="00C5401F" w:rsidRPr="00C5401F" w:rsidRDefault="00C5401F" w:rsidP="00C54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add -p</w:t>
      </w:r>
    </w:p>
    <w:p w14:paraId="384940FE" w14:textId="77777777" w:rsidR="00C5401F" w:rsidRPr="00C5401F" w:rsidRDefault="00C5401F" w:rsidP="00C5401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sz w:val="24"/>
          <w:szCs w:val="24"/>
          <w:lang w:eastAsia="en-CA"/>
        </w:rPr>
        <w:t xml:space="preserve">(“Patch” mode: choose specific line chunks — called </w:t>
      </w:r>
      <w:r w:rsidRPr="00C5401F">
        <w:rPr>
          <w:rFonts w:ascii="Times New Roman" w:hAnsi="Times New Roman"/>
          <w:i/>
          <w:iCs/>
          <w:sz w:val="24"/>
          <w:szCs w:val="24"/>
          <w:lang w:eastAsia="en-CA"/>
        </w:rPr>
        <w:t>hunks</w:t>
      </w:r>
      <w:r w:rsidRPr="00C5401F">
        <w:rPr>
          <w:rFonts w:ascii="Times New Roman" w:hAnsi="Times New Roman"/>
          <w:sz w:val="24"/>
          <w:szCs w:val="24"/>
          <w:lang w:eastAsia="en-CA"/>
        </w:rPr>
        <w:t>.)</w:t>
      </w:r>
    </w:p>
    <w:p w14:paraId="6D4F1B59" w14:textId="77777777" w:rsidR="00C5401F" w:rsidRPr="00C5401F" w:rsidRDefault="00C5401F" w:rsidP="00A079FF">
      <w:pPr>
        <w:pStyle w:val="Heading3"/>
        <w:rPr>
          <w:lang w:eastAsia="en-CA"/>
        </w:rPr>
      </w:pPr>
      <w:bookmarkStart w:id="7" w:name="_Toc213685974"/>
      <w:r w:rsidRPr="00C5401F">
        <w:rPr>
          <w:lang w:eastAsia="en-CA"/>
        </w:rPr>
        <w:t>Step 3 — Commit</w:t>
      </w:r>
      <w:bookmarkEnd w:id="7"/>
    </w:p>
    <w:p w14:paraId="0ED925B0" w14:textId="77777777" w:rsidR="00C5401F" w:rsidRPr="00C5401F" w:rsidRDefault="00C5401F" w:rsidP="00C5401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sz w:val="24"/>
          <w:szCs w:val="24"/>
          <w:lang w:eastAsia="en-CA"/>
        </w:rPr>
        <w:t>Take a permanent snapshot:</w:t>
      </w:r>
    </w:p>
    <w:p w14:paraId="3B878A42" w14:textId="77777777" w:rsidR="00C5401F" w:rsidRPr="00C5401F" w:rsidRDefault="00C5401F" w:rsidP="00C54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commit -m "feat: add AJV schema validation"</w:t>
      </w:r>
    </w:p>
    <w:p w14:paraId="59CFDE17" w14:textId="77777777" w:rsidR="00C5401F" w:rsidRPr="00C5401F" w:rsidRDefault="00C5401F" w:rsidP="00C5401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sz w:val="24"/>
          <w:szCs w:val="24"/>
          <w:lang w:eastAsia="en-CA"/>
        </w:rPr>
        <w:t>Now your local repository has one more commit in its history.</w:t>
      </w:r>
    </w:p>
    <w:p w14:paraId="16880993" w14:textId="77777777" w:rsidR="00C5401F" w:rsidRPr="00C5401F" w:rsidRDefault="00C5401F" w:rsidP="00A079FF">
      <w:pPr>
        <w:pStyle w:val="Heading3"/>
        <w:rPr>
          <w:lang w:eastAsia="en-CA"/>
        </w:rPr>
      </w:pPr>
      <w:bookmarkStart w:id="8" w:name="_Toc213685975"/>
      <w:r w:rsidRPr="00C5401F">
        <w:rPr>
          <w:lang w:eastAsia="en-CA"/>
        </w:rPr>
        <w:t>Step 4 — Push</w:t>
      </w:r>
      <w:bookmarkEnd w:id="8"/>
    </w:p>
    <w:p w14:paraId="7BE4117C" w14:textId="77777777" w:rsidR="00C5401F" w:rsidRPr="00C5401F" w:rsidRDefault="00C5401F" w:rsidP="00C5401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sz w:val="24"/>
          <w:szCs w:val="24"/>
          <w:lang w:eastAsia="en-CA"/>
        </w:rPr>
        <w:t>Share your commits on GitHub:</w:t>
      </w:r>
    </w:p>
    <w:p w14:paraId="777FAE04" w14:textId="77777777" w:rsidR="00C5401F" w:rsidRPr="00C5401F" w:rsidRDefault="00C5401F" w:rsidP="00C54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push</w:t>
      </w:r>
    </w:p>
    <w:p w14:paraId="7843C5E9" w14:textId="77777777" w:rsidR="00C5401F" w:rsidRPr="00C5401F" w:rsidRDefault="00000000" w:rsidP="00C5401F">
      <w:pPr>
        <w:spacing w:before="0"/>
        <w:rPr>
          <w:rFonts w:ascii="Times New Roman" w:hAnsi="Times New Roman"/>
          <w:sz w:val="24"/>
          <w:szCs w:val="24"/>
          <w:lang w:eastAsia="en-CA"/>
        </w:rPr>
      </w:pPr>
      <w:r>
        <w:rPr>
          <w:rFonts w:ascii="Times New Roman" w:hAnsi="Times New Roman"/>
          <w:sz w:val="24"/>
          <w:szCs w:val="24"/>
          <w:lang w:eastAsia="en-CA"/>
        </w:rPr>
        <w:pict w14:anchorId="6CFAD705">
          <v:rect id="_x0000_i1028" style="width:0;height:1.5pt" o:hralign="center" o:hrstd="t" o:hr="t" fillcolor="#a0a0a0" stroked="f"/>
        </w:pict>
      </w:r>
    </w:p>
    <w:p w14:paraId="5B0C8297" w14:textId="3F7D8B55" w:rsidR="00C5401F" w:rsidRPr="00C5401F" w:rsidRDefault="00C5401F" w:rsidP="00A079FF">
      <w:pPr>
        <w:pStyle w:val="Heading2"/>
        <w:rPr>
          <w:lang w:eastAsia="en-CA"/>
        </w:rPr>
      </w:pPr>
      <w:bookmarkStart w:id="9" w:name="_Toc213685976"/>
      <w:r w:rsidRPr="00C5401F">
        <w:rPr>
          <w:lang w:eastAsia="en-CA"/>
        </w:rPr>
        <w:t>Understanding Pull, Fetch, and Checkout</w:t>
      </w:r>
      <w:bookmarkEnd w:id="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3910"/>
        <w:gridCol w:w="2729"/>
      </w:tblGrid>
      <w:tr w:rsidR="00C5401F" w:rsidRPr="00C5401F" w14:paraId="12D1C1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AB9F1" w14:textId="77777777" w:rsidR="00C5401F" w:rsidRPr="00C5401F" w:rsidRDefault="00C5401F" w:rsidP="00C5401F">
            <w:pPr>
              <w:spacing w:befor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2BC1948" w14:textId="77777777" w:rsidR="00C5401F" w:rsidRPr="00C5401F" w:rsidRDefault="00C5401F" w:rsidP="00C5401F">
            <w:pPr>
              <w:spacing w:befor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3522CAFB" w14:textId="77777777" w:rsidR="00C5401F" w:rsidRPr="00C5401F" w:rsidRDefault="00C5401F" w:rsidP="00C5401F">
            <w:pPr>
              <w:spacing w:befor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When to use</w:t>
            </w:r>
          </w:p>
        </w:tc>
      </w:tr>
      <w:tr w:rsidR="00C5401F" w:rsidRPr="00C5401F" w14:paraId="712E0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35B9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Courier New" w:hAnsi="Courier New" w:cs="Courier New"/>
                <w:lang w:eastAsia="en-CA"/>
              </w:rPr>
              <w:t>git fetch</w:t>
            </w:r>
          </w:p>
        </w:tc>
        <w:tc>
          <w:tcPr>
            <w:tcW w:w="0" w:type="auto"/>
            <w:vAlign w:val="center"/>
            <w:hideMark/>
          </w:tcPr>
          <w:p w14:paraId="7460AB22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Downloads new commits from GitHub but doesn’t change your files</w:t>
            </w:r>
          </w:p>
        </w:tc>
        <w:tc>
          <w:tcPr>
            <w:tcW w:w="0" w:type="auto"/>
            <w:vAlign w:val="center"/>
            <w:hideMark/>
          </w:tcPr>
          <w:p w14:paraId="3B9228A5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To preview what’s new remotely</w:t>
            </w:r>
          </w:p>
        </w:tc>
      </w:tr>
      <w:tr w:rsidR="00C5401F" w:rsidRPr="00C5401F" w14:paraId="4A187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BB121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Courier New" w:hAnsi="Courier New" w:cs="Courier New"/>
                <w:lang w:eastAsia="en-CA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1D26E92D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Fetch + merge/rebase new commits into your current branch</w:t>
            </w:r>
          </w:p>
        </w:tc>
        <w:tc>
          <w:tcPr>
            <w:tcW w:w="0" w:type="auto"/>
            <w:vAlign w:val="center"/>
            <w:hideMark/>
          </w:tcPr>
          <w:p w14:paraId="78CC20F0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To get teammates’ latest code</w:t>
            </w:r>
          </w:p>
        </w:tc>
      </w:tr>
      <w:tr w:rsidR="00C5401F" w:rsidRPr="00C5401F" w14:paraId="5AB3A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B16DC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Courier New" w:hAnsi="Courier New" w:cs="Courier New"/>
                <w:lang w:eastAsia="en-CA"/>
              </w:rPr>
              <w:t>git checkout</w:t>
            </w: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 xml:space="preserve"> / </w:t>
            </w:r>
            <w:r w:rsidRPr="00C5401F">
              <w:rPr>
                <w:rFonts w:ascii="Courier New" w:hAnsi="Courier New" w:cs="Courier New"/>
                <w:lang w:eastAsia="en-CA"/>
              </w:rPr>
              <w:t>git switch</w:t>
            </w:r>
          </w:p>
        </w:tc>
        <w:tc>
          <w:tcPr>
            <w:tcW w:w="0" w:type="auto"/>
            <w:vAlign w:val="center"/>
            <w:hideMark/>
          </w:tcPr>
          <w:p w14:paraId="1528B0F8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Replace your working directory with another branch’s snapshot</w:t>
            </w:r>
          </w:p>
        </w:tc>
        <w:tc>
          <w:tcPr>
            <w:tcW w:w="0" w:type="auto"/>
            <w:vAlign w:val="center"/>
            <w:hideMark/>
          </w:tcPr>
          <w:p w14:paraId="5519D2AA" w14:textId="77777777" w:rsidR="00C5401F" w:rsidRPr="00C5401F" w:rsidRDefault="00C5401F" w:rsidP="00C5401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To move between branches or older versions</w:t>
            </w:r>
          </w:p>
        </w:tc>
      </w:tr>
    </w:tbl>
    <w:p w14:paraId="387DDF13" w14:textId="77777777" w:rsidR="00C5401F" w:rsidRPr="00C5401F" w:rsidRDefault="00C5401F" w:rsidP="00A079FF">
      <w:pPr>
        <w:pStyle w:val="Heading3"/>
        <w:rPr>
          <w:lang w:eastAsia="en-CA"/>
        </w:rPr>
      </w:pPr>
      <w:bookmarkStart w:id="10" w:name="_Toc213685977"/>
      <w:r w:rsidRPr="00C5401F">
        <w:rPr>
          <w:lang w:eastAsia="en-CA"/>
        </w:rPr>
        <w:t>Key insight:</w:t>
      </w:r>
      <w:bookmarkEnd w:id="10"/>
    </w:p>
    <w:p w14:paraId="4FE39D3D" w14:textId="77777777" w:rsidR="00C5401F" w:rsidRPr="00C5401F" w:rsidRDefault="00C5401F" w:rsidP="00C5401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Checkout = Replace</w:t>
      </w:r>
      <w:r w:rsidRPr="00C5401F">
        <w:rPr>
          <w:rFonts w:ascii="Times New Roman" w:hAnsi="Times New Roman"/>
          <w:sz w:val="24"/>
          <w:szCs w:val="24"/>
          <w:lang w:eastAsia="en-CA"/>
        </w:rPr>
        <w:t>,</w:t>
      </w:r>
      <w:r w:rsidRPr="00C5401F">
        <w:rPr>
          <w:rFonts w:ascii="Times New Roman" w:hAnsi="Times New Roman"/>
          <w:sz w:val="24"/>
          <w:szCs w:val="24"/>
          <w:lang w:eastAsia="en-CA"/>
        </w:rPr>
        <w:br/>
      </w: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Pull = Update &amp; integrate</w:t>
      </w:r>
      <w:r w:rsidRPr="00C5401F">
        <w:rPr>
          <w:rFonts w:ascii="Times New Roman" w:hAnsi="Times New Roman"/>
          <w:sz w:val="24"/>
          <w:szCs w:val="24"/>
          <w:lang w:eastAsia="en-CA"/>
        </w:rPr>
        <w:t>,</w:t>
      </w:r>
      <w:r w:rsidRPr="00C5401F">
        <w:rPr>
          <w:rFonts w:ascii="Times New Roman" w:hAnsi="Times New Roman"/>
          <w:sz w:val="24"/>
          <w:szCs w:val="24"/>
          <w:lang w:eastAsia="en-CA"/>
        </w:rPr>
        <w:br/>
      </w: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Fetch = Download only</w:t>
      </w:r>
      <w:r w:rsidRPr="00C5401F">
        <w:rPr>
          <w:rFonts w:ascii="Times New Roman" w:hAnsi="Times New Roman"/>
          <w:sz w:val="24"/>
          <w:szCs w:val="24"/>
          <w:lang w:eastAsia="en-CA"/>
        </w:rPr>
        <w:t>.</w:t>
      </w:r>
    </w:p>
    <w:p w14:paraId="6A1415FC" w14:textId="77777777" w:rsidR="00C5401F" w:rsidRPr="00C5401F" w:rsidRDefault="00000000" w:rsidP="00C5401F">
      <w:pPr>
        <w:spacing w:before="0"/>
        <w:rPr>
          <w:rFonts w:ascii="Times New Roman" w:hAnsi="Times New Roman"/>
          <w:sz w:val="24"/>
          <w:szCs w:val="24"/>
          <w:lang w:eastAsia="en-CA"/>
        </w:rPr>
      </w:pPr>
      <w:r>
        <w:rPr>
          <w:rFonts w:ascii="Times New Roman" w:hAnsi="Times New Roman"/>
          <w:sz w:val="24"/>
          <w:szCs w:val="24"/>
          <w:lang w:eastAsia="en-CA"/>
        </w:rPr>
        <w:pict w14:anchorId="6E17CF41">
          <v:rect id="_x0000_i1029" style="width:0;height:1.5pt" o:hralign="center" o:hrstd="t" o:hr="t" fillcolor="#a0a0a0" stroked="f"/>
        </w:pict>
      </w:r>
    </w:p>
    <w:p w14:paraId="1F9C42CF" w14:textId="21CC1DBC" w:rsidR="00C5401F" w:rsidRPr="00C5401F" w:rsidRDefault="00C5401F" w:rsidP="00A079FF">
      <w:pPr>
        <w:pStyle w:val="Heading2"/>
        <w:rPr>
          <w:lang w:eastAsia="en-CA"/>
        </w:rPr>
      </w:pPr>
      <w:bookmarkStart w:id="11" w:name="_Toc213685978"/>
      <w:r w:rsidRPr="00C5401F">
        <w:rPr>
          <w:lang w:eastAsia="en-CA"/>
        </w:rPr>
        <w:t>What Happens When You Checkout</w:t>
      </w:r>
      <w:bookmarkEnd w:id="11"/>
    </w:p>
    <w:p w14:paraId="48BBC602" w14:textId="77777777" w:rsidR="00C5401F" w:rsidRPr="00C5401F" w:rsidRDefault="00C5401F" w:rsidP="00A079F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sz w:val="24"/>
          <w:szCs w:val="24"/>
          <w:lang w:eastAsia="en-CA"/>
        </w:rPr>
        <w:t xml:space="preserve">When you </w:t>
      </w:r>
      <w:r w:rsidRPr="00C5401F">
        <w:rPr>
          <w:rFonts w:ascii="Courier New" w:hAnsi="Courier New" w:cs="Courier New"/>
          <w:lang w:eastAsia="en-CA"/>
        </w:rPr>
        <w:t>checkout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or </w:t>
      </w:r>
      <w:r w:rsidRPr="00C5401F">
        <w:rPr>
          <w:rFonts w:ascii="Courier New" w:hAnsi="Courier New" w:cs="Courier New"/>
          <w:lang w:eastAsia="en-CA"/>
        </w:rPr>
        <w:t>switch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to another branch: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9"/>
        <w:gridCol w:w="3721"/>
      </w:tblGrid>
      <w:tr w:rsidR="00C5401F" w:rsidRPr="00C5401F" w14:paraId="18EEB5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80727" w14:textId="77777777" w:rsidR="00C5401F" w:rsidRPr="00C5401F" w:rsidRDefault="00C5401F" w:rsidP="00A079FF">
            <w:pPr>
              <w:spacing w:befor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lastRenderedPageBreak/>
              <w:t>Situation</w:t>
            </w:r>
          </w:p>
        </w:tc>
        <w:tc>
          <w:tcPr>
            <w:tcW w:w="0" w:type="auto"/>
            <w:vAlign w:val="center"/>
            <w:hideMark/>
          </w:tcPr>
          <w:p w14:paraId="5727477F" w14:textId="77777777" w:rsidR="00C5401F" w:rsidRPr="00C5401F" w:rsidRDefault="00C5401F" w:rsidP="00A079FF">
            <w:pPr>
              <w:spacing w:befor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What Git Does</w:t>
            </w:r>
          </w:p>
        </w:tc>
      </w:tr>
      <w:tr w:rsidR="00C5401F" w:rsidRPr="00C5401F" w14:paraId="021EB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DD624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You have no uncommitted changes</w:t>
            </w:r>
          </w:p>
        </w:tc>
        <w:tc>
          <w:tcPr>
            <w:tcW w:w="0" w:type="auto"/>
            <w:vAlign w:val="center"/>
            <w:hideMark/>
          </w:tcPr>
          <w:p w14:paraId="5FFCD906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Replaces your files to match the target branch</w:t>
            </w:r>
          </w:p>
        </w:tc>
      </w:tr>
      <w:tr w:rsidR="00C5401F" w:rsidRPr="00C5401F" w14:paraId="7B8E7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57EC1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You have local edits that would be lost</w:t>
            </w:r>
          </w:p>
        </w:tc>
        <w:tc>
          <w:tcPr>
            <w:tcW w:w="0" w:type="auto"/>
            <w:vAlign w:val="center"/>
            <w:hideMark/>
          </w:tcPr>
          <w:p w14:paraId="299CB312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Refuses to switch</w:t>
            </w:r>
          </w:p>
        </w:tc>
      </w:tr>
      <w:tr w:rsidR="00C5401F" w:rsidRPr="00C5401F" w14:paraId="6672D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3F6AD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You have untracked files that conflict with target branch files</w:t>
            </w:r>
          </w:p>
        </w:tc>
        <w:tc>
          <w:tcPr>
            <w:tcW w:w="0" w:type="auto"/>
            <w:vAlign w:val="center"/>
            <w:hideMark/>
          </w:tcPr>
          <w:p w14:paraId="35BB1DCB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Refuses to switch</w:t>
            </w:r>
          </w:p>
        </w:tc>
      </w:tr>
      <w:tr w:rsidR="00C5401F" w:rsidRPr="00C5401F" w14:paraId="5612A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3D1E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You force it (</w:t>
            </w:r>
            <w:r w:rsidRPr="00C5401F">
              <w:rPr>
                <w:rFonts w:ascii="Courier New" w:hAnsi="Courier New" w:cs="Courier New"/>
                <w:lang w:eastAsia="en-CA"/>
              </w:rPr>
              <w:t>-f</w:t>
            </w: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21A062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Overwrites everything — permanent loss</w:t>
            </w:r>
          </w:p>
        </w:tc>
      </w:tr>
    </w:tbl>
    <w:p w14:paraId="256E208D" w14:textId="77777777" w:rsidR="00C5401F" w:rsidRPr="00C5401F" w:rsidRDefault="00C5401F" w:rsidP="00A079F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sz w:val="24"/>
          <w:szCs w:val="24"/>
          <w:lang w:eastAsia="en-CA"/>
        </w:rPr>
        <w:t xml:space="preserve">Checkout is meant to </w:t>
      </w: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swap entire snapshots</w:t>
      </w:r>
      <w:r w:rsidRPr="00C5401F">
        <w:rPr>
          <w:rFonts w:ascii="Times New Roman" w:hAnsi="Times New Roman"/>
          <w:sz w:val="24"/>
          <w:szCs w:val="24"/>
          <w:lang w:eastAsia="en-CA"/>
        </w:rPr>
        <w:t>, not merge differences.</w:t>
      </w:r>
      <w:r w:rsidRPr="00C5401F">
        <w:rPr>
          <w:rFonts w:ascii="Times New Roman" w:hAnsi="Times New Roman"/>
          <w:sz w:val="24"/>
          <w:szCs w:val="24"/>
          <w:lang w:eastAsia="en-CA"/>
        </w:rPr>
        <w:br/>
        <w:t xml:space="preserve">If you need to </w:t>
      </w:r>
      <w:r w:rsidRPr="00C5401F">
        <w:rPr>
          <w:rFonts w:ascii="Times New Roman" w:hAnsi="Times New Roman"/>
          <w:i/>
          <w:iCs/>
          <w:sz w:val="24"/>
          <w:szCs w:val="24"/>
          <w:lang w:eastAsia="en-CA"/>
        </w:rPr>
        <w:t>combine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differences, use </w:t>
      </w: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merge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or </w:t>
      </w: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rebase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instead.</w:t>
      </w:r>
    </w:p>
    <w:p w14:paraId="0CE38F3A" w14:textId="77777777" w:rsidR="00C5401F" w:rsidRPr="00C5401F" w:rsidRDefault="00000000" w:rsidP="00A079FF">
      <w:pPr>
        <w:spacing w:before="0"/>
        <w:rPr>
          <w:rFonts w:ascii="Times New Roman" w:hAnsi="Times New Roman"/>
          <w:sz w:val="24"/>
          <w:szCs w:val="24"/>
          <w:lang w:eastAsia="en-CA"/>
        </w:rPr>
      </w:pPr>
      <w:r>
        <w:rPr>
          <w:rFonts w:ascii="Times New Roman" w:hAnsi="Times New Roman"/>
          <w:sz w:val="24"/>
          <w:szCs w:val="24"/>
          <w:lang w:eastAsia="en-CA"/>
        </w:rPr>
        <w:pict w14:anchorId="2276D4F2">
          <v:rect id="_x0000_i1030" style="width:0;height:1.5pt" o:hralign="center" o:hrstd="t" o:hr="t" fillcolor="#a0a0a0" stroked="f"/>
        </w:pict>
      </w:r>
    </w:p>
    <w:p w14:paraId="10FA5AEC" w14:textId="31ED7679" w:rsidR="00C5401F" w:rsidRPr="00C5401F" w:rsidRDefault="00C5401F" w:rsidP="00A079FF">
      <w:pPr>
        <w:pStyle w:val="Heading2"/>
        <w:rPr>
          <w:lang w:eastAsia="en-CA"/>
        </w:rPr>
      </w:pPr>
      <w:bookmarkStart w:id="12" w:name="_Toc213685979"/>
      <w:r w:rsidRPr="00C5401F">
        <w:rPr>
          <w:lang w:eastAsia="en-CA"/>
        </w:rPr>
        <w:t>Pull vs. Merge vs. Rebase</w:t>
      </w:r>
      <w:bookmarkEnd w:id="12"/>
    </w:p>
    <w:p w14:paraId="6F7EC1B5" w14:textId="77777777" w:rsidR="00C5401F" w:rsidRPr="00C5401F" w:rsidRDefault="00C5401F" w:rsidP="00A079FF">
      <w:pPr>
        <w:pStyle w:val="Heading3"/>
        <w:rPr>
          <w:rFonts w:ascii="Times New Roman" w:hAnsi="Times New Roman"/>
          <w:sz w:val="27"/>
          <w:szCs w:val="27"/>
          <w:lang w:eastAsia="en-CA"/>
        </w:rPr>
      </w:pPr>
      <w:bookmarkStart w:id="13" w:name="_Toc213685980"/>
      <w:r w:rsidRPr="00C5401F">
        <w:rPr>
          <w:rFonts w:ascii="Segoe UI Emoji" w:hAnsi="Segoe UI Emoji" w:cs="Segoe UI Emoji"/>
          <w:sz w:val="27"/>
          <w:szCs w:val="27"/>
          <w:lang w:eastAsia="en-CA"/>
        </w:rPr>
        <w:t>🔄</w:t>
      </w:r>
      <w:r w:rsidRPr="00C5401F">
        <w:rPr>
          <w:rFonts w:ascii="Times New Roman" w:hAnsi="Times New Roman"/>
          <w:sz w:val="27"/>
          <w:szCs w:val="27"/>
          <w:lang w:eastAsia="en-CA"/>
        </w:rPr>
        <w:t xml:space="preserve"> </w:t>
      </w:r>
      <w:r w:rsidRPr="00C5401F">
        <w:rPr>
          <w:lang w:eastAsia="en-CA"/>
        </w:rPr>
        <w:t>git pull</w:t>
      </w:r>
      <w:bookmarkEnd w:id="13"/>
    </w:p>
    <w:p w14:paraId="6CDA42E0" w14:textId="77777777" w:rsidR="00C5401F" w:rsidRPr="00C5401F" w:rsidRDefault="00C5401F" w:rsidP="00A079F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sz w:val="24"/>
          <w:szCs w:val="24"/>
          <w:lang w:eastAsia="en-CA"/>
        </w:rPr>
        <w:t>Fetches and integrates remote commits into your current branch.</w:t>
      </w:r>
      <w:r w:rsidRPr="00C5401F">
        <w:rPr>
          <w:rFonts w:ascii="Times New Roman" w:hAnsi="Times New Roman"/>
          <w:sz w:val="24"/>
          <w:szCs w:val="24"/>
          <w:lang w:eastAsia="en-CA"/>
        </w:rPr>
        <w:br/>
        <w:t xml:space="preserve">If both you and others changed files, Git attempts to </w:t>
      </w: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merge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them.</w:t>
      </w:r>
    </w:p>
    <w:p w14:paraId="0C446A9D" w14:textId="77777777" w:rsidR="00C5401F" w:rsidRPr="00C5401F" w:rsidRDefault="00C5401F" w:rsidP="00A079FF">
      <w:pPr>
        <w:pStyle w:val="Heading3"/>
        <w:rPr>
          <w:rFonts w:ascii="Times New Roman" w:hAnsi="Times New Roman"/>
          <w:sz w:val="27"/>
          <w:szCs w:val="27"/>
          <w:lang w:eastAsia="en-CA"/>
        </w:rPr>
      </w:pPr>
      <w:bookmarkStart w:id="14" w:name="_Toc213685981"/>
      <w:r w:rsidRPr="00C5401F">
        <w:rPr>
          <w:rFonts w:ascii="Segoe UI Emoji" w:hAnsi="Segoe UI Emoji" w:cs="Segoe UI Emoji"/>
          <w:sz w:val="27"/>
          <w:szCs w:val="27"/>
          <w:lang w:eastAsia="en-CA"/>
        </w:rPr>
        <w:t>🤝</w:t>
      </w:r>
      <w:r w:rsidRPr="00C5401F">
        <w:rPr>
          <w:rFonts w:ascii="Times New Roman" w:hAnsi="Times New Roman"/>
          <w:sz w:val="27"/>
          <w:szCs w:val="27"/>
          <w:lang w:eastAsia="en-CA"/>
        </w:rPr>
        <w:t xml:space="preserve"> </w:t>
      </w:r>
      <w:r w:rsidRPr="00C5401F">
        <w:rPr>
          <w:lang w:eastAsia="en-CA"/>
        </w:rPr>
        <w:t>git merge</w:t>
      </w:r>
      <w:bookmarkEnd w:id="14"/>
    </w:p>
    <w:p w14:paraId="37BAB76B" w14:textId="77777777" w:rsidR="00C5401F" w:rsidRPr="00C5401F" w:rsidRDefault="00C5401F" w:rsidP="00A079F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sz w:val="24"/>
          <w:szCs w:val="24"/>
          <w:lang w:eastAsia="en-CA"/>
        </w:rPr>
        <w:t>Combines two branches’ histories explicitly:</w:t>
      </w:r>
    </w:p>
    <w:p w14:paraId="111B480F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merge feature/validator-fix</w:t>
      </w:r>
    </w:p>
    <w:p w14:paraId="5EA8262A" w14:textId="77777777" w:rsidR="00C5401F" w:rsidRPr="00C5401F" w:rsidRDefault="00C5401F" w:rsidP="00A079F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sz w:val="24"/>
          <w:szCs w:val="24"/>
          <w:lang w:eastAsia="en-CA"/>
        </w:rPr>
        <w:t>Creates a new “merge commit” linking both histories.</w:t>
      </w:r>
    </w:p>
    <w:p w14:paraId="73CCF45E" w14:textId="77777777" w:rsidR="00C5401F" w:rsidRPr="00C5401F" w:rsidRDefault="00C5401F" w:rsidP="00A079FF">
      <w:pPr>
        <w:pStyle w:val="Heading3"/>
        <w:rPr>
          <w:rFonts w:ascii="Times New Roman" w:hAnsi="Times New Roman"/>
          <w:sz w:val="27"/>
          <w:szCs w:val="27"/>
          <w:lang w:eastAsia="en-CA"/>
        </w:rPr>
      </w:pPr>
      <w:bookmarkStart w:id="15" w:name="_Toc213685982"/>
      <w:r w:rsidRPr="00C5401F">
        <w:rPr>
          <w:rFonts w:ascii="Segoe UI Emoji" w:hAnsi="Segoe UI Emoji" w:cs="Segoe UI Emoji"/>
          <w:sz w:val="27"/>
          <w:szCs w:val="27"/>
          <w:lang w:eastAsia="en-CA"/>
        </w:rPr>
        <w:t>🧬</w:t>
      </w:r>
      <w:r w:rsidRPr="00C5401F">
        <w:rPr>
          <w:rFonts w:ascii="Times New Roman" w:hAnsi="Times New Roman"/>
          <w:sz w:val="27"/>
          <w:szCs w:val="27"/>
          <w:lang w:eastAsia="en-CA"/>
        </w:rPr>
        <w:t xml:space="preserve"> </w:t>
      </w:r>
      <w:r w:rsidRPr="00C5401F">
        <w:rPr>
          <w:lang w:eastAsia="en-CA"/>
        </w:rPr>
        <w:t>git rebase</w:t>
      </w:r>
      <w:bookmarkEnd w:id="15"/>
    </w:p>
    <w:p w14:paraId="18C7B58F" w14:textId="77777777" w:rsidR="00C5401F" w:rsidRPr="00C5401F" w:rsidRDefault="00C5401F" w:rsidP="00A079F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sz w:val="24"/>
          <w:szCs w:val="24"/>
          <w:lang w:eastAsia="en-CA"/>
        </w:rPr>
        <w:t xml:space="preserve">Replays your commits </w:t>
      </w:r>
      <w:r w:rsidRPr="00C5401F">
        <w:rPr>
          <w:rFonts w:ascii="Times New Roman" w:hAnsi="Times New Roman"/>
          <w:i/>
          <w:iCs/>
          <w:sz w:val="24"/>
          <w:szCs w:val="24"/>
          <w:lang w:eastAsia="en-CA"/>
        </w:rPr>
        <w:t>on top of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another branch (keeps history linear):</w:t>
      </w:r>
    </w:p>
    <w:p w14:paraId="408CE8B8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rebase main</w:t>
      </w:r>
    </w:p>
    <w:p w14:paraId="78C8B667" w14:textId="77777777" w:rsidR="00C5401F" w:rsidRPr="00C5401F" w:rsidRDefault="00C5401F" w:rsidP="00A079F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sz w:val="24"/>
          <w:szCs w:val="24"/>
          <w:lang w:eastAsia="en-CA"/>
        </w:rPr>
        <w:t>Useful for keeping feature branches up to date before merging.</w:t>
      </w:r>
    </w:p>
    <w:p w14:paraId="470A8C45" w14:textId="77777777" w:rsidR="00C5401F" w:rsidRPr="00C5401F" w:rsidRDefault="00000000" w:rsidP="00A079FF">
      <w:pPr>
        <w:spacing w:before="0"/>
        <w:rPr>
          <w:rFonts w:ascii="Times New Roman" w:hAnsi="Times New Roman"/>
          <w:sz w:val="24"/>
          <w:szCs w:val="24"/>
          <w:lang w:eastAsia="en-CA"/>
        </w:rPr>
      </w:pPr>
      <w:r>
        <w:rPr>
          <w:rFonts w:ascii="Times New Roman" w:hAnsi="Times New Roman"/>
          <w:sz w:val="24"/>
          <w:szCs w:val="24"/>
          <w:lang w:eastAsia="en-CA"/>
        </w:rPr>
        <w:pict w14:anchorId="43D403C8">
          <v:rect id="_x0000_i1031" style="width:0;height:1.5pt" o:hralign="center" o:hrstd="t" o:hr="t" fillcolor="#a0a0a0" stroked="f"/>
        </w:pict>
      </w:r>
    </w:p>
    <w:p w14:paraId="7AB420D5" w14:textId="16C74148" w:rsidR="00C5401F" w:rsidRPr="00C5401F" w:rsidRDefault="00C5401F" w:rsidP="00A079FF">
      <w:pPr>
        <w:pStyle w:val="Heading2"/>
        <w:rPr>
          <w:lang w:eastAsia="en-CA"/>
        </w:rPr>
      </w:pPr>
      <w:bookmarkStart w:id="16" w:name="_Toc213685983"/>
      <w:r w:rsidRPr="00C5401F">
        <w:rPr>
          <w:lang w:eastAsia="en-CA"/>
        </w:rPr>
        <w:t>Collaboration Scenarios</w:t>
      </w:r>
      <w:bookmarkEnd w:id="16"/>
    </w:p>
    <w:p w14:paraId="6B5C8F8D" w14:textId="77777777" w:rsidR="00C5401F" w:rsidRPr="00C5401F" w:rsidRDefault="00C5401F" w:rsidP="00A079FF">
      <w:pPr>
        <w:pStyle w:val="Heading3"/>
        <w:rPr>
          <w:lang w:eastAsia="en-CA"/>
        </w:rPr>
      </w:pPr>
      <w:bookmarkStart w:id="17" w:name="_Toc213685984"/>
      <w:r w:rsidRPr="00C5401F">
        <w:rPr>
          <w:lang w:eastAsia="en-CA"/>
        </w:rPr>
        <w:t>Case 1 — You and Bob work on the same branch</w:t>
      </w:r>
      <w:bookmarkEnd w:id="17"/>
    </w:p>
    <w:p w14:paraId="58FBFDF2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pull --rebase     # bring in Bob’s commits before pushing yours</w:t>
      </w:r>
    </w:p>
    <w:p w14:paraId="564A1224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# fix any conflicts</w:t>
      </w:r>
    </w:p>
    <w:p w14:paraId="72A6D820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push</w:t>
      </w:r>
    </w:p>
    <w:p w14:paraId="05BE36CB" w14:textId="77777777" w:rsidR="00C5401F" w:rsidRPr="00C5401F" w:rsidRDefault="00C5401F" w:rsidP="00A079FF">
      <w:pPr>
        <w:pStyle w:val="Heading3"/>
        <w:rPr>
          <w:lang w:eastAsia="en-CA"/>
        </w:rPr>
      </w:pPr>
      <w:bookmarkStart w:id="18" w:name="_Toc213685985"/>
      <w:r w:rsidRPr="00C5401F">
        <w:rPr>
          <w:lang w:eastAsia="en-CA"/>
        </w:rPr>
        <w:t>Case 2 — You each have separate branches</w:t>
      </w:r>
      <w:bookmarkEnd w:id="18"/>
    </w:p>
    <w:p w14:paraId="6D48C443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fetch</w:t>
      </w:r>
    </w:p>
    <w:p w14:paraId="1B9E393A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checkout my-branch</w:t>
      </w:r>
    </w:p>
    <w:p w14:paraId="2006155A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merge origin/bob-branch   # or `git rebase` for a linear history</w:t>
      </w:r>
    </w:p>
    <w:p w14:paraId="246DE8C7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push</w:t>
      </w:r>
    </w:p>
    <w:p w14:paraId="2787CDEC" w14:textId="77777777" w:rsidR="00C5401F" w:rsidRPr="00C5401F" w:rsidRDefault="00C5401F" w:rsidP="00A079FF">
      <w:pPr>
        <w:pStyle w:val="Heading3"/>
        <w:rPr>
          <w:lang w:eastAsia="en-CA"/>
        </w:rPr>
      </w:pPr>
      <w:bookmarkStart w:id="19" w:name="_Toc213685986"/>
      <w:r w:rsidRPr="00C5401F">
        <w:rPr>
          <w:lang w:eastAsia="en-CA"/>
        </w:rPr>
        <w:lastRenderedPageBreak/>
        <w:t>Case 3 — Bob’s changes merged into main</w:t>
      </w:r>
      <w:bookmarkEnd w:id="19"/>
    </w:p>
    <w:p w14:paraId="1FF38FFB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fetch</w:t>
      </w:r>
    </w:p>
    <w:p w14:paraId="5DE76154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rebase origin/main</w:t>
      </w:r>
    </w:p>
    <w:p w14:paraId="108DC8DB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# or</w:t>
      </w:r>
    </w:p>
    <w:p w14:paraId="2A5F3E45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merge origin/main</w:t>
      </w:r>
    </w:p>
    <w:p w14:paraId="22E4A633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push</w:t>
      </w:r>
    </w:p>
    <w:p w14:paraId="38C8B0CB" w14:textId="77777777" w:rsidR="00C5401F" w:rsidRPr="00C5401F" w:rsidRDefault="00000000" w:rsidP="00A079FF">
      <w:pPr>
        <w:spacing w:before="0"/>
        <w:rPr>
          <w:rFonts w:ascii="Times New Roman" w:hAnsi="Times New Roman"/>
          <w:sz w:val="24"/>
          <w:szCs w:val="24"/>
          <w:lang w:eastAsia="en-CA"/>
        </w:rPr>
      </w:pPr>
      <w:r>
        <w:rPr>
          <w:rFonts w:ascii="Times New Roman" w:hAnsi="Times New Roman"/>
          <w:sz w:val="24"/>
          <w:szCs w:val="24"/>
          <w:lang w:eastAsia="en-CA"/>
        </w:rPr>
        <w:pict w14:anchorId="37A1EE84">
          <v:rect id="_x0000_i1032" style="width:0;height:1.5pt" o:hralign="center" o:hrstd="t" o:hr="t" fillcolor="#a0a0a0" stroked="f"/>
        </w:pict>
      </w:r>
    </w:p>
    <w:p w14:paraId="0633336B" w14:textId="2E20E4B3" w:rsidR="00C5401F" w:rsidRPr="00C5401F" w:rsidRDefault="00C5401F" w:rsidP="00A079FF">
      <w:pPr>
        <w:pStyle w:val="Heading2"/>
        <w:rPr>
          <w:lang w:eastAsia="en-CA"/>
        </w:rPr>
      </w:pPr>
      <w:bookmarkStart w:id="20" w:name="_Toc213685987"/>
      <w:r w:rsidRPr="00C5401F">
        <w:rPr>
          <w:lang w:eastAsia="en-CA"/>
        </w:rPr>
        <w:t>Handling Conflicts</w:t>
      </w:r>
      <w:bookmarkEnd w:id="20"/>
    </w:p>
    <w:p w14:paraId="754830E9" w14:textId="77777777" w:rsidR="00C5401F" w:rsidRPr="00C5401F" w:rsidRDefault="00C5401F" w:rsidP="00A079F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sz w:val="24"/>
          <w:szCs w:val="24"/>
          <w:lang w:eastAsia="en-CA"/>
        </w:rPr>
        <w:t>When two branches change the same lines differently, Git can’t auto-merge.</w:t>
      </w:r>
      <w:r w:rsidRPr="00C5401F">
        <w:rPr>
          <w:rFonts w:ascii="Times New Roman" w:hAnsi="Times New Roman"/>
          <w:sz w:val="24"/>
          <w:szCs w:val="24"/>
          <w:lang w:eastAsia="en-CA"/>
        </w:rPr>
        <w:br/>
        <w:t>It marks conflicts like this:</w:t>
      </w:r>
    </w:p>
    <w:p w14:paraId="6D895ED1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&lt;&lt;&lt;&lt;&lt;&lt;&lt; HEAD</w:t>
      </w:r>
    </w:p>
    <w:p w14:paraId="4A0761A6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your version</w:t>
      </w:r>
    </w:p>
    <w:p w14:paraId="183A0289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=======</w:t>
      </w:r>
    </w:p>
    <w:p w14:paraId="04800476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Bob's version</w:t>
      </w:r>
    </w:p>
    <w:p w14:paraId="3E37C94E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&gt;&gt;&gt;&gt;&gt;&gt;&gt; feature/bob</w:t>
      </w:r>
    </w:p>
    <w:p w14:paraId="7D329624" w14:textId="77777777" w:rsidR="00C5401F" w:rsidRPr="00C5401F" w:rsidRDefault="00C5401F" w:rsidP="00A079F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sz w:val="24"/>
          <w:szCs w:val="24"/>
          <w:lang w:eastAsia="en-CA"/>
        </w:rPr>
        <w:t>You edit the file manually to choose the correct content, then:</w:t>
      </w:r>
    </w:p>
    <w:p w14:paraId="18B6D6FF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add &lt;file&gt;</w:t>
      </w:r>
    </w:p>
    <w:p w14:paraId="3962A81D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commit  # or `git rebase --continue`</w:t>
      </w:r>
    </w:p>
    <w:p w14:paraId="18D83236" w14:textId="77777777" w:rsidR="00C5401F" w:rsidRPr="00C5401F" w:rsidRDefault="00000000" w:rsidP="00A079FF">
      <w:pPr>
        <w:spacing w:before="0"/>
        <w:rPr>
          <w:rFonts w:ascii="Times New Roman" w:hAnsi="Times New Roman"/>
          <w:sz w:val="24"/>
          <w:szCs w:val="24"/>
          <w:lang w:eastAsia="en-CA"/>
        </w:rPr>
      </w:pPr>
      <w:r>
        <w:rPr>
          <w:rFonts w:ascii="Times New Roman" w:hAnsi="Times New Roman"/>
          <w:sz w:val="24"/>
          <w:szCs w:val="24"/>
          <w:lang w:eastAsia="en-CA"/>
        </w:rPr>
        <w:pict w14:anchorId="5A481624">
          <v:rect id="_x0000_i1033" style="width:0;height:1.5pt" o:hralign="center" o:hrstd="t" o:hr="t" fillcolor="#a0a0a0" stroked="f"/>
        </w:pict>
      </w:r>
    </w:p>
    <w:p w14:paraId="390AF4A5" w14:textId="13BC72A1" w:rsidR="00C5401F" w:rsidRPr="00C5401F" w:rsidRDefault="00C5401F" w:rsidP="00A079FF">
      <w:pPr>
        <w:pStyle w:val="Heading2"/>
        <w:rPr>
          <w:lang w:eastAsia="en-CA"/>
        </w:rPr>
      </w:pPr>
      <w:bookmarkStart w:id="21" w:name="_Toc213685988"/>
      <w:r w:rsidRPr="00C5401F">
        <w:rPr>
          <w:lang w:eastAsia="en-CA"/>
        </w:rPr>
        <w:t>Safe Switching and WIP (Work In Progress)</w:t>
      </w:r>
      <w:bookmarkEnd w:id="21"/>
    </w:p>
    <w:p w14:paraId="74582C2A" w14:textId="77777777" w:rsidR="00C5401F" w:rsidRPr="00C5401F" w:rsidRDefault="00C5401F" w:rsidP="00A079F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sz w:val="24"/>
          <w:szCs w:val="24"/>
          <w:lang w:eastAsia="en-CA"/>
        </w:rPr>
        <w:t>If you have unfinished work but need to switch branches:</w:t>
      </w:r>
    </w:p>
    <w:p w14:paraId="75A3395F" w14:textId="77777777" w:rsidR="00C5401F" w:rsidRPr="00C5401F" w:rsidRDefault="00C5401F" w:rsidP="00A079FF">
      <w:pPr>
        <w:pStyle w:val="Heading3"/>
        <w:rPr>
          <w:lang w:eastAsia="en-CA"/>
        </w:rPr>
      </w:pPr>
      <w:bookmarkStart w:id="22" w:name="_Toc213685989"/>
      <w:r w:rsidRPr="00C5401F">
        <w:rPr>
          <w:lang w:eastAsia="en-CA"/>
        </w:rPr>
        <w:t>Option 1 — Commit a “WIP” snapshot</w:t>
      </w:r>
      <w:bookmarkEnd w:id="22"/>
    </w:p>
    <w:p w14:paraId="11DCE3EE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add .</w:t>
      </w:r>
    </w:p>
    <w:p w14:paraId="6220E305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commit -m "WIP: in-progress edits"</w:t>
      </w:r>
    </w:p>
    <w:p w14:paraId="22B2348C" w14:textId="1CE87975" w:rsidR="00C5401F" w:rsidRPr="00C5401F" w:rsidRDefault="00C5401F" w:rsidP="00A079FF">
      <w:pPr>
        <w:pStyle w:val="Heading3"/>
        <w:rPr>
          <w:lang w:eastAsia="en-CA"/>
        </w:rPr>
      </w:pPr>
      <w:bookmarkStart w:id="23" w:name="_Toc213685990"/>
      <w:r w:rsidRPr="00C5401F">
        <w:rPr>
          <w:lang w:eastAsia="en-CA"/>
        </w:rPr>
        <w:t>Option 2 — Stash temporarily</w:t>
      </w:r>
      <w:bookmarkEnd w:id="23"/>
    </w:p>
    <w:p w14:paraId="2996B0C2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stash push -m "my WIP"</w:t>
      </w:r>
    </w:p>
    <w:p w14:paraId="1507CA69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switch main</w:t>
      </w:r>
    </w:p>
    <w:p w14:paraId="66ECE001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# later</w:t>
      </w:r>
    </w:p>
    <w:p w14:paraId="285A799B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switch feature-x</w:t>
      </w:r>
    </w:p>
    <w:p w14:paraId="31F7F0B9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stash pop</w:t>
      </w:r>
    </w:p>
    <w:p w14:paraId="0FDAB2A4" w14:textId="77777777" w:rsidR="00C5401F" w:rsidRPr="00C5401F" w:rsidRDefault="00C5401F" w:rsidP="00A079FF">
      <w:pPr>
        <w:pStyle w:val="Heading3"/>
        <w:rPr>
          <w:lang w:eastAsia="en-CA"/>
        </w:rPr>
      </w:pPr>
      <w:bookmarkStart w:id="24" w:name="_Toc213685991"/>
      <w:r w:rsidRPr="00C5401F">
        <w:rPr>
          <w:lang w:eastAsia="en-CA"/>
        </w:rPr>
        <w:t>Option 3 — Use a worktree (advanced but safer)</w:t>
      </w:r>
      <w:bookmarkEnd w:id="24"/>
    </w:p>
    <w:p w14:paraId="5403F15A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worktree add ../hatpro-feature-x feature-x</w:t>
      </w:r>
    </w:p>
    <w:p w14:paraId="364EF73E" w14:textId="77777777" w:rsidR="00C5401F" w:rsidRPr="00C5401F" w:rsidRDefault="00C5401F" w:rsidP="00A079F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sz w:val="24"/>
          <w:szCs w:val="24"/>
          <w:lang w:eastAsia="en-CA"/>
        </w:rPr>
        <w:t>Each branch lives in its own folder — no overwriting risk.</w:t>
      </w:r>
    </w:p>
    <w:p w14:paraId="0E6FCE6F" w14:textId="77777777" w:rsidR="00C5401F" w:rsidRPr="00C5401F" w:rsidRDefault="00000000" w:rsidP="00A079FF">
      <w:pPr>
        <w:spacing w:before="0"/>
        <w:rPr>
          <w:rFonts w:ascii="Times New Roman" w:hAnsi="Times New Roman"/>
          <w:sz w:val="24"/>
          <w:szCs w:val="24"/>
          <w:lang w:eastAsia="en-CA"/>
        </w:rPr>
      </w:pPr>
      <w:r>
        <w:rPr>
          <w:rFonts w:ascii="Times New Roman" w:hAnsi="Times New Roman"/>
          <w:sz w:val="24"/>
          <w:szCs w:val="24"/>
          <w:lang w:eastAsia="en-CA"/>
        </w:rPr>
        <w:pict w14:anchorId="1A865B44">
          <v:rect id="_x0000_i1034" style="width:0;height:1.5pt" o:hralign="center" o:hrstd="t" o:hr="t" fillcolor="#a0a0a0" stroked="f"/>
        </w:pict>
      </w:r>
    </w:p>
    <w:p w14:paraId="724F21AF" w14:textId="4946DD01" w:rsidR="00C5401F" w:rsidRPr="00C5401F" w:rsidRDefault="00C5401F" w:rsidP="00A079FF">
      <w:pPr>
        <w:pStyle w:val="Heading2"/>
        <w:rPr>
          <w:lang w:eastAsia="en-CA"/>
        </w:rPr>
      </w:pPr>
      <w:bookmarkStart w:id="25" w:name="_Toc213685992"/>
      <w:r w:rsidRPr="00C5401F">
        <w:rPr>
          <w:lang w:eastAsia="en-CA"/>
        </w:rPr>
        <w:t>Understanding File States at a Glance</w:t>
      </w:r>
      <w:bookmarkEnd w:id="2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  <w:gridCol w:w="2514"/>
        <w:gridCol w:w="2208"/>
      </w:tblGrid>
      <w:tr w:rsidR="00C5401F" w:rsidRPr="00C5401F" w14:paraId="552B63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C1A9A" w14:textId="77777777" w:rsidR="00C5401F" w:rsidRPr="00C5401F" w:rsidRDefault="00C5401F" w:rsidP="00A079FF">
            <w:pPr>
              <w:spacing w:befor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File state</w:t>
            </w:r>
          </w:p>
        </w:tc>
        <w:tc>
          <w:tcPr>
            <w:tcW w:w="0" w:type="auto"/>
            <w:vAlign w:val="center"/>
            <w:hideMark/>
          </w:tcPr>
          <w:p w14:paraId="112572AB" w14:textId="77777777" w:rsidR="00C5401F" w:rsidRPr="00C5401F" w:rsidRDefault="00C5401F" w:rsidP="00A079FF">
            <w:pPr>
              <w:spacing w:befor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4ACD319" w14:textId="77777777" w:rsidR="00C5401F" w:rsidRPr="00C5401F" w:rsidRDefault="00C5401F" w:rsidP="00A079FF">
            <w:pPr>
              <w:spacing w:befor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Typical next step</w:t>
            </w:r>
          </w:p>
        </w:tc>
      </w:tr>
      <w:tr w:rsidR="00C5401F" w:rsidRPr="00C5401F" w14:paraId="4E29B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7159F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Untracked</w:t>
            </w:r>
          </w:p>
        </w:tc>
        <w:tc>
          <w:tcPr>
            <w:tcW w:w="0" w:type="auto"/>
            <w:vAlign w:val="center"/>
            <w:hideMark/>
          </w:tcPr>
          <w:p w14:paraId="655561C8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Git doesn’t know this file</w:t>
            </w:r>
          </w:p>
        </w:tc>
        <w:tc>
          <w:tcPr>
            <w:tcW w:w="0" w:type="auto"/>
            <w:vAlign w:val="center"/>
            <w:hideMark/>
          </w:tcPr>
          <w:p w14:paraId="17951A96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Courier New" w:hAnsi="Courier New" w:cs="Courier New"/>
                <w:lang w:eastAsia="en-CA"/>
              </w:rPr>
              <w:t>git add</w:t>
            </w:r>
          </w:p>
        </w:tc>
      </w:tr>
      <w:tr w:rsidR="00C5401F" w:rsidRPr="00C5401F" w14:paraId="4C2D3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4B268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Tracked + unmodified</w:t>
            </w:r>
          </w:p>
        </w:tc>
        <w:tc>
          <w:tcPr>
            <w:tcW w:w="0" w:type="auto"/>
            <w:vAlign w:val="center"/>
            <w:hideMark/>
          </w:tcPr>
          <w:p w14:paraId="61FD1F17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Matches last commit</w:t>
            </w:r>
          </w:p>
        </w:tc>
        <w:tc>
          <w:tcPr>
            <w:tcW w:w="0" w:type="auto"/>
            <w:vAlign w:val="center"/>
            <w:hideMark/>
          </w:tcPr>
          <w:p w14:paraId="469E90FE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edit or leave alone</w:t>
            </w:r>
          </w:p>
        </w:tc>
      </w:tr>
      <w:tr w:rsidR="00C5401F" w:rsidRPr="00C5401F" w14:paraId="7EE18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2D281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Tracked + modified (unstaged)</w:t>
            </w:r>
          </w:p>
        </w:tc>
        <w:tc>
          <w:tcPr>
            <w:tcW w:w="0" w:type="auto"/>
            <w:vAlign w:val="center"/>
            <w:hideMark/>
          </w:tcPr>
          <w:p w14:paraId="44829C71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Changed but not added</w:t>
            </w:r>
          </w:p>
        </w:tc>
        <w:tc>
          <w:tcPr>
            <w:tcW w:w="0" w:type="auto"/>
            <w:vAlign w:val="center"/>
            <w:hideMark/>
          </w:tcPr>
          <w:p w14:paraId="61B8855F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Courier New" w:hAnsi="Courier New" w:cs="Courier New"/>
                <w:lang w:eastAsia="en-CA"/>
              </w:rPr>
              <w:t>git add</w:t>
            </w:r>
          </w:p>
        </w:tc>
      </w:tr>
      <w:tr w:rsidR="00C5401F" w:rsidRPr="00C5401F" w14:paraId="48178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A7D6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Staged</w:t>
            </w:r>
          </w:p>
        </w:tc>
        <w:tc>
          <w:tcPr>
            <w:tcW w:w="0" w:type="auto"/>
            <w:vAlign w:val="center"/>
            <w:hideMark/>
          </w:tcPr>
          <w:p w14:paraId="379A90BD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Ready for next commit</w:t>
            </w:r>
          </w:p>
        </w:tc>
        <w:tc>
          <w:tcPr>
            <w:tcW w:w="0" w:type="auto"/>
            <w:vAlign w:val="center"/>
            <w:hideMark/>
          </w:tcPr>
          <w:p w14:paraId="3FAF6DE3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Courier New" w:hAnsi="Courier New" w:cs="Courier New"/>
                <w:lang w:eastAsia="en-CA"/>
              </w:rPr>
              <w:t>git commit</w:t>
            </w:r>
          </w:p>
        </w:tc>
      </w:tr>
      <w:tr w:rsidR="00C5401F" w:rsidRPr="00C5401F" w14:paraId="2B5B4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524B2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Committed</w:t>
            </w:r>
          </w:p>
        </w:tc>
        <w:tc>
          <w:tcPr>
            <w:tcW w:w="0" w:type="auto"/>
            <w:vAlign w:val="center"/>
            <w:hideMark/>
          </w:tcPr>
          <w:p w14:paraId="483D928F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Saved in repo history</w:t>
            </w:r>
          </w:p>
        </w:tc>
        <w:tc>
          <w:tcPr>
            <w:tcW w:w="0" w:type="auto"/>
            <w:vAlign w:val="center"/>
            <w:hideMark/>
          </w:tcPr>
          <w:p w14:paraId="7D2C663E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Courier New" w:hAnsi="Courier New" w:cs="Courier New"/>
                <w:lang w:eastAsia="en-CA"/>
              </w:rPr>
              <w:t>git push</w:t>
            </w:r>
          </w:p>
        </w:tc>
      </w:tr>
      <w:tr w:rsidR="00C5401F" w:rsidRPr="00C5401F" w14:paraId="6519A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FD2B3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lastRenderedPageBreak/>
              <w:t>Pushed</w:t>
            </w:r>
          </w:p>
        </w:tc>
        <w:tc>
          <w:tcPr>
            <w:tcW w:w="0" w:type="auto"/>
            <w:vAlign w:val="center"/>
            <w:hideMark/>
          </w:tcPr>
          <w:p w14:paraId="4DD30BC5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On GitHub</w:t>
            </w:r>
          </w:p>
        </w:tc>
        <w:tc>
          <w:tcPr>
            <w:tcW w:w="0" w:type="auto"/>
            <w:vAlign w:val="center"/>
            <w:hideMark/>
          </w:tcPr>
          <w:p w14:paraId="3477703D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share or merge via PR</w:t>
            </w:r>
          </w:p>
        </w:tc>
      </w:tr>
    </w:tbl>
    <w:p w14:paraId="254EE683" w14:textId="77777777" w:rsidR="00C5401F" w:rsidRPr="00C5401F" w:rsidRDefault="00000000" w:rsidP="00A079FF">
      <w:pPr>
        <w:spacing w:before="0"/>
        <w:rPr>
          <w:rFonts w:ascii="Times New Roman" w:hAnsi="Times New Roman"/>
          <w:sz w:val="24"/>
          <w:szCs w:val="24"/>
          <w:lang w:eastAsia="en-CA"/>
        </w:rPr>
      </w:pPr>
      <w:r>
        <w:rPr>
          <w:rFonts w:ascii="Times New Roman" w:hAnsi="Times New Roman"/>
          <w:sz w:val="24"/>
          <w:szCs w:val="24"/>
          <w:lang w:eastAsia="en-CA"/>
        </w:rPr>
        <w:pict w14:anchorId="2F6800AB">
          <v:rect id="_x0000_i1035" style="width:0;height:1.5pt" o:hralign="center" o:hrstd="t" o:hr="t" fillcolor="#a0a0a0" stroked="f"/>
        </w:pict>
      </w:r>
    </w:p>
    <w:p w14:paraId="5EEDE3E3" w14:textId="0B595D95" w:rsidR="00C5401F" w:rsidRPr="00C5401F" w:rsidRDefault="00C5401F" w:rsidP="00A079FF">
      <w:pPr>
        <w:pStyle w:val="Heading2"/>
        <w:rPr>
          <w:lang w:eastAsia="en-CA"/>
        </w:rPr>
      </w:pPr>
      <w:bookmarkStart w:id="26" w:name="_Toc213685993"/>
      <w:r w:rsidRPr="00C5401F">
        <w:rPr>
          <w:lang w:eastAsia="en-CA"/>
        </w:rPr>
        <w:t>Merging vs. Replacing — Mental Model</w:t>
      </w:r>
      <w:bookmarkEnd w:id="2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986"/>
        <w:gridCol w:w="2828"/>
      </w:tblGrid>
      <w:tr w:rsidR="00C5401F" w:rsidRPr="00C5401F" w14:paraId="226FC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C736C" w14:textId="77777777" w:rsidR="00C5401F" w:rsidRPr="00C5401F" w:rsidRDefault="00C5401F" w:rsidP="00A079FF">
            <w:pPr>
              <w:spacing w:befor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AF4EF04" w14:textId="77777777" w:rsidR="00C5401F" w:rsidRPr="00C5401F" w:rsidRDefault="00C5401F" w:rsidP="00A079FF">
            <w:pPr>
              <w:spacing w:befor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Git’s mindset</w:t>
            </w:r>
          </w:p>
        </w:tc>
        <w:tc>
          <w:tcPr>
            <w:tcW w:w="0" w:type="auto"/>
            <w:vAlign w:val="center"/>
            <w:hideMark/>
          </w:tcPr>
          <w:p w14:paraId="2182652A" w14:textId="77777777" w:rsidR="00C5401F" w:rsidRPr="00C5401F" w:rsidRDefault="00C5401F" w:rsidP="00A079FF">
            <w:pPr>
              <w:spacing w:befor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Effect</w:t>
            </w:r>
          </w:p>
        </w:tc>
      </w:tr>
      <w:tr w:rsidR="00C5401F" w:rsidRPr="00C5401F" w14:paraId="6BC4A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6796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758BB07E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“Replace everything with this snapshot.”</w:t>
            </w:r>
          </w:p>
        </w:tc>
        <w:tc>
          <w:tcPr>
            <w:tcW w:w="0" w:type="auto"/>
            <w:vAlign w:val="center"/>
            <w:hideMark/>
          </w:tcPr>
          <w:p w14:paraId="0AFECB29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Swaps files</w:t>
            </w:r>
          </w:p>
        </w:tc>
      </w:tr>
      <w:tr w:rsidR="00C5401F" w:rsidRPr="00C5401F" w14:paraId="7F99D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B581C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3E20232E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“Combine histories into one.”</w:t>
            </w:r>
          </w:p>
        </w:tc>
        <w:tc>
          <w:tcPr>
            <w:tcW w:w="0" w:type="auto"/>
            <w:vAlign w:val="center"/>
            <w:hideMark/>
          </w:tcPr>
          <w:p w14:paraId="71F28309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Integrates</w:t>
            </w:r>
          </w:p>
        </w:tc>
      </w:tr>
      <w:tr w:rsidR="00C5401F" w:rsidRPr="00C5401F" w14:paraId="78C26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1660D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Rebase</w:t>
            </w:r>
          </w:p>
        </w:tc>
        <w:tc>
          <w:tcPr>
            <w:tcW w:w="0" w:type="auto"/>
            <w:vAlign w:val="center"/>
            <w:hideMark/>
          </w:tcPr>
          <w:p w14:paraId="4CA4D3AB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“Reapply my commits on top of theirs.”</w:t>
            </w:r>
          </w:p>
        </w:tc>
        <w:tc>
          <w:tcPr>
            <w:tcW w:w="0" w:type="auto"/>
            <w:vAlign w:val="center"/>
            <w:hideMark/>
          </w:tcPr>
          <w:p w14:paraId="6A5923E1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Rewrites history linearly</w:t>
            </w:r>
          </w:p>
        </w:tc>
      </w:tr>
      <w:tr w:rsidR="00C5401F" w:rsidRPr="00C5401F" w14:paraId="2ADC5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92DC2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14:paraId="3F0D4850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“Fetch + integrate.”</w:t>
            </w:r>
          </w:p>
        </w:tc>
        <w:tc>
          <w:tcPr>
            <w:tcW w:w="0" w:type="auto"/>
            <w:vAlign w:val="center"/>
            <w:hideMark/>
          </w:tcPr>
          <w:p w14:paraId="7B9C00EC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Updates branch from remote</w:t>
            </w:r>
          </w:p>
        </w:tc>
      </w:tr>
    </w:tbl>
    <w:p w14:paraId="6146665E" w14:textId="77777777" w:rsidR="00C5401F" w:rsidRPr="00C5401F" w:rsidRDefault="00000000" w:rsidP="00A079FF">
      <w:pPr>
        <w:spacing w:before="0"/>
        <w:rPr>
          <w:rFonts w:ascii="Times New Roman" w:hAnsi="Times New Roman"/>
          <w:sz w:val="24"/>
          <w:szCs w:val="24"/>
          <w:lang w:eastAsia="en-CA"/>
        </w:rPr>
      </w:pPr>
      <w:r>
        <w:rPr>
          <w:rFonts w:ascii="Times New Roman" w:hAnsi="Times New Roman"/>
          <w:sz w:val="24"/>
          <w:szCs w:val="24"/>
          <w:lang w:eastAsia="en-CA"/>
        </w:rPr>
        <w:pict w14:anchorId="43EE661B">
          <v:rect id="_x0000_i1036" style="width:0;height:1.5pt" o:hralign="center" o:hrstd="t" o:hr="t" fillcolor="#a0a0a0" stroked="f"/>
        </w:pict>
      </w:r>
    </w:p>
    <w:p w14:paraId="64D20375" w14:textId="2B0766FD" w:rsidR="00C5401F" w:rsidRPr="00C5401F" w:rsidRDefault="00C5401F" w:rsidP="00A079FF">
      <w:pPr>
        <w:pStyle w:val="Heading2"/>
        <w:rPr>
          <w:lang w:eastAsia="en-CA"/>
        </w:rPr>
      </w:pPr>
      <w:bookmarkStart w:id="27" w:name="_Toc213685994"/>
      <w:r w:rsidRPr="00C5401F">
        <w:rPr>
          <w:lang w:eastAsia="en-CA"/>
        </w:rPr>
        <w:t>Typical Developer Flow with GitHub Desktop or CLI</w:t>
      </w:r>
      <w:bookmarkEnd w:id="27"/>
    </w:p>
    <w:p w14:paraId="67DB7B24" w14:textId="77777777" w:rsidR="00C5401F" w:rsidRPr="00C5401F" w:rsidRDefault="00C5401F" w:rsidP="00A079FF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Fetch origin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→ see if remote changed</w:t>
      </w:r>
    </w:p>
    <w:p w14:paraId="6A0FF389" w14:textId="77777777" w:rsidR="00C5401F" w:rsidRPr="00C5401F" w:rsidRDefault="00C5401F" w:rsidP="00A079FF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Switch branch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→ work on your feature</w:t>
      </w:r>
    </w:p>
    <w:p w14:paraId="00FEB859" w14:textId="77777777" w:rsidR="00C5401F" w:rsidRPr="00C5401F" w:rsidRDefault="00C5401F" w:rsidP="00A079FF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Edit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→ change files</w:t>
      </w:r>
    </w:p>
    <w:p w14:paraId="46F2DF2F" w14:textId="77777777" w:rsidR="00C5401F" w:rsidRPr="00C5401F" w:rsidRDefault="00C5401F" w:rsidP="00A079FF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Stage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→ mark ready files</w:t>
      </w:r>
    </w:p>
    <w:p w14:paraId="6E68F865" w14:textId="77777777" w:rsidR="00C5401F" w:rsidRPr="00C5401F" w:rsidRDefault="00C5401F" w:rsidP="00A079FF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Commit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→ save snapshot locally</w:t>
      </w:r>
    </w:p>
    <w:p w14:paraId="4C0E3CB1" w14:textId="77777777" w:rsidR="00C5401F" w:rsidRPr="00C5401F" w:rsidRDefault="00C5401F" w:rsidP="00A079FF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Push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→ sync with GitHub</w:t>
      </w:r>
    </w:p>
    <w:p w14:paraId="593B31D5" w14:textId="77777777" w:rsidR="00C5401F" w:rsidRPr="00C5401F" w:rsidRDefault="00C5401F" w:rsidP="00A079FF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Open Draft PR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→ get feedback</w:t>
      </w:r>
    </w:p>
    <w:p w14:paraId="4EF3A8EC" w14:textId="77777777" w:rsidR="00C5401F" w:rsidRPr="00C5401F" w:rsidRDefault="00C5401F" w:rsidP="00A079FF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Pull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→ stay updated with team changes</w:t>
      </w:r>
    </w:p>
    <w:p w14:paraId="74A438D4" w14:textId="77777777" w:rsidR="00C5401F" w:rsidRPr="00C5401F" w:rsidRDefault="00C5401F" w:rsidP="00A079FF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Merge / Rebase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→ integrate new work before final PR</w:t>
      </w:r>
    </w:p>
    <w:p w14:paraId="5B2507B6" w14:textId="77777777" w:rsidR="00C5401F" w:rsidRPr="00C5401F" w:rsidRDefault="00C5401F" w:rsidP="00A079FF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Merge PR to main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→ done</w:t>
      </w:r>
    </w:p>
    <w:p w14:paraId="36A5C422" w14:textId="77777777" w:rsidR="00C5401F" w:rsidRPr="00C5401F" w:rsidRDefault="00000000" w:rsidP="00A079FF">
      <w:pPr>
        <w:spacing w:before="0"/>
        <w:rPr>
          <w:rFonts w:ascii="Times New Roman" w:hAnsi="Times New Roman"/>
          <w:sz w:val="24"/>
          <w:szCs w:val="24"/>
          <w:lang w:eastAsia="en-CA"/>
        </w:rPr>
      </w:pPr>
      <w:r>
        <w:rPr>
          <w:rFonts w:ascii="Times New Roman" w:hAnsi="Times New Roman"/>
          <w:sz w:val="24"/>
          <w:szCs w:val="24"/>
          <w:lang w:eastAsia="en-CA"/>
        </w:rPr>
        <w:pict w14:anchorId="2BCFE650">
          <v:rect id="_x0000_i1037" style="width:0;height:1.5pt" o:hralign="center" o:hrstd="t" o:hr="t" fillcolor="#a0a0a0" stroked="f"/>
        </w:pict>
      </w:r>
    </w:p>
    <w:p w14:paraId="10621F3A" w14:textId="1F629E86" w:rsidR="00C5401F" w:rsidRPr="00C5401F" w:rsidRDefault="00C5401F" w:rsidP="00A079FF">
      <w:pPr>
        <w:pStyle w:val="Heading2"/>
        <w:rPr>
          <w:lang w:eastAsia="en-CA"/>
        </w:rPr>
      </w:pPr>
      <w:bookmarkStart w:id="28" w:name="_Toc213685995"/>
      <w:r w:rsidRPr="00C5401F">
        <w:rPr>
          <w:lang w:eastAsia="en-CA"/>
        </w:rPr>
        <w:t>Git Safety Rules</w:t>
      </w:r>
      <w:bookmarkEnd w:id="28"/>
    </w:p>
    <w:p w14:paraId="1F54A381" w14:textId="77777777" w:rsidR="00C5401F" w:rsidRPr="00C5401F" w:rsidRDefault="00C5401F" w:rsidP="00A079F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Segoe UI Emoji" w:hAnsi="Segoe UI Emoji" w:cs="Segoe UI Emoji"/>
          <w:sz w:val="24"/>
          <w:szCs w:val="24"/>
          <w:lang w:eastAsia="en-CA"/>
        </w:rPr>
        <w:t>✅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Commit early and often (snapshots are cheap)</w:t>
      </w:r>
      <w:r w:rsidRPr="00C5401F">
        <w:rPr>
          <w:rFonts w:ascii="Times New Roman" w:hAnsi="Times New Roman"/>
          <w:sz w:val="24"/>
          <w:szCs w:val="24"/>
          <w:lang w:eastAsia="en-CA"/>
        </w:rPr>
        <w:br/>
      </w:r>
      <w:r w:rsidRPr="00C5401F">
        <w:rPr>
          <w:rFonts w:ascii="Segoe UI Emoji" w:hAnsi="Segoe UI Emoji" w:cs="Segoe UI Emoji"/>
          <w:sz w:val="24"/>
          <w:szCs w:val="24"/>
          <w:lang w:eastAsia="en-CA"/>
        </w:rPr>
        <w:t>✅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Never force-push someone else’s branch</w:t>
      </w:r>
      <w:r w:rsidRPr="00C5401F">
        <w:rPr>
          <w:rFonts w:ascii="Times New Roman" w:hAnsi="Times New Roman"/>
          <w:sz w:val="24"/>
          <w:szCs w:val="24"/>
          <w:lang w:eastAsia="en-CA"/>
        </w:rPr>
        <w:br/>
      </w:r>
      <w:r w:rsidRPr="00C5401F">
        <w:rPr>
          <w:rFonts w:ascii="Segoe UI Emoji" w:hAnsi="Segoe UI Emoji" w:cs="Segoe UI Emoji"/>
          <w:sz w:val="24"/>
          <w:szCs w:val="24"/>
          <w:lang w:eastAsia="en-CA"/>
        </w:rPr>
        <w:t>✅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Always pull before pushing</w:t>
      </w:r>
      <w:r w:rsidRPr="00C5401F">
        <w:rPr>
          <w:rFonts w:ascii="Times New Roman" w:hAnsi="Times New Roman"/>
          <w:sz w:val="24"/>
          <w:szCs w:val="24"/>
          <w:lang w:eastAsia="en-CA"/>
        </w:rPr>
        <w:br/>
      </w:r>
      <w:r w:rsidRPr="00C5401F">
        <w:rPr>
          <w:rFonts w:ascii="Segoe UI Emoji" w:hAnsi="Segoe UI Emoji" w:cs="Segoe UI Emoji"/>
          <w:sz w:val="24"/>
          <w:szCs w:val="24"/>
          <w:lang w:eastAsia="en-CA"/>
        </w:rPr>
        <w:t>✅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Use branches for features or fixes</w:t>
      </w:r>
      <w:r w:rsidRPr="00C5401F">
        <w:rPr>
          <w:rFonts w:ascii="Times New Roman" w:hAnsi="Times New Roman"/>
          <w:sz w:val="24"/>
          <w:szCs w:val="24"/>
          <w:lang w:eastAsia="en-CA"/>
        </w:rPr>
        <w:br/>
      </w:r>
      <w:r w:rsidRPr="00C5401F">
        <w:rPr>
          <w:rFonts w:ascii="Segoe UI Emoji" w:hAnsi="Segoe UI Emoji" w:cs="Segoe UI Emoji"/>
          <w:sz w:val="24"/>
          <w:szCs w:val="24"/>
          <w:lang w:eastAsia="en-CA"/>
        </w:rPr>
        <w:t>✅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Use Draft PRs for in-progress work</w:t>
      </w:r>
      <w:r w:rsidRPr="00C5401F">
        <w:rPr>
          <w:rFonts w:ascii="Times New Roman" w:hAnsi="Times New Roman"/>
          <w:sz w:val="24"/>
          <w:szCs w:val="24"/>
          <w:lang w:eastAsia="en-CA"/>
        </w:rPr>
        <w:br/>
      </w:r>
      <w:r w:rsidRPr="00C5401F">
        <w:rPr>
          <w:rFonts w:ascii="Segoe UI Emoji" w:hAnsi="Segoe UI Emoji" w:cs="Segoe UI Emoji"/>
          <w:sz w:val="24"/>
          <w:szCs w:val="24"/>
          <w:lang w:eastAsia="en-CA"/>
        </w:rPr>
        <w:t>✅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Use </w:t>
      </w:r>
      <w:r w:rsidRPr="00C5401F">
        <w:rPr>
          <w:rFonts w:ascii="Courier New" w:hAnsi="Courier New" w:cs="Courier New"/>
          <w:lang w:eastAsia="en-CA"/>
        </w:rPr>
        <w:t>git stash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before risky switches</w:t>
      </w:r>
      <w:r w:rsidRPr="00C5401F">
        <w:rPr>
          <w:rFonts w:ascii="Times New Roman" w:hAnsi="Times New Roman"/>
          <w:sz w:val="24"/>
          <w:szCs w:val="24"/>
          <w:lang w:eastAsia="en-CA"/>
        </w:rPr>
        <w:br/>
      </w:r>
      <w:r w:rsidRPr="00C5401F">
        <w:rPr>
          <w:rFonts w:ascii="Segoe UI Emoji" w:hAnsi="Segoe UI Emoji" w:cs="Segoe UI Emoji"/>
          <w:sz w:val="24"/>
          <w:szCs w:val="24"/>
          <w:lang w:eastAsia="en-CA"/>
        </w:rPr>
        <w:t>✅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Use </w:t>
      </w:r>
      <w:r w:rsidRPr="00C5401F">
        <w:rPr>
          <w:rFonts w:ascii="Courier New" w:hAnsi="Courier New" w:cs="Courier New"/>
          <w:lang w:eastAsia="en-CA"/>
        </w:rPr>
        <w:t>.gitignore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to exclude local scratch files</w:t>
      </w:r>
    </w:p>
    <w:p w14:paraId="0D113E85" w14:textId="77777777" w:rsidR="00C5401F" w:rsidRPr="00C5401F" w:rsidRDefault="00000000" w:rsidP="00A079FF">
      <w:pPr>
        <w:spacing w:before="0"/>
        <w:rPr>
          <w:rFonts w:ascii="Times New Roman" w:hAnsi="Times New Roman"/>
          <w:sz w:val="24"/>
          <w:szCs w:val="24"/>
          <w:lang w:eastAsia="en-CA"/>
        </w:rPr>
      </w:pPr>
      <w:r>
        <w:rPr>
          <w:rFonts w:ascii="Times New Roman" w:hAnsi="Times New Roman"/>
          <w:sz w:val="24"/>
          <w:szCs w:val="24"/>
          <w:lang w:eastAsia="en-CA"/>
        </w:rPr>
        <w:pict w14:anchorId="61C34FFF">
          <v:rect id="_x0000_i1038" style="width:0;height:1.5pt" o:hralign="center" o:hrstd="t" o:hr="t" fillcolor="#a0a0a0" stroked="f"/>
        </w:pict>
      </w:r>
    </w:p>
    <w:p w14:paraId="69981FB3" w14:textId="4FFE324D" w:rsidR="00C5401F" w:rsidRPr="00C5401F" w:rsidRDefault="00C5401F" w:rsidP="00A079FF">
      <w:pPr>
        <w:pStyle w:val="Heading2"/>
        <w:rPr>
          <w:lang w:eastAsia="en-CA"/>
        </w:rPr>
      </w:pPr>
      <w:bookmarkStart w:id="29" w:name="_Toc213685996"/>
      <w:r w:rsidRPr="00C5401F">
        <w:rPr>
          <w:lang w:eastAsia="en-CA"/>
        </w:rPr>
        <w:lastRenderedPageBreak/>
        <w:t>One-Line Mental Models</w:t>
      </w:r>
      <w:bookmarkEnd w:id="2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4468"/>
      </w:tblGrid>
      <w:tr w:rsidR="00C5401F" w:rsidRPr="00C5401F" w14:paraId="315BC4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4F663" w14:textId="77777777" w:rsidR="00C5401F" w:rsidRPr="00C5401F" w:rsidRDefault="00C5401F" w:rsidP="00A079FF">
            <w:pPr>
              <w:spacing w:befor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56CFE12" w14:textId="77777777" w:rsidR="00C5401F" w:rsidRPr="00C5401F" w:rsidRDefault="00C5401F" w:rsidP="00A079FF">
            <w:pPr>
              <w:spacing w:befor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Think of it as</w:t>
            </w:r>
          </w:p>
        </w:tc>
      </w:tr>
      <w:tr w:rsidR="00C5401F" w:rsidRPr="00C5401F" w14:paraId="1FB9C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49C94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Courier New" w:hAnsi="Courier New" w:cs="Courier New"/>
                <w:lang w:eastAsia="en-CA"/>
              </w:rPr>
              <w:t>checkout</w:t>
            </w: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 xml:space="preserve"> / </w:t>
            </w:r>
            <w:r w:rsidRPr="00C5401F">
              <w:rPr>
                <w:rFonts w:ascii="Courier New" w:hAnsi="Courier New" w:cs="Courier New"/>
                <w:lang w:eastAsia="en-CA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6847A60A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Replace</w:t>
            </w: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 xml:space="preserve"> my view with another branch</w:t>
            </w:r>
          </w:p>
        </w:tc>
      </w:tr>
      <w:tr w:rsidR="00C5401F" w:rsidRPr="00C5401F" w14:paraId="35490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225D" w14:textId="578CE981" w:rsidR="00C5401F" w:rsidRPr="00C5401F" w:rsidRDefault="00A079F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Courier New" w:hAnsi="Courier New" w:cs="Courier New"/>
                <w:lang w:eastAsia="en-CA"/>
              </w:rPr>
              <w:t>F</w:t>
            </w:r>
            <w:r w:rsidR="00C5401F" w:rsidRPr="00C5401F">
              <w:rPr>
                <w:rFonts w:ascii="Courier New" w:hAnsi="Courier New" w:cs="Courier New"/>
                <w:lang w:eastAsia="en-CA"/>
              </w:rPr>
              <w:t>etch</w:t>
            </w:r>
          </w:p>
        </w:tc>
        <w:tc>
          <w:tcPr>
            <w:tcW w:w="0" w:type="auto"/>
            <w:vAlign w:val="center"/>
            <w:hideMark/>
          </w:tcPr>
          <w:p w14:paraId="5BB120ED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See</w:t>
            </w: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 xml:space="preserve"> what’s new on GitHub</w:t>
            </w:r>
          </w:p>
        </w:tc>
      </w:tr>
      <w:tr w:rsidR="00C5401F" w:rsidRPr="00C5401F" w14:paraId="16A97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C16F" w14:textId="594BD273" w:rsidR="00C5401F" w:rsidRPr="00C5401F" w:rsidRDefault="00A079F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Courier New" w:hAnsi="Courier New" w:cs="Courier New"/>
                <w:lang w:eastAsia="en-CA"/>
              </w:rPr>
              <w:t>P</w:t>
            </w:r>
            <w:r w:rsidR="00C5401F" w:rsidRPr="00C5401F">
              <w:rPr>
                <w:rFonts w:ascii="Courier New" w:hAnsi="Courier New" w:cs="Courier New"/>
                <w:lang w:eastAsia="en-CA"/>
              </w:rPr>
              <w:t>ull</w:t>
            </w:r>
          </w:p>
        </w:tc>
        <w:tc>
          <w:tcPr>
            <w:tcW w:w="0" w:type="auto"/>
            <w:vAlign w:val="center"/>
            <w:hideMark/>
          </w:tcPr>
          <w:p w14:paraId="6A9CA66C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Get and merge</w:t>
            </w: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 xml:space="preserve"> new changes</w:t>
            </w:r>
          </w:p>
        </w:tc>
      </w:tr>
      <w:tr w:rsidR="00C5401F" w:rsidRPr="00C5401F" w14:paraId="6B422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077F" w14:textId="328B0D82" w:rsidR="00C5401F" w:rsidRPr="00C5401F" w:rsidRDefault="00A079F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Courier New" w:hAnsi="Courier New" w:cs="Courier New"/>
                <w:lang w:eastAsia="en-CA"/>
              </w:rPr>
              <w:t>A</w:t>
            </w:r>
            <w:r w:rsidR="00C5401F" w:rsidRPr="00C5401F">
              <w:rPr>
                <w:rFonts w:ascii="Courier New" w:hAnsi="Courier New" w:cs="Courier New"/>
                <w:lang w:eastAsia="en-CA"/>
              </w:rPr>
              <w:t>dd</w:t>
            </w:r>
          </w:p>
        </w:tc>
        <w:tc>
          <w:tcPr>
            <w:tcW w:w="0" w:type="auto"/>
            <w:vAlign w:val="center"/>
            <w:hideMark/>
          </w:tcPr>
          <w:p w14:paraId="40467D4F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Mark</w:t>
            </w: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 xml:space="preserve"> files for next commit</w:t>
            </w:r>
          </w:p>
        </w:tc>
      </w:tr>
      <w:tr w:rsidR="00C5401F" w:rsidRPr="00C5401F" w14:paraId="242F9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3BB32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Courier New" w:hAnsi="Courier New" w:cs="Courier New"/>
                <w:lang w:eastAsia="en-CA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64016293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Snapshot</w:t>
            </w: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 xml:space="preserve"> my current staged work</w:t>
            </w:r>
          </w:p>
        </w:tc>
      </w:tr>
      <w:tr w:rsidR="00C5401F" w:rsidRPr="00C5401F" w14:paraId="48C64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8416C" w14:textId="4CAB59ED" w:rsidR="00C5401F" w:rsidRPr="00C5401F" w:rsidRDefault="00A079F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Courier New" w:hAnsi="Courier New" w:cs="Courier New"/>
                <w:lang w:eastAsia="en-CA"/>
              </w:rPr>
              <w:t>P</w:t>
            </w:r>
            <w:r w:rsidR="00C5401F" w:rsidRPr="00C5401F">
              <w:rPr>
                <w:rFonts w:ascii="Courier New" w:hAnsi="Courier New" w:cs="Courier New"/>
                <w:lang w:eastAsia="en-CA"/>
              </w:rPr>
              <w:t>ush</w:t>
            </w:r>
          </w:p>
        </w:tc>
        <w:tc>
          <w:tcPr>
            <w:tcW w:w="0" w:type="auto"/>
            <w:vAlign w:val="center"/>
            <w:hideMark/>
          </w:tcPr>
          <w:p w14:paraId="1932B13E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Publish</w:t>
            </w: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 xml:space="preserve"> my commits to GitHub</w:t>
            </w:r>
          </w:p>
        </w:tc>
      </w:tr>
      <w:tr w:rsidR="00C5401F" w:rsidRPr="00C5401F" w14:paraId="02FCE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9A7F" w14:textId="44051067" w:rsidR="00C5401F" w:rsidRPr="00C5401F" w:rsidRDefault="00A079F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Courier New" w:hAnsi="Courier New" w:cs="Courier New"/>
                <w:lang w:eastAsia="en-CA"/>
              </w:rPr>
              <w:t>M</w:t>
            </w:r>
            <w:r w:rsidR="00C5401F" w:rsidRPr="00C5401F">
              <w:rPr>
                <w:rFonts w:ascii="Courier New" w:hAnsi="Courier New" w:cs="Courier New"/>
                <w:lang w:eastAsia="en-CA"/>
              </w:rPr>
              <w:t>erge</w:t>
            </w:r>
          </w:p>
        </w:tc>
        <w:tc>
          <w:tcPr>
            <w:tcW w:w="0" w:type="auto"/>
            <w:vAlign w:val="center"/>
            <w:hideMark/>
          </w:tcPr>
          <w:p w14:paraId="16FD0030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Combine</w:t>
            </w: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 xml:space="preserve"> two branches</w:t>
            </w:r>
          </w:p>
        </w:tc>
      </w:tr>
      <w:tr w:rsidR="00C5401F" w:rsidRPr="00C5401F" w14:paraId="5443B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77987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Courier New" w:hAnsi="Courier New" w:cs="Courier New"/>
                <w:lang w:eastAsia="en-CA"/>
              </w:rPr>
              <w:t>rebase</w:t>
            </w:r>
          </w:p>
        </w:tc>
        <w:tc>
          <w:tcPr>
            <w:tcW w:w="0" w:type="auto"/>
            <w:vAlign w:val="center"/>
            <w:hideMark/>
          </w:tcPr>
          <w:p w14:paraId="45EDF102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Replay</w:t>
            </w: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 xml:space="preserve"> my commits on top of another branch</w:t>
            </w:r>
          </w:p>
        </w:tc>
      </w:tr>
      <w:tr w:rsidR="00C5401F" w:rsidRPr="00C5401F" w14:paraId="36D12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54DEA" w14:textId="3BAF2E24" w:rsidR="00C5401F" w:rsidRPr="00C5401F" w:rsidRDefault="00A079F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Courier New" w:hAnsi="Courier New" w:cs="Courier New"/>
                <w:lang w:eastAsia="en-CA"/>
              </w:rPr>
              <w:t>S</w:t>
            </w:r>
            <w:r w:rsidR="00C5401F" w:rsidRPr="00C5401F">
              <w:rPr>
                <w:rFonts w:ascii="Courier New" w:hAnsi="Courier New" w:cs="Courier New"/>
                <w:lang w:eastAsia="en-CA"/>
              </w:rPr>
              <w:t>tash</w:t>
            </w:r>
          </w:p>
        </w:tc>
        <w:tc>
          <w:tcPr>
            <w:tcW w:w="0" w:type="auto"/>
            <w:vAlign w:val="center"/>
            <w:hideMark/>
          </w:tcPr>
          <w:p w14:paraId="604AF621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Temporarily shelve</w:t>
            </w: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 xml:space="preserve"> local edits</w:t>
            </w:r>
          </w:p>
        </w:tc>
      </w:tr>
    </w:tbl>
    <w:p w14:paraId="11DC9494" w14:textId="77777777" w:rsidR="00C5401F" w:rsidRPr="00C5401F" w:rsidRDefault="00000000" w:rsidP="00A079FF">
      <w:pPr>
        <w:spacing w:before="0"/>
        <w:rPr>
          <w:rFonts w:ascii="Times New Roman" w:hAnsi="Times New Roman"/>
          <w:sz w:val="24"/>
          <w:szCs w:val="24"/>
          <w:lang w:eastAsia="en-CA"/>
        </w:rPr>
      </w:pPr>
      <w:r>
        <w:rPr>
          <w:rFonts w:ascii="Times New Roman" w:hAnsi="Times New Roman"/>
          <w:sz w:val="24"/>
          <w:szCs w:val="24"/>
          <w:lang w:eastAsia="en-CA"/>
        </w:rPr>
        <w:pict w14:anchorId="1CE0C7AD">
          <v:rect id="_x0000_i1039" style="width:0;height:1.5pt" o:hralign="center" o:hrstd="t" o:hr="t" fillcolor="#a0a0a0" stroked="f"/>
        </w:pict>
      </w:r>
    </w:p>
    <w:p w14:paraId="563CA850" w14:textId="6FD95E51" w:rsidR="00C5401F" w:rsidRPr="00C5401F" w:rsidRDefault="00C5401F" w:rsidP="00A079FF">
      <w:pPr>
        <w:pStyle w:val="Heading2"/>
        <w:rPr>
          <w:lang w:eastAsia="en-CA"/>
        </w:rPr>
      </w:pPr>
      <w:bookmarkStart w:id="30" w:name="_Toc213685997"/>
      <w:r w:rsidRPr="00C5401F">
        <w:rPr>
          <w:lang w:eastAsia="en-CA"/>
        </w:rPr>
        <w:t>Quick Troubleshooting</w:t>
      </w:r>
      <w:bookmarkEnd w:id="3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5"/>
        <w:gridCol w:w="2797"/>
        <w:gridCol w:w="2098"/>
      </w:tblGrid>
      <w:tr w:rsidR="00C5401F" w:rsidRPr="00C5401F" w14:paraId="14DB66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1E7E4" w14:textId="77777777" w:rsidR="00C5401F" w:rsidRPr="00C5401F" w:rsidRDefault="00C5401F" w:rsidP="00A079FF">
            <w:pPr>
              <w:spacing w:befor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79FA0611" w14:textId="77777777" w:rsidR="00C5401F" w:rsidRPr="00C5401F" w:rsidRDefault="00C5401F" w:rsidP="00A079FF">
            <w:pPr>
              <w:spacing w:befor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Likely Cause</w:t>
            </w:r>
          </w:p>
        </w:tc>
        <w:tc>
          <w:tcPr>
            <w:tcW w:w="0" w:type="auto"/>
            <w:vAlign w:val="center"/>
            <w:hideMark/>
          </w:tcPr>
          <w:p w14:paraId="07C7BE47" w14:textId="77777777" w:rsidR="00C5401F" w:rsidRPr="00C5401F" w:rsidRDefault="00C5401F" w:rsidP="00A079FF">
            <w:pPr>
              <w:spacing w:befor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b/>
                <w:bCs/>
                <w:sz w:val="24"/>
                <w:szCs w:val="24"/>
                <w:lang w:eastAsia="en-CA"/>
              </w:rPr>
              <w:t>Fix</w:t>
            </w:r>
          </w:p>
        </w:tc>
      </w:tr>
      <w:tr w:rsidR="00C5401F" w:rsidRPr="00C5401F" w14:paraId="48772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E238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“Your local changes would be overwritten by checkout”</w:t>
            </w:r>
          </w:p>
        </w:tc>
        <w:tc>
          <w:tcPr>
            <w:tcW w:w="0" w:type="auto"/>
            <w:vAlign w:val="center"/>
            <w:hideMark/>
          </w:tcPr>
          <w:p w14:paraId="4A695BEE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You have uncommitted edits</w:t>
            </w:r>
          </w:p>
        </w:tc>
        <w:tc>
          <w:tcPr>
            <w:tcW w:w="0" w:type="auto"/>
            <w:vAlign w:val="center"/>
            <w:hideMark/>
          </w:tcPr>
          <w:p w14:paraId="46F88E48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Courier New" w:hAnsi="Courier New" w:cs="Courier New"/>
                <w:lang w:eastAsia="en-CA"/>
              </w:rPr>
              <w:t>git stash</w:t>
            </w: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 xml:space="preserve"> or </w:t>
            </w:r>
            <w:r w:rsidRPr="00C5401F">
              <w:rPr>
                <w:rFonts w:ascii="Courier New" w:hAnsi="Courier New" w:cs="Courier New"/>
                <w:lang w:eastAsia="en-CA"/>
              </w:rPr>
              <w:t>git commit</w:t>
            </w: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 xml:space="preserve"> first</w:t>
            </w:r>
          </w:p>
        </w:tc>
      </w:tr>
      <w:tr w:rsidR="00C5401F" w:rsidRPr="00C5401F" w14:paraId="563B5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56A9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“Untracked files would be overwritten”</w:t>
            </w:r>
          </w:p>
        </w:tc>
        <w:tc>
          <w:tcPr>
            <w:tcW w:w="0" w:type="auto"/>
            <w:vAlign w:val="center"/>
            <w:hideMark/>
          </w:tcPr>
          <w:p w14:paraId="139A4686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You have untracked files conflicting with target branch</w:t>
            </w:r>
          </w:p>
        </w:tc>
        <w:tc>
          <w:tcPr>
            <w:tcW w:w="0" w:type="auto"/>
            <w:vAlign w:val="center"/>
            <w:hideMark/>
          </w:tcPr>
          <w:p w14:paraId="20902DD7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Move or delete them</w:t>
            </w:r>
          </w:p>
        </w:tc>
      </w:tr>
      <w:tr w:rsidR="00C5401F" w:rsidRPr="00C5401F" w14:paraId="7D7C7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B06B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“Updates were rejected because the remote contains work you do not have locally”</w:t>
            </w:r>
          </w:p>
        </w:tc>
        <w:tc>
          <w:tcPr>
            <w:tcW w:w="0" w:type="auto"/>
            <w:vAlign w:val="center"/>
            <w:hideMark/>
          </w:tcPr>
          <w:p w14:paraId="382EC3E0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Someone pushed changes before you</w:t>
            </w:r>
          </w:p>
        </w:tc>
        <w:tc>
          <w:tcPr>
            <w:tcW w:w="0" w:type="auto"/>
            <w:vAlign w:val="center"/>
            <w:hideMark/>
          </w:tcPr>
          <w:p w14:paraId="751D3B65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Courier New" w:hAnsi="Courier New" w:cs="Courier New"/>
                <w:lang w:eastAsia="en-CA"/>
              </w:rPr>
              <w:t>git pull --rebase</w:t>
            </w: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 xml:space="preserve"> then </w:t>
            </w:r>
            <w:r w:rsidRPr="00C5401F">
              <w:rPr>
                <w:rFonts w:ascii="Courier New" w:hAnsi="Courier New" w:cs="Courier New"/>
                <w:lang w:eastAsia="en-CA"/>
              </w:rPr>
              <w:t>git push</w:t>
            </w:r>
          </w:p>
        </w:tc>
      </w:tr>
      <w:tr w:rsidR="00C5401F" w:rsidRPr="00C5401F" w14:paraId="73AD9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8115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Merge conflicts on pull</w:t>
            </w:r>
          </w:p>
        </w:tc>
        <w:tc>
          <w:tcPr>
            <w:tcW w:w="0" w:type="auto"/>
            <w:vAlign w:val="center"/>
            <w:hideMark/>
          </w:tcPr>
          <w:p w14:paraId="76B1DC2A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>Both changed same lines</w:t>
            </w:r>
          </w:p>
        </w:tc>
        <w:tc>
          <w:tcPr>
            <w:tcW w:w="0" w:type="auto"/>
            <w:vAlign w:val="center"/>
            <w:hideMark/>
          </w:tcPr>
          <w:p w14:paraId="205839C9" w14:textId="77777777" w:rsidR="00C5401F" w:rsidRPr="00C5401F" w:rsidRDefault="00C5401F" w:rsidP="00A079FF">
            <w:pPr>
              <w:spacing w:before="0"/>
              <w:rPr>
                <w:rFonts w:ascii="Times New Roman" w:hAnsi="Times New Roman"/>
                <w:sz w:val="24"/>
                <w:szCs w:val="24"/>
                <w:lang w:eastAsia="en-CA"/>
              </w:rPr>
            </w:pP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 xml:space="preserve">Manually resolve, </w:t>
            </w:r>
            <w:r w:rsidRPr="00C5401F">
              <w:rPr>
                <w:rFonts w:ascii="Courier New" w:hAnsi="Courier New" w:cs="Courier New"/>
                <w:lang w:eastAsia="en-CA"/>
              </w:rPr>
              <w:t>git add</w:t>
            </w:r>
            <w:r w:rsidRPr="00C5401F">
              <w:rPr>
                <w:rFonts w:ascii="Times New Roman" w:hAnsi="Times New Roman"/>
                <w:sz w:val="24"/>
                <w:szCs w:val="24"/>
                <w:lang w:eastAsia="en-CA"/>
              </w:rPr>
              <w:t xml:space="preserve">, </w:t>
            </w:r>
            <w:r w:rsidRPr="00C5401F">
              <w:rPr>
                <w:rFonts w:ascii="Courier New" w:hAnsi="Courier New" w:cs="Courier New"/>
                <w:lang w:eastAsia="en-CA"/>
              </w:rPr>
              <w:t>git commit</w:t>
            </w:r>
          </w:p>
        </w:tc>
      </w:tr>
    </w:tbl>
    <w:p w14:paraId="65A0C8DF" w14:textId="77777777" w:rsidR="00C5401F" w:rsidRPr="00C5401F" w:rsidRDefault="00000000" w:rsidP="00A079FF">
      <w:pPr>
        <w:spacing w:before="0"/>
        <w:rPr>
          <w:rFonts w:ascii="Times New Roman" w:hAnsi="Times New Roman"/>
          <w:sz w:val="24"/>
          <w:szCs w:val="24"/>
          <w:lang w:eastAsia="en-CA"/>
        </w:rPr>
      </w:pPr>
      <w:r>
        <w:rPr>
          <w:rFonts w:ascii="Times New Roman" w:hAnsi="Times New Roman"/>
          <w:sz w:val="24"/>
          <w:szCs w:val="24"/>
          <w:lang w:eastAsia="en-CA"/>
        </w:rPr>
        <w:pict w14:anchorId="7658E9BF">
          <v:rect id="_x0000_i1040" style="width:0;height:1.5pt" o:hralign="center" o:hrstd="t" o:hr="t" fillcolor="#a0a0a0" stroked="f"/>
        </w:pict>
      </w:r>
    </w:p>
    <w:p w14:paraId="64470B1F" w14:textId="4FC1F26D" w:rsidR="00C5401F" w:rsidRPr="00C5401F" w:rsidRDefault="00C5401F" w:rsidP="00A079FF">
      <w:pPr>
        <w:pStyle w:val="Heading2"/>
        <w:rPr>
          <w:lang w:eastAsia="en-CA"/>
        </w:rPr>
      </w:pPr>
      <w:bookmarkStart w:id="31" w:name="_Toc213685998"/>
      <w:r w:rsidRPr="00C5401F">
        <w:rPr>
          <w:lang w:eastAsia="en-CA"/>
        </w:rPr>
        <w:t>Glossary</w:t>
      </w:r>
      <w:bookmarkEnd w:id="31"/>
    </w:p>
    <w:p w14:paraId="1482849F" w14:textId="77777777" w:rsidR="00C5401F" w:rsidRPr="00C5401F" w:rsidRDefault="00C5401F" w:rsidP="00A079FF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HEAD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— pointer to your current branch or commit.</w:t>
      </w:r>
    </w:p>
    <w:p w14:paraId="6E2691DD" w14:textId="77777777" w:rsidR="00C5401F" w:rsidRPr="00C5401F" w:rsidRDefault="00C5401F" w:rsidP="00A079FF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Origin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— default name for the remote repository on GitHub.</w:t>
      </w:r>
    </w:p>
    <w:p w14:paraId="58B6BDC6" w14:textId="77777777" w:rsidR="00C5401F" w:rsidRPr="00C5401F" w:rsidRDefault="00C5401F" w:rsidP="00A079FF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Remote-tracking branch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— e.g., </w:t>
      </w:r>
      <w:r w:rsidRPr="00C5401F">
        <w:rPr>
          <w:rFonts w:ascii="Courier New" w:hAnsi="Courier New" w:cs="Courier New"/>
          <w:lang w:eastAsia="en-CA"/>
        </w:rPr>
        <w:t>origin/main</w:t>
      </w:r>
      <w:r w:rsidRPr="00C5401F">
        <w:rPr>
          <w:rFonts w:ascii="Times New Roman" w:hAnsi="Times New Roman"/>
          <w:sz w:val="24"/>
          <w:szCs w:val="24"/>
          <w:lang w:eastAsia="en-CA"/>
        </w:rPr>
        <w:t>, a read-only copy of the branch on GitHub.</w:t>
      </w:r>
    </w:p>
    <w:p w14:paraId="759B43BF" w14:textId="77777777" w:rsidR="00C5401F" w:rsidRPr="00C5401F" w:rsidRDefault="00C5401F" w:rsidP="00A079FF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Detached HEAD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— viewing a specific commit without being on a branch.</w:t>
      </w:r>
    </w:p>
    <w:p w14:paraId="6082E906" w14:textId="77777777" w:rsidR="00C5401F" w:rsidRPr="00C5401F" w:rsidRDefault="00C5401F" w:rsidP="00A079FF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Fast-forward merge</w:t>
      </w:r>
      <w:r w:rsidRPr="00C5401F">
        <w:rPr>
          <w:rFonts w:ascii="Times New Roman" w:hAnsi="Times New Roman"/>
          <w:sz w:val="24"/>
          <w:szCs w:val="24"/>
          <w:lang w:eastAsia="en-CA"/>
        </w:rPr>
        <w:t xml:space="preserve"> — when no divergence exists; Git simply advances the branch pointer.</w:t>
      </w:r>
    </w:p>
    <w:p w14:paraId="19328816" w14:textId="77777777" w:rsidR="00C5401F" w:rsidRPr="00C5401F" w:rsidRDefault="00000000" w:rsidP="00A079FF">
      <w:pPr>
        <w:spacing w:before="0"/>
        <w:rPr>
          <w:rFonts w:ascii="Times New Roman" w:hAnsi="Times New Roman"/>
          <w:sz w:val="24"/>
          <w:szCs w:val="24"/>
          <w:lang w:eastAsia="en-CA"/>
        </w:rPr>
      </w:pPr>
      <w:r>
        <w:rPr>
          <w:rFonts w:ascii="Times New Roman" w:hAnsi="Times New Roman"/>
          <w:sz w:val="24"/>
          <w:szCs w:val="24"/>
          <w:lang w:eastAsia="en-CA"/>
        </w:rPr>
        <w:pict w14:anchorId="4C0C438A">
          <v:rect id="_x0000_i1041" style="width:0;height:1.5pt" o:hralign="center" o:hrstd="t" o:hr="t" fillcolor="#a0a0a0" stroked="f"/>
        </w:pict>
      </w:r>
    </w:p>
    <w:p w14:paraId="429B85F7" w14:textId="79855B3A" w:rsidR="00C5401F" w:rsidRPr="00C5401F" w:rsidRDefault="00C5401F" w:rsidP="00A079FF">
      <w:pPr>
        <w:pStyle w:val="Heading2"/>
        <w:rPr>
          <w:lang w:eastAsia="en-CA"/>
        </w:rPr>
      </w:pPr>
      <w:bookmarkStart w:id="32" w:name="_Toc213685999"/>
      <w:r w:rsidRPr="00C5401F">
        <w:rPr>
          <w:lang w:eastAsia="en-CA"/>
        </w:rPr>
        <w:t>Visual Summary (mental model)</w:t>
      </w:r>
      <w:bookmarkEnd w:id="32"/>
    </w:p>
    <w:p w14:paraId="636F23A1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Edit files → git add → git commit → git push</w:t>
      </w:r>
    </w:p>
    <w:p w14:paraId="39B6BB98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lastRenderedPageBreak/>
        <w:t xml:space="preserve">           ↑            ↓</w:t>
      </w:r>
    </w:p>
    <w:p w14:paraId="32478379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 xml:space="preserve">         Working     Local Repo</w:t>
      </w:r>
    </w:p>
    <w:p w14:paraId="7C8B76D8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 xml:space="preserve">           ↓            ↓</w:t>
      </w:r>
    </w:p>
    <w:p w14:paraId="0D5B3E06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 xml:space="preserve">        (git pull) ← (GitHub Remote)</w:t>
      </w:r>
    </w:p>
    <w:p w14:paraId="006721E8" w14:textId="77777777" w:rsidR="00C5401F" w:rsidRPr="00C5401F" w:rsidRDefault="00C5401F" w:rsidP="00A079F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sz w:val="24"/>
          <w:szCs w:val="24"/>
          <w:lang w:eastAsia="en-CA"/>
        </w:rPr>
        <w:t>And switching branches:</w:t>
      </w:r>
    </w:p>
    <w:p w14:paraId="0F8C7DD4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git switch feature-x</w:t>
      </w:r>
    </w:p>
    <w:p w14:paraId="1BC3D881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↓</w:t>
      </w:r>
    </w:p>
    <w:p w14:paraId="43558E55" w14:textId="77777777" w:rsidR="00C5401F" w:rsidRPr="00C5401F" w:rsidRDefault="00C5401F" w:rsidP="00A07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rPr>
          <w:rFonts w:ascii="Courier New" w:hAnsi="Courier New" w:cs="Courier New"/>
          <w:lang w:eastAsia="en-CA"/>
        </w:rPr>
      </w:pPr>
      <w:r w:rsidRPr="00C5401F">
        <w:rPr>
          <w:rFonts w:ascii="Courier New" w:hAnsi="Courier New" w:cs="Courier New"/>
          <w:lang w:eastAsia="en-CA"/>
        </w:rPr>
        <w:t>Working directory replaced with snapshot of feature-x</w:t>
      </w:r>
    </w:p>
    <w:p w14:paraId="44422B25" w14:textId="77777777" w:rsidR="00C5401F" w:rsidRPr="00C5401F" w:rsidRDefault="00000000" w:rsidP="00A079FF">
      <w:pPr>
        <w:spacing w:before="0"/>
        <w:rPr>
          <w:rFonts w:ascii="Times New Roman" w:hAnsi="Times New Roman"/>
          <w:sz w:val="24"/>
          <w:szCs w:val="24"/>
          <w:lang w:eastAsia="en-CA"/>
        </w:rPr>
      </w:pPr>
      <w:r>
        <w:rPr>
          <w:rFonts w:ascii="Times New Roman" w:hAnsi="Times New Roman"/>
          <w:sz w:val="24"/>
          <w:szCs w:val="24"/>
          <w:lang w:eastAsia="en-CA"/>
        </w:rPr>
        <w:pict w14:anchorId="0D87E86B">
          <v:rect id="_x0000_i1042" style="width:0;height:1.5pt" o:hralign="center" o:hrstd="t" o:hr="t" fillcolor="#a0a0a0" stroked="f"/>
        </w:pict>
      </w:r>
    </w:p>
    <w:p w14:paraId="397E033B" w14:textId="77777777" w:rsidR="00C5401F" w:rsidRPr="00C5401F" w:rsidRDefault="00C5401F" w:rsidP="00A079FF">
      <w:pPr>
        <w:pStyle w:val="Heading2"/>
        <w:rPr>
          <w:lang w:eastAsia="en-CA"/>
        </w:rPr>
      </w:pPr>
      <w:bookmarkStart w:id="33" w:name="_Toc213686000"/>
      <w:r w:rsidRPr="00C5401F">
        <w:rPr>
          <w:rFonts w:ascii="Segoe UI Emoji" w:hAnsi="Segoe UI Emoji" w:cs="Segoe UI Emoji"/>
          <w:lang w:eastAsia="en-CA"/>
        </w:rPr>
        <w:t>🧩</w:t>
      </w:r>
      <w:r w:rsidRPr="00C5401F">
        <w:rPr>
          <w:lang w:eastAsia="en-CA"/>
        </w:rPr>
        <w:t xml:space="preserve"> Remember the mantra:</w:t>
      </w:r>
      <w:bookmarkEnd w:id="33"/>
    </w:p>
    <w:p w14:paraId="324ED1A4" w14:textId="14C57968" w:rsidR="00C5401F" w:rsidRPr="00C5401F" w:rsidRDefault="00C5401F" w:rsidP="00A079FF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en-CA"/>
        </w:rPr>
      </w:pP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Checkout = Replace</w:t>
      </w:r>
      <w:r w:rsidRPr="00C5401F">
        <w:rPr>
          <w:rFonts w:ascii="Times New Roman" w:hAnsi="Times New Roman"/>
          <w:sz w:val="24"/>
          <w:szCs w:val="24"/>
          <w:lang w:eastAsia="en-CA"/>
        </w:rPr>
        <w:br/>
      </w: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Merge = Combine</w:t>
      </w:r>
      <w:r w:rsidRPr="00C5401F">
        <w:rPr>
          <w:rFonts w:ascii="Times New Roman" w:hAnsi="Times New Roman"/>
          <w:sz w:val="24"/>
          <w:szCs w:val="24"/>
          <w:lang w:eastAsia="en-CA"/>
        </w:rPr>
        <w:br/>
      </w: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 xml:space="preserve">Fetch = </w:t>
      </w:r>
      <w:r w:rsidR="004F65D2">
        <w:rPr>
          <w:rFonts w:ascii="Times New Roman" w:hAnsi="Times New Roman"/>
          <w:b/>
          <w:bCs/>
          <w:sz w:val="24"/>
          <w:szCs w:val="24"/>
          <w:lang w:eastAsia="en-CA"/>
        </w:rPr>
        <w:t>Updates local repository history from the remote (e.g., github.com) repo</w:t>
      </w:r>
      <w:r w:rsidRPr="00C5401F">
        <w:rPr>
          <w:rFonts w:ascii="Times New Roman" w:hAnsi="Times New Roman"/>
          <w:sz w:val="24"/>
          <w:szCs w:val="24"/>
          <w:lang w:eastAsia="en-CA"/>
        </w:rPr>
        <w:br/>
      </w:r>
      <w:r w:rsidRPr="00C5401F">
        <w:rPr>
          <w:rFonts w:ascii="Times New Roman" w:hAnsi="Times New Roman"/>
          <w:b/>
          <w:bCs/>
          <w:sz w:val="24"/>
          <w:szCs w:val="24"/>
          <w:lang w:eastAsia="en-CA"/>
        </w:rPr>
        <w:t>Pull = Fetch + Merge</w:t>
      </w:r>
    </w:p>
    <w:p w14:paraId="7DB15226" w14:textId="57F58E80" w:rsidR="00A079FF" w:rsidRDefault="00A079FF" w:rsidP="00A079FF">
      <w:pPr>
        <w:pStyle w:val="Heading1"/>
        <w:rPr>
          <w:lang w:eastAsia="en-CA"/>
        </w:rPr>
      </w:pPr>
      <w:bookmarkStart w:id="34" w:name="_Toc213686001"/>
      <w:r>
        <w:rPr>
          <w:lang w:eastAsia="en-CA"/>
        </w:rPr>
        <w:t>Work in Progress (WIP) Areas</w:t>
      </w:r>
      <w:bookmarkEnd w:id="34"/>
    </w:p>
    <w:p w14:paraId="59B4D641" w14:textId="77777777" w:rsidR="00A079FF" w:rsidRDefault="00A079FF" w:rsidP="00A079FF">
      <w:pPr>
        <w:rPr>
          <w:rFonts w:asciiTheme="minorHAnsi" w:hAnsiTheme="minorHAnsi"/>
        </w:rPr>
      </w:pPr>
      <w:r>
        <w:t>This section explains how to maintain structured, safe Work-In-Progress areas that are ignored by Git but parallel the repository layout.</w:t>
      </w:r>
    </w:p>
    <w:p w14:paraId="098C747A" w14:textId="77777777" w:rsidR="00A079FF" w:rsidRDefault="00A079FF" w:rsidP="00A079FF">
      <w:r>
        <w:t>Use these WIP areas for early drafts, refactors, or future work not ready to commit or push.</w:t>
      </w:r>
    </w:p>
    <w:p w14:paraId="6C5D1F45" w14:textId="77777777" w:rsidR="00A079FF" w:rsidRDefault="00A079FF" w:rsidP="00A079FF">
      <w:pPr>
        <w:pStyle w:val="Heading2"/>
      </w:pPr>
      <w:bookmarkStart w:id="35" w:name="_Toc213686002"/>
      <w:r>
        <w:t>Concept</w:t>
      </w:r>
      <w:bookmarkEnd w:id="35"/>
    </w:p>
    <w:p w14:paraId="4B8587B0" w14:textId="77777777" w:rsidR="00A079FF" w:rsidRDefault="00A079FF" w:rsidP="00A079FF">
      <w:r>
        <w:t>Your repository represents the authoritative codebase. The WIP area is a parallel workspace under the same root, ignored by Git, for experimental work.</w:t>
      </w:r>
    </w:p>
    <w:p w14:paraId="5CB33AE2" w14:textId="77777777" w:rsidR="00A079FF" w:rsidRDefault="00A079FF" w:rsidP="00A079FF">
      <w:pPr>
        <w:pStyle w:val="Heading2"/>
      </w:pPr>
      <w:bookmarkStart w:id="36" w:name="_Toc213686003"/>
      <w:r>
        <w:t>Example Folder Structure</w:t>
      </w:r>
      <w:bookmarkEnd w:id="36"/>
    </w:p>
    <w:p w14:paraId="62E6E909" w14:textId="77777777" w:rsidR="00A079FF" w:rsidRDefault="00A079FF" w:rsidP="00A079FF">
      <w:r>
        <w:t>Each subfolder under WIP_space mirrors the main repository layout for easy promotion of completed work.</w:t>
      </w:r>
    </w:p>
    <w:p w14:paraId="4F86DE8D" w14:textId="77777777" w:rsidR="00A079FF" w:rsidRDefault="00A079FF" w:rsidP="00A079FF">
      <w:r>
        <w:t>hatpro-schema/ → WIP_space/WIP_&lt;name&gt;/ matching structure</w:t>
      </w:r>
    </w:p>
    <w:p w14:paraId="0414B0BA" w14:textId="77777777" w:rsidR="00A079FF" w:rsidRDefault="00A079FF" w:rsidP="00A079FF">
      <w:pPr>
        <w:pStyle w:val="Heading2"/>
      </w:pPr>
      <w:bookmarkStart w:id="37" w:name="_Toc213686004"/>
      <w:r>
        <w:t>.gitignore Setup</w:t>
      </w:r>
      <w:bookmarkEnd w:id="37"/>
    </w:p>
    <w:p w14:paraId="28CC7975" w14:textId="77777777" w:rsidR="00A079FF" w:rsidRDefault="00A079FF" w:rsidP="00A079FF">
      <w:r>
        <w:t>Add the following to your .gitignore file:</w:t>
      </w:r>
    </w:p>
    <w:p w14:paraId="475C4596" w14:textId="77777777" w:rsidR="00A079FF" w:rsidRDefault="00A079FF" w:rsidP="00A079FF">
      <w:r>
        <w:t>WIP_space/**</w:t>
      </w:r>
    </w:p>
    <w:p w14:paraId="39E65B4B" w14:textId="77777777" w:rsidR="00A079FF" w:rsidRDefault="00A079FF" w:rsidP="00A079FF">
      <w:pPr>
        <w:pStyle w:val="Heading2"/>
      </w:pPr>
      <w:bookmarkStart w:id="38" w:name="_Toc213686005"/>
      <w:r>
        <w:t>Workflow</w:t>
      </w:r>
      <w:bookmarkEnd w:id="38"/>
    </w:p>
    <w:p w14:paraId="554910E1" w14:textId="77777777" w:rsidR="00A079FF" w:rsidRDefault="00A079FF" w:rsidP="00A079FF">
      <w:r>
        <w:t>1. Create a folder under WIP_space</w:t>
      </w:r>
      <w:r>
        <w:br/>
        <w:t>2. Keep notes</w:t>
      </w:r>
      <w:r>
        <w:br/>
        <w:t>3. Test locally</w:t>
      </w:r>
      <w:r>
        <w:br/>
        <w:t>4. Promote when ready</w:t>
      </w:r>
      <w:r>
        <w:br/>
        <w:t>5. Clean up when done.</w:t>
      </w:r>
    </w:p>
    <w:p w14:paraId="6F197043" w14:textId="77777777" w:rsidR="00A079FF" w:rsidRDefault="00A079FF" w:rsidP="00A079FF">
      <w:pPr>
        <w:pStyle w:val="Heading2"/>
      </w:pPr>
      <w:bookmarkStart w:id="39" w:name="_Toc213686006"/>
      <w:r>
        <w:t>Benefits</w:t>
      </w:r>
      <w:bookmarkEnd w:id="39"/>
    </w:p>
    <w:p w14:paraId="3DF4A317" w14:textId="77777777" w:rsidR="00A079FF" w:rsidRDefault="00A079FF" w:rsidP="00A079FF">
      <w:r>
        <w:t>- No accidental commits</w:t>
      </w:r>
      <w:r>
        <w:br/>
        <w:t>- Predictable promotion</w:t>
      </w:r>
      <w:r>
        <w:br/>
        <w:t>- Organized experiments</w:t>
      </w:r>
      <w:r>
        <w:br/>
      </w:r>
      <w:r>
        <w:lastRenderedPageBreak/>
        <w:t>- Safe for collaborators</w:t>
      </w:r>
      <w:r>
        <w:br/>
        <w:t>- Readable context</w:t>
      </w:r>
    </w:p>
    <w:p w14:paraId="6D2180CB" w14:textId="77777777" w:rsidR="00A079FF" w:rsidRDefault="00A079FF" w:rsidP="00A079FF">
      <w:pPr>
        <w:pStyle w:val="Heading2"/>
      </w:pPr>
      <w:bookmarkStart w:id="40" w:name="_Toc213686007"/>
      <w:r>
        <w:t>Summary</w:t>
      </w:r>
      <w:bookmarkEnd w:id="40"/>
    </w:p>
    <w:p w14:paraId="3956EAFA" w14:textId="77777777" w:rsidR="00A079FF" w:rsidRDefault="00A079FF" w:rsidP="00A079FF">
      <w:r>
        <w:t>WIP_space acts as a sandbox ignored by Git for incomplete work. Use it to safely organize experimental code or documents.</w:t>
      </w:r>
    </w:p>
    <w:p w14:paraId="04584CB8" w14:textId="77777777" w:rsidR="00A079FF" w:rsidRPr="00A079FF" w:rsidRDefault="00A079FF" w:rsidP="00A079FF">
      <w:pPr>
        <w:rPr>
          <w:lang w:eastAsia="en-CA"/>
        </w:rPr>
      </w:pPr>
    </w:p>
    <w:p w14:paraId="22E177AE" w14:textId="38FDDA6D" w:rsidR="00A079FF" w:rsidRDefault="00A079FF" w:rsidP="00A079FF">
      <w:pPr>
        <w:pStyle w:val="Heading1"/>
        <w:rPr>
          <w:lang w:eastAsia="en-CA"/>
        </w:rPr>
      </w:pPr>
      <w:bookmarkStart w:id="41" w:name="_Toc213686008"/>
      <w:r>
        <w:rPr>
          <w:lang w:eastAsia="en-CA"/>
        </w:rPr>
        <w:t>Understanding Fetch in Depth</w:t>
      </w:r>
      <w:bookmarkEnd w:id="41"/>
    </w:p>
    <w:p w14:paraId="5EF66721" w14:textId="77777777" w:rsidR="00A079FF" w:rsidRDefault="00A079FF" w:rsidP="00A079FF">
      <w:pPr>
        <w:rPr>
          <w:rFonts w:asciiTheme="minorHAnsi" w:hAnsiTheme="minorHAnsi"/>
        </w:rPr>
      </w:pPr>
      <w:r>
        <w:t>A plain-English introduction for new Git users who understand basic file management but are learning Git’s unique workflow.</w:t>
      </w:r>
    </w:p>
    <w:p w14:paraId="2DDF3FD2" w14:textId="77777777" w:rsidR="00A079FF" w:rsidRDefault="00A079FF" w:rsidP="00A079FF">
      <w:pPr>
        <w:pStyle w:val="Heading2"/>
      </w:pPr>
      <w:bookmarkStart w:id="42" w:name="_Toc213686009"/>
      <w:r>
        <w:t>Understanding Fetch in Depth</w:t>
      </w:r>
      <w:bookmarkEnd w:id="42"/>
    </w:p>
    <w:p w14:paraId="68A0252B" w14:textId="77777777" w:rsidR="00A079FF" w:rsidRDefault="00A079FF" w:rsidP="00A079FF">
      <w:r>
        <w:t>`git fetch` downloads new commits and updates from GitHub but does not change your working directory files. It updates your local Git history so you can inspect changes before merging.</w:t>
      </w:r>
    </w:p>
    <w:p w14:paraId="62BEC034" w14:textId="77777777" w:rsidR="00A079FF" w:rsidRDefault="00A079FF" w:rsidP="00A079FF">
      <w:r>
        <w:t>Internally, Git separates your local environment into three layers: Working Directory, Staging Area, and Local Repository.</w:t>
      </w:r>
    </w:p>
    <w:p w14:paraId="4AE08613" w14:textId="77777777" w:rsidR="00A079FF" w:rsidRDefault="00A079FF" w:rsidP="00A079FF">
      <w:r>
        <w:t>After fetching, you can use commands like `git log origin/main` or `git diff main..origin/main` to review new commits before merging them with your current branch.</w:t>
      </w:r>
    </w:p>
    <w:p w14:paraId="2284520F" w14:textId="77777777" w:rsidR="00A079FF" w:rsidRDefault="00A079FF" w:rsidP="00A079FF">
      <w:r>
        <w:t>Remember:</w:t>
      </w:r>
    </w:p>
    <w:p w14:paraId="494CC40B" w14:textId="77777777" w:rsidR="00A079FF" w:rsidRDefault="00A079FF" w:rsidP="00A079FF">
      <w:r>
        <w:t>- `git fetch` = Download updates (no file changes)</w:t>
      </w:r>
      <w:r>
        <w:br/>
        <w:t>- `git pull` = Fetch + merge or rebase (updates your files)</w:t>
      </w:r>
      <w:r>
        <w:br/>
        <w:t>- `git checkout` / `switch` = Replace your local files with a different branch snapshot</w:t>
      </w:r>
    </w:p>
    <w:p w14:paraId="2109B57C" w14:textId="77777777" w:rsidR="00A079FF" w:rsidRDefault="00A079FF" w:rsidP="00A079FF">
      <w:r>
        <w:t>‘Fetch = Look’ simply means fetch lets you see what’s new before touching your code.</w:t>
      </w:r>
    </w:p>
    <w:p w14:paraId="0C842793" w14:textId="77777777" w:rsidR="00A079FF" w:rsidRDefault="00A079FF" w:rsidP="00A079FF">
      <w:pPr>
        <w:pStyle w:val="Heading2"/>
      </w:pPr>
      <w:bookmarkStart w:id="43" w:name="_Toc213686010"/>
      <w:r>
        <w:t>Work-In-Progress (WIP) Areas</w:t>
      </w:r>
      <w:bookmarkEnd w:id="43"/>
    </w:p>
    <w:p w14:paraId="44EED77E" w14:textId="77777777" w:rsidR="00A079FF" w:rsidRDefault="00A079FF" w:rsidP="00A079FF">
      <w:r>
        <w:t>A structured, ignored folder space for incomplete work, drafts, or experiments not ready to be committed or pushed.</w:t>
      </w:r>
    </w:p>
    <w:p w14:paraId="347D6217" w14:textId="77777777" w:rsidR="00A079FF" w:rsidRPr="00A079FF" w:rsidRDefault="00A079FF" w:rsidP="00A079FF">
      <w:pPr>
        <w:rPr>
          <w:lang w:eastAsia="en-CA"/>
        </w:rPr>
      </w:pPr>
    </w:p>
    <w:sectPr w:rsidR="00A079FF" w:rsidRPr="00A079FF">
      <w:headerReference w:type="even" r:id="rId11"/>
      <w:footerReference w:type="even" r:id="rId12"/>
      <w:footerReference w:type="default" r:id="rId13"/>
      <w:pgSz w:w="12240" w:h="15840"/>
      <w:pgMar w:top="720" w:right="1800" w:bottom="1440" w:left="1800" w:header="720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BE402" w14:textId="77777777" w:rsidR="007E4E53" w:rsidRDefault="007E4E53">
      <w:r>
        <w:separator/>
      </w:r>
    </w:p>
  </w:endnote>
  <w:endnote w:type="continuationSeparator" w:id="0">
    <w:p w14:paraId="45EEF4A6" w14:textId="77777777" w:rsidR="007E4E53" w:rsidRDefault="007E4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AF9C6" w14:textId="77777777" w:rsidR="00755C90" w:rsidRDefault="00755C90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47930" w14:textId="77777777" w:rsidR="00755C90" w:rsidRDefault="00C5401F">
    <w:pPr>
      <w:pStyle w:val="Footer"/>
    </w:pPr>
    <w:fldSimple w:instr=" SUBJECT  \* MERGEFORMAT ">
      <w:r>
        <w:t>&lt;Enter doc. type in Properties/Summary/Subject&gt;</w:t>
      </w:r>
    </w:fldSimple>
    <w:r w:rsidR="00755C90">
      <w:t xml:space="preserve"> </w:t>
    </w:r>
    <w:fldSimple w:instr=" DOCPROPERTY &quot;DocID&quot;  \* MERGEFORMAT ">
      <w:r w:rsidRPr="00C5401F">
        <w:rPr>
          <w:b/>
        </w:rPr>
        <w:t>DocID001</w:t>
      </w:r>
    </w:fldSimple>
    <w:r w:rsidR="00755C90">
      <w:t xml:space="preserve"> v</w:t>
    </w:r>
    <w:fldSimple w:instr=" DOCPROPERTY &quot;RevisionNumber&quot;  \* MERGEFORMAT ">
      <w:r>
        <w:t>1.0</w:t>
      </w:r>
    </w:fldSimple>
    <w:r w:rsidR="00755C90">
      <w:t xml:space="preserve"> </w:t>
    </w:r>
    <w:r w:rsidR="00755C90">
      <w:tab/>
      <w:t>TOC-</w:t>
    </w:r>
    <w:r w:rsidR="00755C90">
      <w:fldChar w:fldCharType="begin"/>
    </w:r>
    <w:r w:rsidR="00755C90">
      <w:instrText xml:space="preserve"> PAGE </w:instrText>
    </w:r>
    <w:r w:rsidR="00755C90">
      <w:fldChar w:fldCharType="separate"/>
    </w:r>
    <w:r w:rsidR="001E015D">
      <w:rPr>
        <w:noProof/>
      </w:rPr>
      <w:t>i</w:t>
    </w:r>
    <w:r w:rsidR="00755C9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0C6DD" w14:textId="77777777" w:rsidR="00755C90" w:rsidRDefault="00755C90">
    <w:pPr>
      <w:pStyle w:val="Footer"/>
      <w:tabs>
        <w:tab w:val="clear" w:pos="8504"/>
      </w:tabs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18</w:t>
    </w:r>
    <w:r>
      <w:fldChar w:fldCharType="end"/>
    </w:r>
    <w:r>
      <w:tab/>
    </w:r>
    <w:r>
      <w:fldChar w:fldCharType="begin"/>
    </w:r>
    <w:r>
      <w:instrText xml:space="preserve">title </w:instrText>
    </w:r>
    <w:r>
      <w:fldChar w:fldCharType="separate"/>
    </w:r>
    <w:r w:rsidR="00C5401F">
      <w:t>&lt;Enter the title in Properties/Summary/Title&gt;</w:t>
    </w:r>
    <w:r>
      <w:fldChar w:fldCharType="end"/>
    </w:r>
  </w:p>
  <w:p w14:paraId="136A0E70" w14:textId="77777777" w:rsidR="00755C90" w:rsidRDefault="00755C9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D450C" w14:textId="33B17E0C" w:rsidR="00755C90" w:rsidRDefault="00C5401F">
    <w:pPr>
      <w:pStyle w:val="Footer"/>
    </w:pPr>
    <w:fldSimple w:instr=" SUBJECT  \* MERGEFORMAT ">
      <w:r>
        <w:t>&lt;Enter doc. type in Properties/Summary/Subject&gt;</w:t>
      </w:r>
    </w:fldSimple>
    <w:r w:rsidR="00755C90">
      <w:t xml:space="preserve"> </w:t>
    </w:r>
    <w:fldSimple w:instr=" DOCPROPERTY &quot;DocID&quot;  \* MERGEFORMAT ">
      <w:r w:rsidRPr="00C5401F">
        <w:rPr>
          <w:b/>
        </w:rPr>
        <w:t>DocID001</w:t>
      </w:r>
    </w:fldSimple>
    <w:r w:rsidR="00755C90">
      <w:t xml:space="preserve"> v</w:t>
    </w:r>
    <w:fldSimple w:instr=" DOCPROPERTY &quot;RevisionNumber&quot;  \* MERGEFORMAT ">
      <w:r>
        <w:t>1.0</w:t>
      </w:r>
    </w:fldSimple>
    <w:r w:rsidR="00755C90">
      <w:t xml:space="preserve"> </w:t>
    </w:r>
    <w:r w:rsidR="00755C90">
      <w:fldChar w:fldCharType="begin"/>
    </w:r>
    <w:r w:rsidR="00755C90">
      <w:instrText xml:space="preserve"> SAVEDATE \@ "yyyy-MM-dd H:mm:ss" \* MERGEFORMAT </w:instrText>
    </w:r>
    <w:r w:rsidR="00755C90">
      <w:fldChar w:fldCharType="separate"/>
    </w:r>
    <w:r w:rsidR="00A079FF">
      <w:rPr>
        <w:noProof/>
      </w:rPr>
      <w:t>2025-11-04 23:42:00</w:t>
    </w:r>
    <w:r w:rsidR="00755C90">
      <w:fldChar w:fldCharType="end"/>
    </w:r>
    <w:r w:rsidR="00755C90">
      <w:tab/>
      <w:t xml:space="preserve">Page </w:t>
    </w:r>
    <w:r w:rsidR="00755C90">
      <w:fldChar w:fldCharType="begin"/>
    </w:r>
    <w:r w:rsidR="00755C90">
      <w:instrText>PAGE</w:instrText>
    </w:r>
    <w:r w:rsidR="00755C90">
      <w:fldChar w:fldCharType="separate"/>
    </w:r>
    <w:r w:rsidR="001E015D">
      <w:rPr>
        <w:noProof/>
      </w:rPr>
      <w:t>2</w:t>
    </w:r>
    <w:r w:rsidR="00755C90">
      <w:fldChar w:fldCharType="end"/>
    </w:r>
  </w:p>
  <w:p w14:paraId="7C0EB133" w14:textId="77777777" w:rsidR="00755C90" w:rsidRDefault="00755C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42178" w14:textId="77777777" w:rsidR="007E4E53" w:rsidRDefault="007E4E53">
      <w:r>
        <w:separator/>
      </w:r>
    </w:p>
  </w:footnote>
  <w:footnote w:type="continuationSeparator" w:id="0">
    <w:p w14:paraId="7616AE5C" w14:textId="77777777" w:rsidR="007E4E53" w:rsidRDefault="007E4E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10804" w14:textId="77777777" w:rsidR="00755C90" w:rsidRDefault="00755C90">
    <w:pPr>
      <w:pStyle w:val="Header"/>
    </w:pPr>
    <w:r>
      <w:tab/>
    </w:r>
    <w:fldSimple w:instr=" TITLE  \* MERGEFORMAT ">
      <w:r w:rsidR="00C5401F">
        <w:t>&lt;Enter the title in Properties/Summary/Title&gt;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C95A7" w14:textId="77777777" w:rsidR="00755C90" w:rsidRDefault="00755C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72" style="width:0;height:1.5pt" o:hralign="center" o:bullet="t" o:hrstd="t" o:hr="t" fillcolor="#a0a0a0" stroked="f"/>
    </w:pict>
  </w:numPicBullet>
  <w:abstractNum w:abstractNumId="0" w15:restartNumberingAfterBreak="1">
    <w:nsid w:val="FFFFFFFB"/>
    <w:multiLevelType w:val="multilevel"/>
    <w:tmpl w:val="5338EBFA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AB97221"/>
    <w:multiLevelType w:val="singleLevel"/>
    <w:tmpl w:val="2BE2FAAC"/>
    <w:lvl w:ilvl="0">
      <w:start w:val="1"/>
      <w:numFmt w:val="bullet"/>
      <w:pStyle w:val="ListBullet2"/>
      <w:lvlText w:val=""/>
      <w:lvlJc w:val="left"/>
      <w:pPr>
        <w:tabs>
          <w:tab w:val="num" w:pos="0"/>
        </w:tabs>
        <w:ind w:left="144" w:hanging="144"/>
      </w:pPr>
      <w:rPr>
        <w:rFonts w:ascii="Symbol" w:hAnsi="Symbol" w:hint="default"/>
      </w:rPr>
    </w:lvl>
  </w:abstractNum>
  <w:abstractNum w:abstractNumId="3" w15:restartNumberingAfterBreak="0">
    <w:nsid w:val="24307CA7"/>
    <w:multiLevelType w:val="singleLevel"/>
    <w:tmpl w:val="B7F4A9B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" w15:restartNumberingAfterBreak="0">
    <w:nsid w:val="2B7A215E"/>
    <w:multiLevelType w:val="singleLevel"/>
    <w:tmpl w:val="9368910C"/>
    <w:lvl w:ilvl="0">
      <w:start w:val="1"/>
      <w:numFmt w:val="bullet"/>
      <w:pStyle w:val="TableBullet2"/>
      <w:lvlText w:val=""/>
      <w:lvlJc w:val="left"/>
      <w:pPr>
        <w:tabs>
          <w:tab w:val="num" w:pos="0"/>
        </w:tabs>
        <w:ind w:left="144" w:hanging="144"/>
      </w:pPr>
      <w:rPr>
        <w:rFonts w:ascii="Symbol" w:hAnsi="Symbol" w:hint="default"/>
      </w:rPr>
    </w:lvl>
  </w:abstractNum>
  <w:abstractNum w:abstractNumId="5" w15:restartNumberingAfterBreak="0">
    <w:nsid w:val="376A18F1"/>
    <w:multiLevelType w:val="singleLevel"/>
    <w:tmpl w:val="91BA19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924646E"/>
    <w:multiLevelType w:val="hybridMultilevel"/>
    <w:tmpl w:val="27A68A3C"/>
    <w:lvl w:ilvl="0" w:tplc="87CC0DA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4DE18C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84205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28E19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A068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A89C0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B62DA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8A29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2D0EC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43BB11DC"/>
    <w:multiLevelType w:val="singleLevel"/>
    <w:tmpl w:val="6A76D380"/>
    <w:lvl w:ilvl="0">
      <w:start w:val="1"/>
      <w:numFmt w:val="bullet"/>
      <w:pStyle w:val="ListBullet4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449F4703"/>
    <w:multiLevelType w:val="multilevel"/>
    <w:tmpl w:val="0714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9B2CFC"/>
    <w:multiLevelType w:val="multilevel"/>
    <w:tmpl w:val="021A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317DF"/>
    <w:multiLevelType w:val="singleLevel"/>
    <w:tmpl w:val="CE1C89F4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D6B0C59"/>
    <w:multiLevelType w:val="singleLevel"/>
    <w:tmpl w:val="D204856A"/>
    <w:lvl w:ilvl="0">
      <w:start w:val="1"/>
      <w:numFmt w:val="bullet"/>
      <w:pStyle w:val="TableBullet3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0950BB7"/>
    <w:multiLevelType w:val="singleLevel"/>
    <w:tmpl w:val="1E2281F0"/>
    <w:lvl w:ilvl="0">
      <w:start w:val="1"/>
      <w:numFmt w:val="bullet"/>
      <w:pStyle w:val="Table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DC65B74"/>
    <w:multiLevelType w:val="singleLevel"/>
    <w:tmpl w:val="3F5E85FE"/>
    <w:lvl w:ilvl="0">
      <w:start w:val="1"/>
      <w:numFmt w:val="bullet"/>
      <w:pStyle w:val="ListBullet3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753423">
    <w:abstractNumId w:val="0"/>
  </w:num>
  <w:num w:numId="2" w16cid:durableId="528763704">
    <w:abstractNumId w:val="1"/>
    <w:lvlOverride w:ilvl="0">
      <w:lvl w:ilvl="0">
        <w:start w:val="1"/>
        <w:numFmt w:val="bullet"/>
        <w:lvlText w:val=""/>
        <w:legacy w:legacy="1" w:legacySpace="0" w:legacyIndent="187"/>
        <w:lvlJc w:val="left"/>
        <w:pPr>
          <w:ind w:left="187" w:hanging="187"/>
        </w:pPr>
        <w:rPr>
          <w:rFonts w:ascii="Symbol" w:hAnsi="Symbol" w:hint="default"/>
        </w:rPr>
      </w:lvl>
    </w:lvlOverride>
  </w:num>
  <w:num w:numId="3" w16cid:durableId="1627929290">
    <w:abstractNumId w:val="3"/>
  </w:num>
  <w:num w:numId="4" w16cid:durableId="696081161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788858834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901912233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7" w16cid:durableId="373580025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44332225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9" w16cid:durableId="1685856914">
    <w:abstractNumId w:val="1"/>
    <w:lvlOverride w:ilvl="0">
      <w:lvl w:ilvl="0">
        <w:start w:val="1"/>
        <w:numFmt w:val="bullet"/>
        <w:lvlText w:val="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0" w16cid:durableId="2056804837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Arial" w:hAnsi="Arial" w:hint="default"/>
        </w:rPr>
      </w:lvl>
    </w:lvlOverride>
  </w:num>
  <w:num w:numId="11" w16cid:durableId="2136288290">
    <w:abstractNumId w:val="1"/>
    <w:lvlOverride w:ilvl="0">
      <w:lvl w:ilvl="0">
        <w:start w:val="1"/>
        <w:numFmt w:val="bullet"/>
        <w:lvlText w:val=""/>
        <w:legacy w:legacy="1" w:legacySpace="0" w:legacyIndent="360"/>
        <w:lvlJc w:val="left"/>
        <w:pPr>
          <w:ind w:left="720" w:hanging="360"/>
        </w:pPr>
        <w:rPr>
          <w:rFonts w:ascii="Arial" w:hAnsi="Arial" w:hint="default"/>
        </w:rPr>
      </w:lvl>
    </w:lvlOverride>
  </w:num>
  <w:num w:numId="12" w16cid:durableId="1087187280">
    <w:abstractNumId w:val="1"/>
    <w:lvlOverride w:ilvl="0">
      <w:lvl w:ilvl="0">
        <w:start w:val="1"/>
        <w:numFmt w:val="bullet"/>
        <w:lvlText w:val=""/>
        <w:legacy w:legacy="1" w:legacySpace="0" w:legacyIndent="360"/>
        <w:lvlJc w:val="left"/>
        <w:pPr>
          <w:ind w:left="1080" w:hanging="360"/>
        </w:pPr>
        <w:rPr>
          <w:rFonts w:ascii="Arial" w:hAnsi="Arial" w:hint="default"/>
        </w:rPr>
      </w:lvl>
    </w:lvlOverride>
  </w:num>
  <w:num w:numId="13" w16cid:durableId="305159601">
    <w:abstractNumId w:val="1"/>
    <w:lvlOverride w:ilvl="0">
      <w:lvl w:ilvl="0">
        <w:start w:val="1"/>
        <w:numFmt w:val="bullet"/>
        <w:lvlText w:val=""/>
        <w:legacy w:legacy="1" w:legacySpace="0" w:legacyIndent="360"/>
        <w:lvlJc w:val="left"/>
        <w:pPr>
          <w:ind w:left="1440" w:hanging="360"/>
        </w:pPr>
        <w:rPr>
          <w:rFonts w:ascii="Arial" w:hAnsi="Arial" w:hint="default"/>
        </w:rPr>
      </w:lvl>
    </w:lvlOverride>
  </w:num>
  <w:num w:numId="14" w16cid:durableId="147789545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Arial" w:hAnsi="Arial" w:hint="default"/>
        </w:rPr>
      </w:lvl>
    </w:lvlOverride>
  </w:num>
  <w:num w:numId="15" w16cid:durableId="298656943">
    <w:abstractNumId w:val="5"/>
  </w:num>
  <w:num w:numId="16" w16cid:durableId="358775898">
    <w:abstractNumId w:val="2"/>
  </w:num>
  <w:num w:numId="17" w16cid:durableId="1826975213">
    <w:abstractNumId w:val="13"/>
  </w:num>
  <w:num w:numId="18" w16cid:durableId="2061513078">
    <w:abstractNumId w:val="7"/>
  </w:num>
  <w:num w:numId="19" w16cid:durableId="1101997026">
    <w:abstractNumId w:val="10"/>
  </w:num>
  <w:num w:numId="20" w16cid:durableId="1068458776">
    <w:abstractNumId w:val="12"/>
  </w:num>
  <w:num w:numId="21" w16cid:durableId="1425228158">
    <w:abstractNumId w:val="12"/>
  </w:num>
  <w:num w:numId="22" w16cid:durableId="779836032">
    <w:abstractNumId w:val="12"/>
  </w:num>
  <w:num w:numId="23" w16cid:durableId="469401084">
    <w:abstractNumId w:val="12"/>
  </w:num>
  <w:num w:numId="24" w16cid:durableId="1887066272">
    <w:abstractNumId w:val="12"/>
  </w:num>
  <w:num w:numId="25" w16cid:durableId="836463401">
    <w:abstractNumId w:val="12"/>
  </w:num>
  <w:num w:numId="26" w16cid:durableId="1347706605">
    <w:abstractNumId w:val="12"/>
  </w:num>
  <w:num w:numId="27" w16cid:durableId="1809666921">
    <w:abstractNumId w:val="12"/>
  </w:num>
  <w:num w:numId="28" w16cid:durableId="928851214">
    <w:abstractNumId w:val="0"/>
  </w:num>
  <w:num w:numId="29" w16cid:durableId="1116487742">
    <w:abstractNumId w:val="0"/>
  </w:num>
  <w:num w:numId="30" w16cid:durableId="1061320894">
    <w:abstractNumId w:val="4"/>
  </w:num>
  <w:num w:numId="31" w16cid:durableId="1493376696">
    <w:abstractNumId w:val="4"/>
  </w:num>
  <w:num w:numId="32" w16cid:durableId="869563389">
    <w:abstractNumId w:val="4"/>
  </w:num>
  <w:num w:numId="33" w16cid:durableId="1859391714">
    <w:abstractNumId w:val="12"/>
  </w:num>
  <w:num w:numId="34" w16cid:durableId="1769618445">
    <w:abstractNumId w:val="12"/>
  </w:num>
  <w:num w:numId="35" w16cid:durableId="1941446938">
    <w:abstractNumId w:val="4"/>
  </w:num>
  <w:num w:numId="36" w16cid:durableId="159466155">
    <w:abstractNumId w:val="12"/>
  </w:num>
  <w:num w:numId="37" w16cid:durableId="1396855377">
    <w:abstractNumId w:val="12"/>
  </w:num>
  <w:num w:numId="38" w16cid:durableId="949359477">
    <w:abstractNumId w:val="11"/>
  </w:num>
  <w:num w:numId="39" w16cid:durableId="530190318">
    <w:abstractNumId w:val="11"/>
  </w:num>
  <w:num w:numId="40" w16cid:durableId="1175459875">
    <w:abstractNumId w:val="5"/>
  </w:num>
  <w:num w:numId="41" w16cid:durableId="1586913390">
    <w:abstractNumId w:val="8"/>
  </w:num>
  <w:num w:numId="42" w16cid:durableId="106780329">
    <w:abstractNumId w:val="9"/>
  </w:num>
  <w:num w:numId="43" w16cid:durableId="1184317499">
    <w:abstractNumId w:val="6"/>
  </w:num>
  <w:num w:numId="44" w16cid:durableId="1807963650">
    <w:abstractNumId w:val="0"/>
  </w:num>
  <w:num w:numId="45" w16cid:durableId="1221134758">
    <w:abstractNumId w:val="0"/>
  </w:num>
  <w:num w:numId="46" w16cid:durableId="1742168434">
    <w:abstractNumId w:val="0"/>
  </w:num>
  <w:num w:numId="47" w16cid:durableId="117527964">
    <w:abstractNumId w:val="0"/>
  </w:num>
  <w:num w:numId="48" w16cid:durableId="905147240">
    <w:abstractNumId w:val="0"/>
  </w:num>
  <w:num w:numId="49" w16cid:durableId="234511107">
    <w:abstractNumId w:val="0"/>
  </w:num>
  <w:num w:numId="50" w16cid:durableId="955331419">
    <w:abstractNumId w:val="0"/>
  </w:num>
  <w:num w:numId="51" w16cid:durableId="1455634038">
    <w:abstractNumId w:val="0"/>
  </w:num>
  <w:num w:numId="52" w16cid:durableId="1192958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intFractionalCharacterWidth/>
  <w:embedSystemFonts/>
  <w:mirrorMargin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01F"/>
    <w:rsid w:val="000E676F"/>
    <w:rsid w:val="001363CA"/>
    <w:rsid w:val="001E015D"/>
    <w:rsid w:val="00251C83"/>
    <w:rsid w:val="00253885"/>
    <w:rsid w:val="002F28E4"/>
    <w:rsid w:val="004F0C0D"/>
    <w:rsid w:val="004F65D2"/>
    <w:rsid w:val="005043E0"/>
    <w:rsid w:val="00523F88"/>
    <w:rsid w:val="005B018C"/>
    <w:rsid w:val="006719B3"/>
    <w:rsid w:val="00733164"/>
    <w:rsid w:val="00755C90"/>
    <w:rsid w:val="0076459F"/>
    <w:rsid w:val="007E4E53"/>
    <w:rsid w:val="00844732"/>
    <w:rsid w:val="00847742"/>
    <w:rsid w:val="008B3CC6"/>
    <w:rsid w:val="00962AAE"/>
    <w:rsid w:val="009E30A8"/>
    <w:rsid w:val="00A079FF"/>
    <w:rsid w:val="00A4759E"/>
    <w:rsid w:val="00AF377E"/>
    <w:rsid w:val="00B94420"/>
    <w:rsid w:val="00BA12D3"/>
    <w:rsid w:val="00C14F41"/>
    <w:rsid w:val="00C4052F"/>
    <w:rsid w:val="00C5401F"/>
    <w:rsid w:val="00C6129E"/>
    <w:rsid w:val="00DC7280"/>
    <w:rsid w:val="00F5035A"/>
    <w:rsid w:val="00FC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1026"/>
    <o:shapelayout v:ext="edit">
      <o:idmap v:ext="edit" data="1"/>
    </o:shapelayout>
  </w:shapeDefaults>
  <w:decimalSymbol w:val="."/>
  <w:listSeparator w:val=","/>
  <w14:docId w14:val="2660FE9C"/>
  <w15:chartTrackingRefBased/>
  <w15:docId w15:val="{F03ED144-A674-455F-99EB-2EE54E4BB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/>
    </w:pPr>
    <w:rPr>
      <w:rFonts w:ascii="Arial" w:hAnsi="Arial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29"/>
      </w:numPr>
      <w:spacing w:before="240"/>
      <w:outlineLvl w:val="0"/>
    </w:pPr>
    <w:rPr>
      <w:b/>
      <w:smallCaps/>
      <w:sz w:val="36"/>
    </w:rPr>
  </w:style>
  <w:style w:type="paragraph" w:styleId="Heading2">
    <w:name w:val="heading 2"/>
    <w:basedOn w:val="Heading1"/>
    <w:next w:val="Normal"/>
    <w:link w:val="Heading2Char"/>
    <w:uiPriority w:val="9"/>
    <w:qFormat/>
    <w:pPr>
      <w:numPr>
        <w:ilvl w:val="1"/>
      </w:numPr>
      <w:outlineLvl w:val="1"/>
    </w:pPr>
    <w:rPr>
      <w:smallCaps w:val="0"/>
      <w:sz w:val="28"/>
    </w:rPr>
  </w:style>
  <w:style w:type="paragraph" w:styleId="Heading3">
    <w:name w:val="heading 3"/>
    <w:basedOn w:val="Heading2"/>
    <w:next w:val="Normal"/>
    <w:link w:val="Heading3Char"/>
    <w:uiPriority w:val="9"/>
    <w:qFormat/>
    <w:pPr>
      <w:numPr>
        <w:ilvl w:val="2"/>
      </w:numPr>
      <w:outlineLvl w:val="2"/>
    </w:pPr>
    <w:rPr>
      <w:sz w:val="24"/>
    </w:rPr>
  </w:style>
  <w:style w:type="paragraph" w:styleId="Heading4">
    <w:name w:val="heading 4"/>
    <w:basedOn w:val="Heading3"/>
    <w:next w:val="Normal"/>
    <w:qFormat/>
    <w:pPr>
      <w:numPr>
        <w:ilvl w:val="3"/>
      </w:numPr>
      <w:spacing w:after="60"/>
      <w:outlineLvl w:val="3"/>
    </w:pPr>
    <w:rPr>
      <w:smallCaps/>
      <w:sz w:val="20"/>
    </w:rPr>
  </w:style>
  <w:style w:type="paragraph" w:styleId="Heading5">
    <w:name w:val="heading 5"/>
    <w:basedOn w:val="Heading4"/>
    <w:next w:val="Normal"/>
    <w:qFormat/>
    <w:pPr>
      <w:numPr>
        <w:ilvl w:val="4"/>
      </w:numPr>
      <w:outlineLvl w:val="4"/>
    </w:pPr>
    <w:rPr>
      <w:b w:val="0"/>
      <w:smallCaps w:val="0"/>
      <w:u w:val="double"/>
    </w:rPr>
  </w:style>
  <w:style w:type="paragraph" w:styleId="Heading6">
    <w:name w:val="heading 6"/>
    <w:basedOn w:val="Heading5"/>
    <w:next w:val="Normal"/>
    <w:qFormat/>
    <w:pPr>
      <w:numPr>
        <w:ilvl w:val="5"/>
      </w:numPr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numPr>
        <w:ilvl w:val="6"/>
        <w:numId w:val="29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9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29"/>
      </w:num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ind w:left="720"/>
    </w:pPr>
  </w:style>
  <w:style w:type="paragraph" w:styleId="TOC2">
    <w:name w:val="toc 2"/>
    <w:basedOn w:val="TOC1"/>
    <w:next w:val="Normal"/>
    <w:uiPriority w:val="39"/>
    <w:pPr>
      <w:spacing w:before="0"/>
    </w:pPr>
    <w:rPr>
      <w:smallCaps w:val="0"/>
      <w:sz w:val="20"/>
    </w:rPr>
  </w:style>
  <w:style w:type="paragraph" w:styleId="TOC1">
    <w:name w:val="toc 1"/>
    <w:basedOn w:val="Heading1"/>
    <w:next w:val="Normal"/>
    <w:uiPriority w:val="39"/>
    <w:rsid w:val="00A079FF"/>
    <w:pPr>
      <w:numPr>
        <w:numId w:val="0"/>
      </w:numPr>
      <w:tabs>
        <w:tab w:val="right" w:leader="dot" w:pos="8640"/>
      </w:tabs>
      <w:outlineLvl w:val="9"/>
    </w:pPr>
    <w:rPr>
      <w:b w:val="0"/>
      <w:sz w:val="24"/>
    </w:rPr>
  </w:style>
  <w:style w:type="paragraph" w:styleId="Footer">
    <w:name w:val="footer"/>
    <w:basedOn w:val="Normal"/>
    <w:pPr>
      <w:tabs>
        <w:tab w:val="right" w:pos="8504"/>
        <w:tab w:val="right" w:pos="8600"/>
      </w:tabs>
      <w:spacing w:before="0"/>
    </w:pPr>
  </w:style>
  <w:style w:type="paragraph" w:styleId="Header">
    <w:name w:val="header"/>
    <w:basedOn w:val="Normal"/>
    <w:pPr>
      <w:tabs>
        <w:tab w:val="right" w:pos="8504"/>
      </w:tabs>
      <w:spacing w:before="0" w:after="240"/>
    </w:pPr>
    <w:rPr>
      <w:sz w:val="24"/>
    </w:rPr>
  </w:style>
  <w:style w:type="paragraph" w:customStyle="1" w:styleId="Computer">
    <w:name w:val="Computer"/>
    <w:basedOn w:val="Normal"/>
    <w:pPr>
      <w:spacing w:before="0"/>
    </w:pPr>
    <w:rPr>
      <w:rFonts w:ascii="Courier" w:hAnsi="Courier"/>
      <w:sz w:val="18"/>
    </w:rPr>
  </w:style>
  <w:style w:type="paragraph" w:customStyle="1" w:styleId="AbstractTitle">
    <w:name w:val="Abstract Title"/>
    <w:basedOn w:val="Normal"/>
    <w:pPr>
      <w:spacing w:before="1200" w:after="240"/>
      <w:ind w:right="-274"/>
      <w:jc w:val="center"/>
    </w:pPr>
    <w:rPr>
      <w:b/>
    </w:rPr>
  </w:style>
  <w:style w:type="paragraph" w:customStyle="1" w:styleId="Abstract">
    <w:name w:val="Abstract"/>
    <w:basedOn w:val="Normal"/>
    <w:pPr>
      <w:tabs>
        <w:tab w:val="right" w:pos="7560"/>
      </w:tabs>
      <w:spacing w:after="960"/>
      <w:ind w:left="1440" w:right="1080"/>
    </w:pPr>
  </w:style>
  <w:style w:type="character" w:styleId="PageNumber">
    <w:name w:val="page number"/>
    <w:basedOn w:val="DefaultParagraphFont"/>
  </w:style>
  <w:style w:type="paragraph" w:customStyle="1" w:styleId="TableHeader">
    <w:name w:val="TableHeader"/>
    <w:basedOn w:val="Normal"/>
    <w:pPr>
      <w:keepNext/>
      <w:keepLines/>
      <w:tabs>
        <w:tab w:val="center" w:pos="180"/>
        <w:tab w:val="right" w:pos="9000"/>
      </w:tabs>
      <w:spacing w:before="60" w:line="240" w:lineRule="atLeast"/>
      <w:ind w:right="-43"/>
    </w:pPr>
    <w:rPr>
      <w:b/>
      <w:sz w:val="18"/>
    </w:rPr>
  </w:style>
  <w:style w:type="paragraph" w:styleId="TOC3">
    <w:name w:val="toc 3"/>
    <w:basedOn w:val="TOC2"/>
    <w:next w:val="Normal"/>
    <w:uiPriority w:val="39"/>
    <w:pPr>
      <w:ind w:left="200"/>
    </w:pPr>
  </w:style>
  <w:style w:type="paragraph" w:styleId="TOC4">
    <w:name w:val="toc 4"/>
    <w:basedOn w:val="TOC3"/>
    <w:next w:val="Normal"/>
    <w:semiHidden/>
    <w:pPr>
      <w:ind w:left="400"/>
    </w:pPr>
  </w:style>
  <w:style w:type="paragraph" w:styleId="TOC5">
    <w:name w:val="toc 5"/>
    <w:basedOn w:val="TOC4"/>
    <w:next w:val="Normal"/>
    <w:semiHidden/>
    <w:pPr>
      <w:ind w:left="600"/>
    </w:pPr>
  </w:style>
  <w:style w:type="paragraph" w:customStyle="1" w:styleId="TableItem">
    <w:name w:val="Table Item"/>
    <w:basedOn w:val="Normal"/>
    <w:pPr>
      <w:keepLines/>
    </w:pPr>
  </w:style>
  <w:style w:type="paragraph" w:styleId="Bibliography">
    <w:name w:val="Bibliography"/>
    <w:basedOn w:val="Normal"/>
    <w:pPr>
      <w:tabs>
        <w:tab w:val="left" w:pos="1800"/>
      </w:tabs>
      <w:ind w:left="2434" w:hanging="2434"/>
    </w:pPr>
    <w:rPr>
      <w:lang w:val="en-GB"/>
    </w:rPr>
  </w:style>
  <w:style w:type="paragraph" w:customStyle="1" w:styleId="editorcomment">
    <w:name w:val="editor comment"/>
    <w:basedOn w:val="Normal"/>
    <w:rPr>
      <w:rFonts w:ascii="Courier New" w:hAnsi="Courier New"/>
      <w:color w:val="0000FF"/>
    </w:rPr>
  </w:style>
  <w:style w:type="paragraph" w:customStyle="1" w:styleId="CompanyName">
    <w:name w:val="Company Name"/>
    <w:basedOn w:val="Normal"/>
    <w:pPr>
      <w:keepNext/>
      <w:keepLines/>
      <w:spacing w:before="0" w:line="220" w:lineRule="atLeast"/>
    </w:pPr>
    <w:rPr>
      <w:spacing w:val="-30"/>
      <w:kern w:val="28"/>
      <w:sz w:val="60"/>
    </w:rPr>
  </w:style>
  <w:style w:type="paragraph" w:customStyle="1" w:styleId="Appendix">
    <w:name w:val="Appendix"/>
    <w:basedOn w:val="Heading1"/>
    <w:next w:val="Normal"/>
    <w:pPr>
      <w:outlineLvl w:val="9"/>
    </w:pPr>
  </w:style>
  <w:style w:type="paragraph" w:customStyle="1" w:styleId="Hidden">
    <w:name w:val="Hidden"/>
    <w:basedOn w:val="Normal"/>
    <w:rPr>
      <w:color w:val="0000FF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customStyle="1" w:styleId="Pre-heading">
    <w:name w:val="Pre-heading"/>
    <w:basedOn w:val="Heading2"/>
    <w:next w:val="Normal"/>
    <w:pPr>
      <w:outlineLvl w:val="9"/>
    </w:pPr>
  </w:style>
  <w:style w:type="paragraph" w:styleId="ListNumber2">
    <w:name w:val="List Number 2"/>
    <w:basedOn w:val="Normal"/>
    <w:pPr>
      <w:ind w:left="566" w:hanging="283"/>
    </w:pPr>
  </w:style>
  <w:style w:type="paragraph" w:styleId="ListNumber3">
    <w:name w:val="List Number 3"/>
    <w:basedOn w:val="Normal"/>
    <w:pPr>
      <w:ind w:left="849" w:hanging="283"/>
    </w:pPr>
  </w:style>
  <w:style w:type="paragraph" w:styleId="ListNumber4">
    <w:name w:val="List Number 4"/>
    <w:basedOn w:val="Normal"/>
    <w:pPr>
      <w:ind w:left="1132" w:hanging="283"/>
    </w:pPr>
  </w:style>
  <w:style w:type="paragraph" w:styleId="ListContinue">
    <w:name w:val="List Continue"/>
    <w:basedOn w:val="Normal"/>
    <w:pPr>
      <w:ind w:left="360"/>
    </w:pPr>
  </w:style>
  <w:style w:type="paragraph" w:styleId="ListBullet">
    <w:name w:val="List Bullet"/>
    <w:basedOn w:val="Normal"/>
    <w:autoRedefine/>
    <w:rsid w:val="008B3CC6"/>
    <w:pPr>
      <w:numPr>
        <w:numId w:val="40"/>
      </w:numPr>
      <w:spacing w:after="40"/>
    </w:pPr>
  </w:style>
  <w:style w:type="paragraph" w:styleId="ListNumber">
    <w:name w:val="List Number"/>
    <w:basedOn w:val="Normal"/>
    <w:pPr>
      <w:ind w:left="283" w:hanging="283"/>
    </w:pPr>
  </w:style>
  <w:style w:type="paragraph" w:styleId="ListContinue2">
    <w:name w:val="List Continue 2"/>
    <w:basedOn w:val="Normal"/>
    <w:pPr>
      <w:ind w:left="720"/>
    </w:pPr>
  </w:style>
  <w:style w:type="paragraph" w:styleId="ListContinue3">
    <w:name w:val="List Continue 3"/>
    <w:basedOn w:val="Normal"/>
    <w:pPr>
      <w:ind w:left="1080"/>
    </w:pPr>
  </w:style>
  <w:style w:type="paragraph" w:styleId="ListContinue4">
    <w:name w:val="List Continue 4"/>
    <w:basedOn w:val="Normal"/>
    <w:pPr>
      <w:ind w:left="1440"/>
    </w:pPr>
  </w:style>
  <w:style w:type="paragraph" w:styleId="ListContinue5">
    <w:name w:val="List Continue 5"/>
    <w:basedOn w:val="Normal"/>
    <w:pPr>
      <w:ind w:left="1800"/>
    </w:pPr>
  </w:style>
  <w:style w:type="paragraph" w:styleId="TOC9">
    <w:name w:val="toc 9"/>
    <w:basedOn w:val="Normal"/>
    <w:next w:val="Normal"/>
    <w:semiHidden/>
    <w:pPr>
      <w:tabs>
        <w:tab w:val="right" w:leader="dot" w:pos="8640"/>
      </w:tabs>
      <w:ind w:left="1600"/>
    </w:pPr>
  </w:style>
  <w:style w:type="paragraph" w:customStyle="1" w:styleId="Issue">
    <w:name w:val="Issue"/>
    <w:basedOn w:val="editorcomment"/>
    <w:next w:val="Normal"/>
    <w:rPr>
      <w:b/>
      <w:color w:val="FF0000"/>
    </w:rPr>
  </w:style>
  <w:style w:type="paragraph" w:customStyle="1" w:styleId="AttributeDocumentation">
    <w:name w:val="Attribute Documentation"/>
    <w:basedOn w:val="ListContinue3"/>
    <w:rPr>
      <w:kern w:val="28"/>
    </w:rPr>
  </w:style>
  <w:style w:type="paragraph" w:customStyle="1" w:styleId="HeadingEmphasis">
    <w:name w:val="Heading Emphasis"/>
    <w:basedOn w:val="Normal"/>
    <w:next w:val="Normal"/>
    <w:rsid w:val="00AF377E"/>
    <w:rPr>
      <w:b/>
      <w:i/>
    </w:rPr>
  </w:style>
  <w:style w:type="paragraph" w:styleId="ListBullet2">
    <w:name w:val="List Bullet 2"/>
    <w:basedOn w:val="Normal"/>
    <w:pPr>
      <w:numPr>
        <w:numId w:val="16"/>
      </w:numPr>
      <w:ind w:left="720" w:hanging="360"/>
    </w:pPr>
  </w:style>
  <w:style w:type="paragraph" w:styleId="ListBullet3">
    <w:name w:val="List Bullet 3"/>
    <w:basedOn w:val="Normal"/>
    <w:pPr>
      <w:numPr>
        <w:numId w:val="17"/>
      </w:numPr>
      <w:ind w:left="1080"/>
    </w:pPr>
  </w:style>
  <w:style w:type="paragraph" w:styleId="ListBullet4">
    <w:name w:val="List Bullet 4"/>
    <w:basedOn w:val="Normal"/>
    <w:pPr>
      <w:numPr>
        <w:numId w:val="18"/>
      </w:numPr>
      <w:ind w:left="1440"/>
    </w:pPr>
  </w:style>
  <w:style w:type="paragraph" w:styleId="ListBullet5">
    <w:name w:val="List Bullet 5"/>
    <w:basedOn w:val="Normal"/>
    <w:pPr>
      <w:numPr>
        <w:numId w:val="19"/>
      </w:numPr>
      <w:ind w:left="1800"/>
    </w:pPr>
  </w:style>
  <w:style w:type="paragraph" w:customStyle="1" w:styleId="TableNormal1">
    <w:name w:val="Table Normal1"/>
    <w:basedOn w:val="TableItem"/>
    <w:rPr>
      <w:sz w:val="18"/>
    </w:rPr>
  </w:style>
  <w:style w:type="paragraph" w:customStyle="1" w:styleId="TableBullet1">
    <w:name w:val="Table Bullet 1"/>
    <w:basedOn w:val="TableNormal1"/>
    <w:autoRedefine/>
    <w:pPr>
      <w:numPr>
        <w:numId w:val="37"/>
      </w:numPr>
      <w:tabs>
        <w:tab w:val="left" w:pos="180"/>
      </w:tabs>
      <w:ind w:left="180" w:hanging="180"/>
    </w:pPr>
  </w:style>
  <w:style w:type="paragraph" w:customStyle="1" w:styleId="TableBullet2">
    <w:name w:val="Table Bullet 2"/>
    <w:basedOn w:val="TableBullet1"/>
    <w:pPr>
      <w:numPr>
        <w:numId w:val="35"/>
      </w:numPr>
      <w:ind w:left="367" w:hanging="180"/>
    </w:pPr>
  </w:style>
  <w:style w:type="character" w:customStyle="1" w:styleId="editorcommentcharacter">
    <w:name w:val="editor comment character"/>
    <w:rPr>
      <w:rFonts w:ascii="Courier New" w:hAnsi="Courier New"/>
      <w:color w:val="0000FF"/>
      <w:sz w:val="20"/>
    </w:rPr>
  </w:style>
  <w:style w:type="character" w:customStyle="1" w:styleId="BulletEmphasis">
    <w:name w:val="Bullet Emphasis"/>
    <w:rPr>
      <w:rFonts w:ascii="Arial" w:hAnsi="Arial"/>
      <w:b/>
      <w:sz w:val="2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Caption">
    <w:name w:val="caption"/>
    <w:basedOn w:val="Normal"/>
    <w:next w:val="Normal"/>
    <w:qFormat/>
    <w:pPr>
      <w:spacing w:after="120"/>
    </w:pPr>
    <w:rPr>
      <w:b/>
    </w:rPr>
  </w:style>
  <w:style w:type="paragraph" w:customStyle="1" w:styleId="SQL5">
    <w:name w:val="SQL 5"/>
    <w:basedOn w:val="Normal"/>
    <w:autoRedefine/>
    <w:pPr>
      <w:keepLines/>
      <w:tabs>
        <w:tab w:val="left" w:pos="72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5400"/>
        <w:tab w:val="left" w:pos="9360"/>
        <w:tab w:val="left" w:pos="9720"/>
      </w:tabs>
      <w:spacing w:before="0"/>
      <w:ind w:left="4320" w:hanging="1080"/>
    </w:pPr>
    <w:rPr>
      <w:rFonts w:ascii="Courier" w:hAnsi="Courier"/>
    </w:rPr>
  </w:style>
  <w:style w:type="paragraph" w:customStyle="1" w:styleId="TableBullet3">
    <w:name w:val="Table Bullet 3"/>
    <w:basedOn w:val="TableBullet2"/>
    <w:pPr>
      <w:numPr>
        <w:numId w:val="39"/>
      </w:numPr>
      <w:ind w:left="540" w:hanging="180"/>
    </w:pPr>
  </w:style>
  <w:style w:type="paragraph" w:styleId="BlockText">
    <w:name w:val="Block Text"/>
    <w:basedOn w:val="Normal"/>
    <w:pPr>
      <w:spacing w:before="480"/>
      <w:ind w:left="1440" w:right="907"/>
    </w:pPr>
    <w:rPr>
      <w:i/>
      <w:iCs/>
    </w:rPr>
  </w:style>
  <w:style w:type="character" w:customStyle="1" w:styleId="Heading1Char">
    <w:name w:val="Heading 1 Char"/>
    <w:link w:val="Heading1"/>
    <w:uiPriority w:val="9"/>
    <w:rsid w:val="00C5401F"/>
    <w:rPr>
      <w:rFonts w:ascii="Arial" w:hAnsi="Arial"/>
      <w:b/>
      <w:smallCaps/>
      <w:sz w:val="36"/>
      <w:lang w:eastAsia="en-US"/>
    </w:rPr>
  </w:style>
  <w:style w:type="character" w:customStyle="1" w:styleId="Heading2Char">
    <w:name w:val="Heading 2 Char"/>
    <w:link w:val="Heading2"/>
    <w:uiPriority w:val="9"/>
    <w:rsid w:val="00C5401F"/>
    <w:rPr>
      <w:rFonts w:ascii="Arial" w:hAnsi="Arial"/>
      <w:b/>
      <w:sz w:val="28"/>
      <w:lang w:eastAsia="en-US"/>
    </w:rPr>
  </w:style>
  <w:style w:type="character" w:customStyle="1" w:styleId="Heading3Char">
    <w:name w:val="Heading 3 Char"/>
    <w:link w:val="Heading3"/>
    <w:uiPriority w:val="9"/>
    <w:rsid w:val="00C5401F"/>
    <w:rPr>
      <w:rFonts w:ascii="Arial" w:hAnsi="Arial"/>
      <w:b/>
      <w:sz w:val="24"/>
      <w:lang w:eastAsia="en-US"/>
    </w:rPr>
  </w:style>
  <w:style w:type="paragraph" w:styleId="NormalWeb">
    <w:name w:val="Normal (Web)"/>
    <w:basedOn w:val="Normal"/>
    <w:uiPriority w:val="99"/>
    <w:unhideWhenUsed/>
    <w:rsid w:val="00C5401F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n-CA"/>
    </w:rPr>
  </w:style>
  <w:style w:type="character" w:styleId="Emphasis">
    <w:name w:val="Emphasis"/>
    <w:uiPriority w:val="20"/>
    <w:qFormat/>
    <w:rsid w:val="00C5401F"/>
    <w:rPr>
      <w:i/>
      <w:iCs/>
    </w:rPr>
  </w:style>
  <w:style w:type="character" w:styleId="Strong">
    <w:name w:val="Strong"/>
    <w:uiPriority w:val="22"/>
    <w:qFormat/>
    <w:rsid w:val="00C5401F"/>
    <w:rPr>
      <w:b/>
      <w:bCs/>
    </w:rPr>
  </w:style>
  <w:style w:type="character" w:styleId="HTMLCode">
    <w:name w:val="HTML Code"/>
    <w:uiPriority w:val="99"/>
    <w:unhideWhenUsed/>
    <w:rsid w:val="00C540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540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hAnsi="Courier New" w:cs="Courier New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5401F"/>
    <w:rPr>
      <w:rFonts w:ascii="Courier New" w:hAnsi="Courier New" w:cs="Courier New"/>
    </w:rPr>
  </w:style>
  <w:style w:type="character" w:customStyle="1" w:styleId="hljs-string">
    <w:name w:val="hljs-string"/>
    <w:basedOn w:val="DefaultParagraphFont"/>
    <w:rsid w:val="00C5401F"/>
  </w:style>
  <w:style w:type="character" w:customStyle="1" w:styleId="hljs-comment">
    <w:name w:val="hljs-comment"/>
    <w:basedOn w:val="DefaultParagraphFont"/>
    <w:rsid w:val="00C5401F"/>
  </w:style>
  <w:style w:type="character" w:customStyle="1" w:styleId="hljs-keyword">
    <w:name w:val="hljs-keyword"/>
    <w:basedOn w:val="DefaultParagraphFont"/>
    <w:rsid w:val="00C5401F"/>
  </w:style>
  <w:style w:type="paragraph" w:styleId="ListParagraph">
    <w:name w:val="List Paragraph"/>
    <w:basedOn w:val="Normal"/>
    <w:uiPriority w:val="34"/>
    <w:qFormat/>
    <w:rsid w:val="00A079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MSOffice\Templates\GeneralSpecificationTypeDoc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40999-C974-447B-BB60-A140EA531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GeneralSpecificationTypeDocTemplate.dot</Template>
  <TotalTime>20</TotalTime>
  <Pages>12</Pages>
  <Words>1959</Words>
  <Characters>9870</Characters>
  <Application>Microsoft Office Word</Application>
  <DocSecurity>0</DocSecurity>
  <Lines>446</Lines>
  <Paragraphs>345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&lt;Enter the title in Properties/Summary/Title&gt;</vt:lpstr>
    </vt:vector>
  </TitlesOfParts>
  <Company>QueryVision Technology Inc.</Company>
  <LinksUpToDate>false</LinksUpToDate>
  <CharactersWithSpaces>11387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&amp; GitHub, A Practical Developer Guide</dc:title>
  <dc:subject>&lt;Enter doc. type in Properties/Summary/Subject&gt;</dc:subject>
  <dc:creator>Neil J. Thomson</dc:creator>
  <cp:keywords/>
  <dc:description>&lt;Enter the abstract in Properties/Summary/Comments&gt;</dc:description>
  <cp:lastModifiedBy>Neil Thomson</cp:lastModifiedBy>
  <cp:revision>3</cp:revision>
  <cp:lastPrinted>1997-03-14T23:27:00Z</cp:lastPrinted>
  <dcterms:created xsi:type="dcterms:W3CDTF">2025-11-05T04:26:00Z</dcterms:created>
  <dcterms:modified xsi:type="dcterms:W3CDTF">2025-11-10T21:53:00Z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DocID001</vt:lpwstr>
  </property>
  <property fmtid="{D5CDD505-2E9C-101B-9397-08002B2CF9AE}" pid="3" name="Status">
    <vt:lpwstr>Draft</vt:lpwstr>
  </property>
  <property fmtid="{D5CDD505-2E9C-101B-9397-08002B2CF9AE}" pid="4" name="RevisionNumber">
    <vt:lpwstr>1.0</vt:lpwstr>
  </property>
  <property fmtid="{D5CDD505-2E9C-101B-9397-08002B2CF9AE}" pid="5" name="GrammarlyDocumentId">
    <vt:lpwstr>e494954f-4bcd-4eea-9114-ce3552666888</vt:lpwstr>
  </property>
</Properties>
</file>