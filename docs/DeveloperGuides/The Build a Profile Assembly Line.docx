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02F5" w14:textId="29E1956A" w:rsidR="00755C90" w:rsidRDefault="00755C90">
      <w:pPr>
        <w:shd w:val="pct10" w:color="auto" w:fill="auto"/>
        <w:tabs>
          <w:tab w:val="left" w:pos="1080"/>
        </w:tabs>
        <w:rPr>
          <w:sz w:val="36"/>
        </w:rPr>
      </w:pPr>
      <w:r>
        <w:rPr>
          <w:sz w:val="36"/>
        </w:rPr>
        <w:t xml:space="preserve">Title: </w:t>
      </w:r>
      <w:r>
        <w:rPr>
          <w:sz w:val="36"/>
        </w:rPr>
        <w:tab/>
      </w:r>
      <w:r w:rsidR="00626AFF">
        <w:rPr>
          <w:color w:val="993366"/>
          <w:sz w:val="36"/>
        </w:rPr>
        <w:fldChar w:fldCharType="begin"/>
      </w:r>
      <w:r w:rsidR="00626AFF">
        <w:rPr>
          <w:color w:val="993366"/>
          <w:sz w:val="36"/>
        </w:rPr>
        <w:instrText xml:space="preserve"> TITLE  "The Build a Profile Assembly Line"  \* MERGEFORMAT </w:instrText>
      </w:r>
      <w:r w:rsidR="00626AFF">
        <w:rPr>
          <w:color w:val="993366"/>
          <w:sz w:val="36"/>
        </w:rPr>
        <w:fldChar w:fldCharType="separate"/>
      </w:r>
      <w:r w:rsidR="00626AFF">
        <w:rPr>
          <w:color w:val="993366"/>
          <w:sz w:val="36"/>
        </w:rPr>
        <w:t>The Build a Profile Assembly Line</w:t>
      </w:r>
      <w:r w:rsidR="00626AFF">
        <w:rPr>
          <w:color w:val="993366"/>
          <w:sz w:val="36"/>
        </w:rPr>
        <w:fldChar w:fldCharType="end"/>
      </w:r>
    </w:p>
    <w:p w14:paraId="630431D1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7236"/>
      </w:tblGrid>
      <w:tr w:rsidR="00755C90" w14:paraId="2232CE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32F7FD56" w14:textId="77777777" w:rsidR="00755C90" w:rsidRDefault="00755C90">
            <w:r>
              <w:t xml:space="preserve">Document ID:   </w:t>
            </w:r>
          </w:p>
        </w:tc>
        <w:tc>
          <w:tcPr>
            <w:tcW w:w="7236" w:type="dxa"/>
          </w:tcPr>
          <w:p w14:paraId="6EBEA0FC" w14:textId="4E77E930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"DocID"  \* MERGEFORMAT </w:instrText>
            </w:r>
            <w:r>
              <w:rPr>
                <w:b/>
              </w:rPr>
              <w:fldChar w:fldCharType="separate"/>
            </w:r>
            <w:r w:rsidR="00626AFF">
              <w:rPr>
                <w:b/>
              </w:rPr>
              <w:t>DocID001</w:t>
            </w:r>
            <w:r>
              <w:rPr>
                <w:b/>
              </w:rPr>
              <w:fldChar w:fldCharType="end"/>
            </w:r>
          </w:p>
        </w:tc>
      </w:tr>
      <w:tr w:rsidR="00755C90" w14:paraId="1DBFF7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121953F3" w14:textId="77777777" w:rsidR="00755C90" w:rsidRDefault="00755C90">
            <w:r>
              <w:t xml:space="preserve">Version: </w:t>
            </w:r>
            <w:r>
              <w:rPr>
                <w:rStyle w:val="CommentReference"/>
                <w:vanish/>
              </w:rPr>
              <w:t xml:space="preserve"> </w:t>
            </w:r>
            <w:r>
              <w:t xml:space="preserve"> </w:t>
            </w:r>
          </w:p>
        </w:tc>
        <w:tc>
          <w:tcPr>
            <w:tcW w:w="7236" w:type="dxa"/>
          </w:tcPr>
          <w:p w14:paraId="70B653F6" w14:textId="659C806B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"RevisionNumber"  \* MERGEFORMAT </w:instrText>
            </w:r>
            <w:r>
              <w:rPr>
                <w:b/>
              </w:rPr>
              <w:fldChar w:fldCharType="separate"/>
            </w:r>
            <w:r w:rsidR="00626AFF">
              <w:rPr>
                <w:b/>
              </w:rPr>
              <w:t>1.0</w:t>
            </w:r>
            <w:r>
              <w:rPr>
                <w:b/>
              </w:rPr>
              <w:fldChar w:fldCharType="end"/>
            </w:r>
          </w:p>
        </w:tc>
      </w:tr>
      <w:tr w:rsidR="00755C90" w14:paraId="3B3D49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6887FD49" w14:textId="77777777" w:rsidR="00755C90" w:rsidRDefault="00755C90">
            <w:pPr>
              <w:rPr>
                <w:b/>
              </w:rPr>
            </w:pPr>
            <w:r>
              <w:t xml:space="preserve">Last Saved: </w:t>
            </w:r>
            <w:r>
              <w:rPr>
                <w:b/>
              </w:rPr>
              <w:t xml:space="preserve"> </w:t>
            </w:r>
          </w:p>
        </w:tc>
        <w:tc>
          <w:tcPr>
            <w:tcW w:w="7236" w:type="dxa"/>
          </w:tcPr>
          <w:p w14:paraId="440CD467" w14:textId="3AF4E43B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SAVEDATE \@ "yyyy-MM-dd H:mm:ss" \* MERGEFORMAT </w:instrText>
            </w:r>
            <w:r>
              <w:rPr>
                <w:b/>
              </w:rPr>
              <w:fldChar w:fldCharType="separate"/>
            </w:r>
            <w:r w:rsidR="00626AFF">
              <w:rPr>
                <w:b/>
                <w:noProof/>
              </w:rPr>
              <w:t>0000-00-00 0:00:00</w:t>
            </w:r>
            <w:r>
              <w:rPr>
                <w:b/>
              </w:rPr>
              <w:fldChar w:fldCharType="end"/>
            </w:r>
          </w:p>
        </w:tc>
      </w:tr>
      <w:tr w:rsidR="00755C90" w14:paraId="6F6FC2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3928B5E4" w14:textId="77777777" w:rsidR="00755C90" w:rsidRDefault="00755C90">
            <w:r>
              <w:t xml:space="preserve">Document Status:  </w:t>
            </w:r>
          </w:p>
        </w:tc>
        <w:tc>
          <w:tcPr>
            <w:tcW w:w="7236" w:type="dxa"/>
          </w:tcPr>
          <w:p w14:paraId="69D6C5D1" w14:textId="5DBCB5E2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"Status"  \* MERGEFORMAT </w:instrText>
            </w:r>
            <w:r>
              <w:rPr>
                <w:b/>
              </w:rPr>
              <w:fldChar w:fldCharType="separate"/>
            </w:r>
            <w:r w:rsidR="00626AFF">
              <w:rPr>
                <w:b/>
              </w:rPr>
              <w:t>Draft</w:t>
            </w:r>
            <w:r>
              <w:rPr>
                <w:b/>
              </w:rPr>
              <w:fldChar w:fldCharType="end"/>
            </w:r>
          </w:p>
        </w:tc>
      </w:tr>
      <w:tr w:rsidR="00755C90" w14:paraId="12580A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2D86D2EB" w14:textId="77777777" w:rsidR="00755C90" w:rsidRDefault="00755C90">
            <w:r>
              <w:t xml:space="preserve">Author:  </w:t>
            </w:r>
          </w:p>
        </w:tc>
        <w:tc>
          <w:tcPr>
            <w:tcW w:w="7236" w:type="dxa"/>
          </w:tcPr>
          <w:p w14:paraId="2856506C" w14:textId="77777777" w:rsidR="00755C90" w:rsidRDefault="00755C90">
            <w:r>
              <w:rPr>
                <w:b/>
              </w:rPr>
              <w:t>Neil Thomson</w:t>
            </w:r>
          </w:p>
        </w:tc>
      </w:tr>
      <w:tr w:rsidR="00755C90" w14:paraId="24CE5A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0" w:type="dxa"/>
          </w:tcPr>
          <w:p w14:paraId="56A77804" w14:textId="77777777" w:rsidR="00755C90" w:rsidRDefault="00755C90">
            <w:r>
              <w:t>Product/Release</w:t>
            </w:r>
          </w:p>
        </w:tc>
        <w:tc>
          <w:tcPr>
            <w:tcW w:w="7236" w:type="dxa"/>
          </w:tcPr>
          <w:p w14:paraId="71B41674" w14:textId="77777777" w:rsidR="00755C90" w:rsidRDefault="00755C90">
            <w:pPr>
              <w:rPr>
                <w:b/>
              </w:rPr>
            </w:pPr>
          </w:p>
        </w:tc>
      </w:tr>
    </w:tbl>
    <w:p w14:paraId="1B786B8C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7416"/>
      </w:tblGrid>
      <w:tr w:rsidR="00755C90" w14:paraId="5B43A0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0" w:type="dxa"/>
          </w:tcPr>
          <w:p w14:paraId="75C29A25" w14:textId="77777777" w:rsidR="00755C90" w:rsidRDefault="00755C90">
            <w:r>
              <w:t>Abstract:</w:t>
            </w:r>
          </w:p>
          <w:p w14:paraId="45A077CD" w14:textId="77777777" w:rsidR="00755C90" w:rsidRDefault="00755C90">
            <w:r>
              <w:t xml:space="preserve">(Comments)  </w:t>
            </w:r>
          </w:p>
        </w:tc>
        <w:tc>
          <w:tcPr>
            <w:tcW w:w="7416" w:type="dxa"/>
          </w:tcPr>
          <w:p w14:paraId="3820BEC7" w14:textId="630145FC" w:rsidR="00755C90" w:rsidRDefault="00755C90"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COMMENTS  \* MERGEFORMAT </w:instrText>
            </w:r>
            <w:r>
              <w:rPr>
                <w:sz w:val="24"/>
              </w:rPr>
              <w:fldChar w:fldCharType="separate"/>
            </w:r>
            <w:r w:rsidR="00626AFF">
              <w:rPr>
                <w:sz w:val="24"/>
              </w:rPr>
              <w:t>&lt;Enter the abstract in Properties/Summary/Comments&gt;</w:t>
            </w:r>
            <w:r>
              <w:rPr>
                <w:sz w:val="24"/>
              </w:rPr>
              <w:fldChar w:fldCharType="end"/>
            </w:r>
          </w:p>
        </w:tc>
      </w:tr>
    </w:tbl>
    <w:p w14:paraId="4C7D91E6" w14:textId="77777777" w:rsidR="00755C90" w:rsidRDefault="00755C90">
      <w:pPr>
        <w:pStyle w:val="Pre-heading"/>
        <w:numPr>
          <w:ilvl w:val="0"/>
          <w:numId w:val="0"/>
        </w:numPr>
      </w:pPr>
      <w:r>
        <w:t>Detailed History of Changes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3" w:firstRow="1" w:lastRow="0" w:firstColumn="0" w:lastColumn="0" w:noHBand="0" w:noVBand="0"/>
      </w:tblPr>
      <w:tblGrid>
        <w:gridCol w:w="648"/>
        <w:gridCol w:w="1350"/>
        <w:gridCol w:w="712"/>
        <w:gridCol w:w="7029"/>
      </w:tblGrid>
      <w:tr w:rsidR="00755C90" w14:paraId="2A1BA9E3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bottom w:val="single" w:sz="12" w:space="0" w:color="000000"/>
            </w:tcBorders>
          </w:tcPr>
          <w:p w14:paraId="0852F6D4" w14:textId="77777777" w:rsidR="00755C90" w:rsidRDefault="00755C90">
            <w:pPr>
              <w:pStyle w:val="TableHeader"/>
            </w:pPr>
            <w:r>
              <w:t>Ver.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</w:tcPr>
          <w:p w14:paraId="71D3E76C" w14:textId="77777777" w:rsidR="00755C90" w:rsidRDefault="00755C90">
            <w:pPr>
              <w:pStyle w:val="TableHeader"/>
            </w:pPr>
            <w:r>
              <w:t>Date</w:t>
            </w:r>
          </w:p>
        </w:tc>
        <w:tc>
          <w:tcPr>
            <w:tcW w:w="712" w:type="dxa"/>
            <w:tcBorders>
              <w:bottom w:val="single" w:sz="12" w:space="0" w:color="000000"/>
            </w:tcBorders>
          </w:tcPr>
          <w:p w14:paraId="69621437" w14:textId="77777777" w:rsidR="00755C90" w:rsidRDefault="00755C90">
            <w:pPr>
              <w:pStyle w:val="TableHeader"/>
            </w:pPr>
            <w:r>
              <w:t>Who</w:t>
            </w:r>
          </w:p>
        </w:tc>
        <w:tc>
          <w:tcPr>
            <w:tcW w:w="7029" w:type="dxa"/>
            <w:tcBorders>
              <w:bottom w:val="single" w:sz="12" w:space="0" w:color="000000"/>
            </w:tcBorders>
          </w:tcPr>
          <w:p w14:paraId="72AE7717" w14:textId="77777777" w:rsidR="00755C90" w:rsidRDefault="00755C90">
            <w:pPr>
              <w:pStyle w:val="TableHeader"/>
            </w:pPr>
            <w:r>
              <w:t>Detailed description of Changes</w:t>
            </w:r>
          </w:p>
        </w:tc>
      </w:tr>
      <w:tr w:rsidR="00755C90" w14:paraId="27C3D102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02513F1D" w14:textId="77777777" w:rsidR="00755C90" w:rsidRDefault="00755C90">
            <w:pPr>
              <w:pStyle w:val="TableItem"/>
            </w:pPr>
            <w:r>
              <w:t>1.0</w:t>
            </w:r>
          </w:p>
        </w:tc>
        <w:tc>
          <w:tcPr>
            <w:tcW w:w="1350" w:type="dxa"/>
          </w:tcPr>
          <w:p w14:paraId="01EEE041" w14:textId="77777777" w:rsidR="00755C90" w:rsidRDefault="00DC7280">
            <w:pPr>
              <w:pStyle w:val="TableItem"/>
            </w:pPr>
            <w:smartTag w:uri="urn:schemas-microsoft-com:office:smarttags" w:element="date">
              <w:smartTagPr>
                <w:attr w:name="Month" w:val="12"/>
                <w:attr w:name="Day" w:val="8"/>
                <w:attr w:name="Year" w:val="2004"/>
              </w:smartTagPr>
              <w:r>
                <w:t>08Dec2004</w:t>
              </w:r>
            </w:smartTag>
          </w:p>
        </w:tc>
        <w:tc>
          <w:tcPr>
            <w:tcW w:w="712" w:type="dxa"/>
          </w:tcPr>
          <w:p w14:paraId="441DD13E" w14:textId="77777777" w:rsidR="00755C90" w:rsidRDefault="00755C90">
            <w:pPr>
              <w:pStyle w:val="TableItem"/>
            </w:pPr>
            <w:r>
              <w:t>NJT</w:t>
            </w:r>
          </w:p>
        </w:tc>
        <w:tc>
          <w:tcPr>
            <w:tcW w:w="7029" w:type="dxa"/>
          </w:tcPr>
          <w:p w14:paraId="46F107C4" w14:textId="77777777" w:rsidR="00755C90" w:rsidRDefault="00755C90">
            <w:pPr>
              <w:pStyle w:val="TableItem"/>
            </w:pPr>
            <w:r>
              <w:t>Created</w:t>
            </w:r>
          </w:p>
        </w:tc>
      </w:tr>
    </w:tbl>
    <w:p w14:paraId="1E35F54C" w14:textId="77777777" w:rsidR="00755C90" w:rsidRDefault="00755C90">
      <w:pPr>
        <w:tabs>
          <w:tab w:val="left" w:pos="1134"/>
          <w:tab w:val="left" w:pos="2552"/>
          <w:tab w:val="left" w:pos="4820"/>
        </w:tabs>
      </w:pPr>
    </w:p>
    <w:p w14:paraId="17102799" w14:textId="77777777" w:rsidR="00755C90" w:rsidRDefault="00755C90">
      <w:pPr>
        <w:sectPr w:rsidR="00755C90" w:rsidSect="00962AAE">
          <w:footerReference w:type="first" r:id="rId7"/>
          <w:type w:val="continuous"/>
          <w:pgSz w:w="12240" w:h="15840"/>
          <w:pgMar w:top="720" w:right="1800" w:bottom="1440" w:left="1800" w:header="720" w:footer="431" w:gutter="0"/>
          <w:cols w:space="720"/>
          <w:titlePg/>
        </w:sectPr>
      </w:pPr>
    </w:p>
    <w:p w14:paraId="61CBDAE4" w14:textId="77777777" w:rsidR="00755C90" w:rsidRDefault="00755C90">
      <w:pPr>
        <w:pStyle w:val="Pre-heading"/>
        <w:numPr>
          <w:ilvl w:val="0"/>
          <w:numId w:val="0"/>
        </w:numPr>
      </w:pPr>
      <w:bookmarkStart w:id="0" w:name="_Toc303052105"/>
      <w:r>
        <w:lastRenderedPageBreak/>
        <w:t>Table of Contents</w:t>
      </w:r>
      <w:bookmarkEnd w:id="0"/>
    </w:p>
    <w:p w14:paraId="5EE18ED7" w14:textId="7E418751" w:rsidR="00626AFF" w:rsidRDefault="00755C90" w:rsidP="00626AFF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fldChar w:fldCharType="begin"/>
      </w:r>
      <w:r>
        <w:instrText xml:space="preserve"> TOC \o "1-3" \t "Appendix,1" </w:instrText>
      </w:r>
      <w:r>
        <w:fldChar w:fldCharType="separate"/>
      </w:r>
      <w:r w:rsidR="00626AFF">
        <w:rPr>
          <w:noProof/>
        </w:rPr>
        <w:t>1.</w:t>
      </w:r>
      <w:r w:rsidR="00626AFF"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="00626AFF">
        <w:rPr>
          <w:noProof/>
        </w:rPr>
        <w:t>Introduction</w:t>
      </w:r>
      <w:r w:rsidR="00626AFF">
        <w:rPr>
          <w:noProof/>
        </w:rPr>
        <w:tab/>
      </w:r>
      <w:r w:rsidR="00626AFF">
        <w:rPr>
          <w:noProof/>
        </w:rPr>
        <w:fldChar w:fldCharType="begin"/>
      </w:r>
      <w:r w:rsidR="00626AFF">
        <w:rPr>
          <w:noProof/>
        </w:rPr>
        <w:instrText xml:space="preserve"> PAGEREF _Toc214403786 \h </w:instrText>
      </w:r>
      <w:r w:rsidR="00626AFF">
        <w:rPr>
          <w:noProof/>
        </w:rPr>
      </w:r>
      <w:r w:rsidR="00626AFF">
        <w:rPr>
          <w:noProof/>
        </w:rPr>
        <w:fldChar w:fldCharType="separate"/>
      </w:r>
      <w:r w:rsidR="00626AFF">
        <w:rPr>
          <w:noProof/>
        </w:rPr>
        <w:t>1</w:t>
      </w:r>
      <w:r w:rsidR="00626AFF">
        <w:rPr>
          <w:noProof/>
        </w:rPr>
        <w:fldChar w:fldCharType="end"/>
      </w:r>
    </w:p>
    <w:p w14:paraId="0E31C7DE" w14:textId="69D30571" w:rsidR="00626AFF" w:rsidRDefault="00626AFF" w:rsidP="00626AFF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1. Schema vs sample vs “template”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6CD497F" w14:textId="01468102" w:rsidR="00626AFF" w:rsidRDefault="00626AFF" w:rsidP="00626AFF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2. Two kinds of “template” you might want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C89494E" w14:textId="27B3D918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A) Structural template (from the schema)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9CE09B5" w14:textId="389F1B26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B) Catalog-expanded template (schema + catalogs)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0572C75" w14:textId="3F87FE55" w:rsidR="00626AFF" w:rsidRDefault="00626AFF" w:rsidP="00626AFF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3. Where this fits in your toolchain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B517E31" w14:textId="0AF8A587" w:rsidR="00626AFF" w:rsidRDefault="00626AFF" w:rsidP="00626AFF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4. How to start concretely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062D0AD" w14:textId="22A3EC6E" w:rsidR="00626AFF" w:rsidRDefault="00626AFF" w:rsidP="00626AFF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Pr="0047401D">
        <w:rPr>
          <w:rFonts w:ascii="Segoe UI Emoji" w:hAnsi="Segoe UI Emoji" w:cs="Segoe UI Emoji"/>
          <w:noProof/>
        </w:rPr>
        <w:t>🔧</w:t>
      </w:r>
      <w:r>
        <w:rPr>
          <w:noProof/>
        </w:rPr>
        <w:t xml:space="preserve"> 1. Parts (Atomic Building Blocks)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9EC637F" w14:textId="1A6A8245" w:rsidR="00626AFF" w:rsidRDefault="00626AFF" w:rsidP="00626AFF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Pr="0047401D">
        <w:rPr>
          <w:rFonts w:ascii="Segoe UI Emoji" w:hAnsi="Segoe UI Emoji" w:cs="Segoe UI Emoji"/>
          <w:noProof/>
        </w:rPr>
        <w:t>🧩</w:t>
      </w:r>
      <w:r>
        <w:rPr>
          <w:noProof/>
        </w:rPr>
        <w:t xml:space="preserve"> 2. Sub-assemblies (Profile Segments / Modules)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CB1F97E" w14:textId="3CE3CB2B" w:rsidR="00626AFF" w:rsidRDefault="00626AFF" w:rsidP="00626AFF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Pr="0047401D">
        <w:rPr>
          <w:rFonts w:ascii="Segoe UI Emoji" w:hAnsi="Segoe UI Emoji" w:cs="Segoe UI Emoji"/>
          <w:noProof/>
        </w:rPr>
        <w:t>🏗️</w:t>
      </w:r>
      <w:r>
        <w:rPr>
          <w:noProof/>
        </w:rPr>
        <w:t xml:space="preserve"> 3. Assembly Modules (Wizard / Q&amp;A Builders)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BD4870" w14:textId="3C4498D7" w:rsidR="00626AFF" w:rsidRDefault="00626AFF" w:rsidP="00626AFF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Pr="0047401D">
        <w:rPr>
          <w:rFonts w:ascii="Segoe UI Emoji" w:hAnsi="Segoe UI Emoji" w:cs="Segoe UI Emoji"/>
          <w:noProof/>
        </w:rPr>
        <w:t>🧱</w:t>
      </w:r>
      <w:r>
        <w:rPr>
          <w:noProof/>
        </w:rPr>
        <w:t xml:space="preserve"> 4. Master Assembly (The Travel Profile builder)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290DFA8" w14:textId="07B6CB46" w:rsidR="00626AFF" w:rsidRDefault="00626AFF" w:rsidP="00626AFF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Pr="0047401D">
        <w:rPr>
          <w:rFonts w:ascii="Segoe UI Emoji" w:hAnsi="Segoe UI Emoji" w:cs="Segoe UI Emoji"/>
          <w:noProof/>
        </w:rPr>
        <w:t>🧰</w:t>
      </w:r>
      <w:r>
        <w:rPr>
          <w:noProof/>
        </w:rPr>
        <w:t xml:space="preserve"> 5. Why this assembly-line concept matters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AE10A3F" w14:textId="5A3D532B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6.1.1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1. </w:t>
      </w:r>
      <w:r w:rsidRPr="0047401D">
        <w:rPr>
          <w:rFonts w:ascii="Courier New" w:hAnsi="Courier New" w:cs="Courier New"/>
          <w:noProof/>
        </w:rPr>
        <w:t>gen:structure-template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652E10A" w14:textId="5E6A6B1C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6.1.2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2. </w:t>
      </w:r>
      <w:r w:rsidRPr="0047401D">
        <w:rPr>
          <w:rFonts w:ascii="Courier New" w:hAnsi="Courier New" w:cs="Courier New"/>
          <w:noProof/>
        </w:rPr>
        <w:t>gen:segment-template --segment AllergyProfile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490016B" w14:textId="04ACA90D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6.1.3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3. </w:t>
      </w:r>
      <w:r w:rsidRPr="0047401D">
        <w:rPr>
          <w:rFonts w:ascii="Courier New" w:hAnsi="Courier New" w:cs="Courier New"/>
          <w:noProof/>
        </w:rPr>
        <w:t>segment-runner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39335F8" w14:textId="58A266B7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6.1.4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4. </w:t>
      </w:r>
      <w:r w:rsidRPr="0047401D">
        <w:rPr>
          <w:rFonts w:ascii="Courier New" w:hAnsi="Courier New" w:cs="Courier New"/>
          <w:noProof/>
        </w:rPr>
        <w:t>profile-assembler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18A4B9B" w14:textId="09B5220D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6.1.5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5. </w:t>
      </w:r>
      <w:r w:rsidRPr="0047401D">
        <w:rPr>
          <w:rFonts w:ascii="Courier New" w:hAnsi="Courier New" w:cs="Courier New"/>
          <w:noProof/>
        </w:rPr>
        <w:t>profile-validator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1832AFD" w14:textId="5425AD25" w:rsidR="00626AFF" w:rsidRDefault="00626AFF" w:rsidP="00626AFF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Pr="0047401D">
        <w:rPr>
          <w:rFonts w:ascii="Segoe UI Emoji" w:hAnsi="Segoe UI Emoji" w:cs="Segoe UI Emoji"/>
          <w:noProof/>
        </w:rPr>
        <w:t>🔮</w:t>
      </w:r>
      <w:r>
        <w:rPr>
          <w:noProof/>
        </w:rPr>
        <w:t xml:space="preserve"> 6. The big insight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014EFCD" w14:textId="23C402CB" w:rsidR="00626AFF" w:rsidRDefault="00626AFF" w:rsidP="00626AFF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Pr="0047401D">
        <w:rPr>
          <w:rFonts w:ascii="Segoe UI Emoji" w:hAnsi="Segoe UI Emoji" w:cs="Segoe UI Emoji"/>
          <w:noProof/>
        </w:rPr>
        <w:t>✔️</w:t>
      </w:r>
      <w:r>
        <w:rPr>
          <w:noProof/>
        </w:rPr>
        <w:t xml:space="preserve"> Want next steps?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E4039D2" w14:textId="29E9E3AC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8.1.1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1. A PUML diagram showing the assembly-line concept.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0F6DACF" w14:textId="23D13735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8.1.2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2. A JSON template generator (tools/gen-template-from-schema.mjs).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9350B28" w14:textId="250F9EDC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8.1.3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3. A full design blueprint for how a Travel Profile Builder works.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2F9D87E" w14:textId="470F2FEE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8.1.4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4. A segment workflow design (e.g., AllergyProfile Q&amp;A logic).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5F3473E" w14:textId="4236E7E7" w:rsidR="00626AFF" w:rsidRDefault="00626AFF" w:rsidP="00626AFF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8.1.5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5. A complete assembly pipeline diagram for documentation.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_Toc214403809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12CA25F" w14:textId="1100FDE7" w:rsidR="00755C90" w:rsidRDefault="00755C90">
      <w:pPr>
        <w:pStyle w:val="TOC1"/>
        <w:numPr>
          <w:ilvl w:val="0"/>
          <w:numId w:val="0"/>
        </w:numPr>
        <w:sectPr w:rsidR="00755C90" w:rsidSect="00962AAE">
          <w:headerReference w:type="default" r:id="rId8"/>
          <w:footerReference w:type="default" r:id="rId9"/>
          <w:type w:val="oddPage"/>
          <w:pgSz w:w="12240" w:h="15840" w:code="1"/>
          <w:pgMar w:top="720" w:right="1800" w:bottom="1440" w:left="1800" w:header="720" w:footer="432" w:gutter="0"/>
          <w:pgNumType w:fmt="lowerRoman" w:start="1"/>
          <w:cols w:space="720"/>
        </w:sectPr>
      </w:pPr>
      <w:r>
        <w:fldChar w:fldCharType="end"/>
      </w:r>
    </w:p>
    <w:p w14:paraId="785DC44A" w14:textId="77777777" w:rsidR="00755C90" w:rsidRDefault="00755C90">
      <w:pPr>
        <w:pStyle w:val="Heading1"/>
      </w:pPr>
      <w:bookmarkStart w:id="1" w:name="_Toc374863882"/>
      <w:bookmarkStart w:id="2" w:name="_Toc214403786"/>
      <w:r>
        <w:lastRenderedPageBreak/>
        <w:t>Introduction</w:t>
      </w:r>
      <w:bookmarkEnd w:id="1"/>
      <w:bookmarkEnd w:id="2"/>
    </w:p>
    <w:p w14:paraId="030F2393" w14:textId="77777777" w:rsidR="00626AFF" w:rsidRDefault="00626AFF" w:rsidP="00626AFF">
      <w:pPr>
        <w:spacing w:before="0"/>
        <w:rPr>
          <w:color w:val="00B050"/>
        </w:rPr>
      </w:pPr>
      <w:r w:rsidRPr="00626AFF">
        <w:rPr>
          <w:color w:val="00B050"/>
        </w:rPr>
        <w:t xml:space="preserve">What about generating a </w:t>
      </w:r>
      <w:r>
        <w:rPr>
          <w:color w:val="00B050"/>
        </w:rPr>
        <w:t>Typical TravelerProfile.</w:t>
      </w:r>
      <w:r w:rsidRPr="00626AFF">
        <w:rPr>
          <w:color w:val="00B050"/>
        </w:rPr>
        <w:t xml:space="preserve">JSON file - call it a large fill-in-the-blanks template. </w:t>
      </w:r>
    </w:p>
    <w:p w14:paraId="4C0DF9D9" w14:textId="77777777" w:rsidR="00626AFF" w:rsidRDefault="00626AFF" w:rsidP="00626AFF">
      <w:pPr>
        <w:spacing w:before="0"/>
        <w:rPr>
          <w:color w:val="00B050"/>
        </w:rPr>
      </w:pPr>
    </w:p>
    <w:p w14:paraId="2E633A9B" w14:textId="559A9272" w:rsidR="00626AFF" w:rsidRPr="00626AFF" w:rsidRDefault="00626AFF" w:rsidP="00626AFF">
      <w:pPr>
        <w:spacing w:before="0"/>
        <w:rPr>
          <w:rFonts w:ascii="Times New Roman" w:hAnsi="Times New Roman"/>
          <w:color w:val="00B050"/>
          <w:lang w:eastAsia="en-CA"/>
        </w:rPr>
      </w:pPr>
      <w:r w:rsidRPr="00626AFF">
        <w:rPr>
          <w:color w:val="00B050"/>
        </w:rPr>
        <w:t xml:space="preserve">Thinking here of the case of building an allergy profile segment which can have many branches and individual allergens, which could either be: dynamically constructed from </w:t>
      </w:r>
      <w:r>
        <w:rPr>
          <w:color w:val="00B050"/>
        </w:rPr>
        <w:t>partially</w:t>
      </w:r>
      <w:r w:rsidRPr="00626AFF">
        <w:rPr>
          <w:color w:val="00B050"/>
        </w:rPr>
        <w:t xml:space="preserve"> filled in </w:t>
      </w:r>
      <w:r>
        <w:rPr>
          <w:color w:val="00B050"/>
        </w:rPr>
        <w:t>JSON</w:t>
      </w:r>
      <w:r w:rsidRPr="00626AFF">
        <w:rPr>
          <w:color w:val="00B050"/>
        </w:rPr>
        <w:t xml:space="preserve"> elements from a catalog</w:t>
      </w:r>
      <w:r>
        <w:rPr>
          <w:color w:val="00B050"/>
        </w:rPr>
        <w:t>,</w:t>
      </w:r>
      <w:r w:rsidRPr="00626AFF">
        <w:rPr>
          <w:color w:val="00B050"/>
        </w:rPr>
        <w:t xml:space="preserve"> or a single large</w:t>
      </w:r>
      <w:r>
        <w:rPr>
          <w:color w:val="00B050"/>
        </w:rPr>
        <w:t xml:space="preserve"> parts list selection package</w:t>
      </w:r>
    </w:p>
    <w:p w14:paraId="22FD2BE6" w14:textId="77777777" w:rsidR="00626AFF" w:rsidRDefault="00626AFF" w:rsidP="00626AFF">
      <w:pPr>
        <w:pStyle w:val="NormalWeb"/>
      </w:pPr>
      <w:r>
        <w:t>Right now you’ve got tools that generate:</w:t>
      </w:r>
    </w:p>
    <w:p w14:paraId="6589EA3F" w14:textId="77777777" w:rsidR="00626AFF" w:rsidRDefault="00626AFF" w:rsidP="00626AFF">
      <w:pPr>
        <w:pStyle w:val="NormalWeb"/>
        <w:numPr>
          <w:ilvl w:val="0"/>
          <w:numId w:val="41"/>
        </w:numPr>
      </w:pPr>
      <w:r>
        <w:rPr>
          <w:rStyle w:val="Strong"/>
        </w:rPr>
        <w:t>Schemas</w:t>
      </w:r>
      <w:r>
        <w:t xml:space="preserve"> → </w:t>
      </w:r>
      <w:r>
        <w:rPr>
          <w:rStyle w:val="HTMLCode"/>
        </w:rPr>
        <w:t>TravelProfile.schema.json</w:t>
      </w:r>
    </w:p>
    <w:p w14:paraId="76EC6EF7" w14:textId="77777777" w:rsidR="00626AFF" w:rsidRDefault="00626AFF" w:rsidP="00626AFF">
      <w:pPr>
        <w:pStyle w:val="NormalWeb"/>
        <w:numPr>
          <w:ilvl w:val="0"/>
          <w:numId w:val="41"/>
        </w:numPr>
      </w:pPr>
      <w:r>
        <w:rPr>
          <w:rStyle w:val="Strong"/>
        </w:rPr>
        <w:t>Minimal valid samples</w:t>
      </w:r>
      <w:r>
        <w:t xml:space="preserve"> → via </w:t>
      </w:r>
      <w:r>
        <w:rPr>
          <w:rStyle w:val="HTMLCode"/>
        </w:rPr>
        <w:t>gen:samples</w:t>
      </w:r>
      <w:r>
        <w:t xml:space="preserve"> etc.</w:t>
      </w:r>
    </w:p>
    <w:p w14:paraId="6769F223" w14:textId="77777777" w:rsidR="00626AFF" w:rsidRDefault="00626AFF" w:rsidP="00626AFF">
      <w:pPr>
        <w:pStyle w:val="NormalWeb"/>
      </w:pPr>
      <w:r>
        <w:t xml:space="preserve">What you’re asking for is a </w:t>
      </w:r>
      <w:r>
        <w:rPr>
          <w:rStyle w:val="Strong"/>
        </w:rPr>
        <w:t>third thing</w:t>
      </w:r>
      <w:r>
        <w:t>:</w:t>
      </w:r>
    </w:p>
    <w:p w14:paraId="667B2505" w14:textId="77777777" w:rsidR="00626AFF" w:rsidRDefault="00626AFF" w:rsidP="00626AFF">
      <w:pPr>
        <w:pStyle w:val="NormalWeb"/>
      </w:pPr>
      <w:r>
        <w:t xml:space="preserve">“A big JSON </w:t>
      </w:r>
      <w:r>
        <w:rPr>
          <w:rStyle w:val="Emphasis"/>
        </w:rPr>
        <w:t>template</w:t>
      </w:r>
      <w:r>
        <w:t xml:space="preserve"> – all the branches present, mostly empty / fill-in-the-blanks – especially for complex segments like an allergy profile.”</w:t>
      </w:r>
    </w:p>
    <w:p w14:paraId="1D4817C5" w14:textId="77777777" w:rsidR="00626AFF" w:rsidRDefault="00626AFF" w:rsidP="00626AFF">
      <w:pPr>
        <w:pStyle w:val="NormalWeb"/>
      </w:pPr>
      <w:r>
        <w:t xml:space="preserve">Totally reasonable, and </w:t>
      </w:r>
      <w:r>
        <w:rPr>
          <w:rStyle w:val="Emphasis"/>
        </w:rPr>
        <w:t>different</w:t>
      </w:r>
      <w:r>
        <w:t xml:space="preserve"> from both schema and samples.</w:t>
      </w:r>
    </w:p>
    <w:p w14:paraId="71C4AA11" w14:textId="77777777" w:rsidR="00626AFF" w:rsidRDefault="00626AFF" w:rsidP="00626AFF">
      <w:pPr>
        <w:pStyle w:val="NormalWeb"/>
      </w:pPr>
      <w:r>
        <w:t>Let me separate the concepts and then suggest how to wire this in.</w:t>
      </w:r>
    </w:p>
    <w:p w14:paraId="20BD55A6" w14:textId="77777777" w:rsidR="00626AFF" w:rsidRDefault="00626AFF" w:rsidP="00626AFF">
      <w:r>
        <w:pict w14:anchorId="41D2AA26">
          <v:rect id="_x0000_i1025" style="width:0;height:1.5pt" o:hralign="center" o:hrstd="t" o:hr="t" fillcolor="#a0a0a0" stroked="f"/>
        </w:pict>
      </w:r>
    </w:p>
    <w:p w14:paraId="1A8B845E" w14:textId="77777777" w:rsidR="00626AFF" w:rsidRDefault="00626AFF" w:rsidP="00626AFF">
      <w:pPr>
        <w:pStyle w:val="Heading2"/>
      </w:pPr>
      <w:bookmarkStart w:id="3" w:name="_Toc214403787"/>
      <w:r>
        <w:t>1. Schema vs sample vs “template”</w:t>
      </w:r>
      <w:bookmarkEnd w:id="3"/>
    </w:p>
    <w:p w14:paraId="7561D36D" w14:textId="77777777" w:rsidR="00626AFF" w:rsidRDefault="00626AFF" w:rsidP="00626AFF">
      <w:pPr>
        <w:pStyle w:val="NormalWeb"/>
      </w:pPr>
      <w:r>
        <w:t>Using your terminology:</w:t>
      </w:r>
    </w:p>
    <w:p w14:paraId="44F8EF2A" w14:textId="77777777" w:rsidR="00626AFF" w:rsidRDefault="00626AFF" w:rsidP="00626AFF">
      <w:pPr>
        <w:pStyle w:val="NormalWeb"/>
        <w:numPr>
          <w:ilvl w:val="0"/>
          <w:numId w:val="42"/>
        </w:numPr>
      </w:pPr>
      <w:r>
        <w:rPr>
          <w:rStyle w:val="Strong"/>
        </w:rPr>
        <w:t>Schema</w:t>
      </w:r>
      <w:r>
        <w:t xml:space="preserve"> (</w:t>
      </w:r>
      <w:r>
        <w:rPr>
          <w:rStyle w:val="HTMLCode"/>
        </w:rPr>
        <w:t>*.schema.json</w:t>
      </w:r>
      <w:r>
        <w:t>)</w:t>
      </w:r>
    </w:p>
    <w:p w14:paraId="1CFBEDC2" w14:textId="77777777" w:rsidR="00626AFF" w:rsidRDefault="00626AFF" w:rsidP="00626AFF">
      <w:pPr>
        <w:pStyle w:val="NormalWeb"/>
        <w:numPr>
          <w:ilvl w:val="1"/>
          <w:numId w:val="42"/>
        </w:numPr>
      </w:pPr>
      <w:r>
        <w:t xml:space="preserve">Machine-readable </w:t>
      </w:r>
      <w:r>
        <w:rPr>
          <w:rStyle w:val="Emphasis"/>
        </w:rPr>
        <w:t>rules</w:t>
      </w:r>
      <w:r>
        <w:t>.</w:t>
      </w:r>
    </w:p>
    <w:p w14:paraId="07DCFA9B" w14:textId="77777777" w:rsidR="00626AFF" w:rsidRDefault="00626AFF" w:rsidP="00626AFF">
      <w:pPr>
        <w:pStyle w:val="NormalWeb"/>
        <w:numPr>
          <w:ilvl w:val="1"/>
          <w:numId w:val="42"/>
        </w:numPr>
      </w:pPr>
      <w:r>
        <w:t>“What structure and values are allowed?”</w:t>
      </w:r>
    </w:p>
    <w:p w14:paraId="4386B897" w14:textId="77777777" w:rsidR="00626AFF" w:rsidRDefault="00626AFF" w:rsidP="00626AFF">
      <w:pPr>
        <w:pStyle w:val="NormalWeb"/>
        <w:numPr>
          <w:ilvl w:val="0"/>
          <w:numId w:val="42"/>
        </w:numPr>
      </w:pPr>
      <w:r>
        <w:rPr>
          <w:rStyle w:val="Strong"/>
        </w:rPr>
        <w:t>Sample</w:t>
      </w:r>
      <w:r>
        <w:t xml:space="preserve"> (your current </w:t>
      </w:r>
      <w:r>
        <w:rPr>
          <w:rStyle w:val="HTMLCode"/>
        </w:rPr>
        <w:t>gen:samples</w:t>
      </w:r>
      <w:r>
        <w:t xml:space="preserve"> output)</w:t>
      </w:r>
    </w:p>
    <w:p w14:paraId="2264601C" w14:textId="77777777" w:rsidR="00626AFF" w:rsidRDefault="00626AFF" w:rsidP="00626AFF">
      <w:pPr>
        <w:pStyle w:val="NormalWeb"/>
        <w:numPr>
          <w:ilvl w:val="1"/>
          <w:numId w:val="42"/>
        </w:numPr>
      </w:pPr>
      <w:r>
        <w:rPr>
          <w:rStyle w:val="Emphasis"/>
        </w:rPr>
        <w:t>Minimal valid instances</w:t>
      </w:r>
      <w:r>
        <w:t>.</w:t>
      </w:r>
    </w:p>
    <w:p w14:paraId="7FC7D12F" w14:textId="77777777" w:rsidR="00626AFF" w:rsidRDefault="00626AFF" w:rsidP="00626AFF">
      <w:pPr>
        <w:pStyle w:val="NormalWeb"/>
        <w:numPr>
          <w:ilvl w:val="1"/>
          <w:numId w:val="42"/>
        </w:numPr>
      </w:pPr>
      <w:r>
        <w:t xml:space="preserve">“Prove this schema </w:t>
      </w:r>
      <w:r>
        <w:rPr>
          <w:rStyle w:val="Emphasis"/>
        </w:rPr>
        <w:t>can</w:t>
      </w:r>
      <w:r>
        <w:t xml:space="preserve"> be instantiated.”</w:t>
      </w:r>
    </w:p>
    <w:p w14:paraId="2FB0EF10" w14:textId="77777777" w:rsidR="00626AFF" w:rsidRDefault="00626AFF" w:rsidP="00626AFF">
      <w:pPr>
        <w:pStyle w:val="NormalWeb"/>
        <w:numPr>
          <w:ilvl w:val="0"/>
          <w:numId w:val="42"/>
        </w:numPr>
      </w:pPr>
      <w:r>
        <w:rPr>
          <w:rStyle w:val="Strong"/>
        </w:rPr>
        <w:t>Template</w:t>
      </w:r>
      <w:r>
        <w:t xml:space="preserve"> (what you’re describing)</w:t>
      </w:r>
    </w:p>
    <w:p w14:paraId="31CFFD60" w14:textId="77777777" w:rsidR="00626AFF" w:rsidRDefault="00626AFF" w:rsidP="00626AFF">
      <w:pPr>
        <w:pStyle w:val="NormalWeb"/>
        <w:numPr>
          <w:ilvl w:val="1"/>
          <w:numId w:val="42"/>
        </w:numPr>
      </w:pPr>
      <w:r>
        <w:rPr>
          <w:rStyle w:val="Emphasis"/>
        </w:rPr>
        <w:t>Maximally helpful structure for humans or UIs</w:t>
      </w:r>
      <w:r>
        <w:t>, often with:</w:t>
      </w:r>
    </w:p>
    <w:p w14:paraId="13380712" w14:textId="77777777" w:rsidR="00626AFF" w:rsidRDefault="00626AFF" w:rsidP="00626AFF">
      <w:pPr>
        <w:pStyle w:val="NormalWeb"/>
        <w:numPr>
          <w:ilvl w:val="2"/>
          <w:numId w:val="42"/>
        </w:numPr>
      </w:pPr>
      <w:r>
        <w:t>All the important branches present</w:t>
      </w:r>
    </w:p>
    <w:p w14:paraId="6774040B" w14:textId="77777777" w:rsidR="00626AFF" w:rsidRDefault="00626AFF" w:rsidP="00626AFF">
      <w:pPr>
        <w:pStyle w:val="NormalWeb"/>
        <w:numPr>
          <w:ilvl w:val="2"/>
          <w:numId w:val="42"/>
        </w:numPr>
      </w:pPr>
      <w:r>
        <w:t>Empty objects/arrays/strings where the user can “fill in”</w:t>
      </w:r>
    </w:p>
    <w:p w14:paraId="68CC1746" w14:textId="77777777" w:rsidR="00626AFF" w:rsidRDefault="00626AFF" w:rsidP="00626AFF">
      <w:pPr>
        <w:pStyle w:val="NormalWeb"/>
        <w:numPr>
          <w:ilvl w:val="2"/>
          <w:numId w:val="42"/>
        </w:numPr>
      </w:pPr>
      <w:r>
        <w:t>Sometimes comments or sidecar metadata</w:t>
      </w:r>
    </w:p>
    <w:p w14:paraId="78A5CD3D" w14:textId="77777777" w:rsidR="00626AFF" w:rsidRDefault="00626AFF" w:rsidP="00626AFF">
      <w:pPr>
        <w:pStyle w:val="NormalWeb"/>
        <w:numPr>
          <w:ilvl w:val="1"/>
          <w:numId w:val="42"/>
        </w:numPr>
      </w:pPr>
      <w:r>
        <w:t>“Give me a big, mostly empty, but structurally complete JSON I can start editing.”</w:t>
      </w:r>
    </w:p>
    <w:p w14:paraId="0BBFA42F" w14:textId="77777777" w:rsidR="00626AFF" w:rsidRDefault="00626AFF" w:rsidP="00626AFF">
      <w:pPr>
        <w:pStyle w:val="NormalWeb"/>
      </w:pPr>
      <w:r>
        <w:lastRenderedPageBreak/>
        <w:t xml:space="preserve">For a complex </w:t>
      </w:r>
      <w:r>
        <w:rPr>
          <w:rStyle w:val="Strong"/>
        </w:rPr>
        <w:t>AllergyProfile</w:t>
      </w:r>
      <w:r>
        <w:t xml:space="preserve"> segment this might mean:</w:t>
      </w:r>
    </w:p>
    <w:p w14:paraId="520A5ED6" w14:textId="77777777" w:rsidR="00626AFF" w:rsidRDefault="00626AFF" w:rsidP="00626AFF">
      <w:pPr>
        <w:pStyle w:val="NormalWeb"/>
        <w:numPr>
          <w:ilvl w:val="0"/>
          <w:numId w:val="43"/>
        </w:numPr>
      </w:pPr>
      <w:r>
        <w:t>All main categories present (foods, medications, environmental, other)</w:t>
      </w:r>
    </w:p>
    <w:p w14:paraId="72E527AF" w14:textId="77777777" w:rsidR="00626AFF" w:rsidRDefault="00626AFF" w:rsidP="00626AFF">
      <w:pPr>
        <w:pStyle w:val="NormalWeb"/>
        <w:numPr>
          <w:ilvl w:val="0"/>
          <w:numId w:val="43"/>
        </w:numPr>
      </w:pPr>
      <w:r>
        <w:t>For each category:</w:t>
      </w:r>
    </w:p>
    <w:p w14:paraId="5C304CA6" w14:textId="77777777" w:rsidR="00626AFF" w:rsidRDefault="00626AFF" w:rsidP="00626AFF">
      <w:pPr>
        <w:pStyle w:val="NormalWeb"/>
        <w:numPr>
          <w:ilvl w:val="1"/>
          <w:numId w:val="43"/>
        </w:numPr>
      </w:pPr>
      <w:r>
        <w:t>Either:</w:t>
      </w:r>
    </w:p>
    <w:p w14:paraId="43F961AF" w14:textId="77777777" w:rsidR="00626AFF" w:rsidRDefault="00626AFF" w:rsidP="00626AFF">
      <w:pPr>
        <w:pStyle w:val="NormalWeb"/>
        <w:numPr>
          <w:ilvl w:val="2"/>
          <w:numId w:val="43"/>
        </w:numPr>
      </w:pPr>
      <w:r>
        <w:t>No entries yet (</w:t>
      </w:r>
      <w:r>
        <w:rPr>
          <w:rStyle w:val="HTMLCode"/>
        </w:rPr>
        <w:t>[]</w:t>
      </w:r>
      <w:r>
        <w:t>), but the array exists, or</w:t>
      </w:r>
    </w:p>
    <w:p w14:paraId="51254732" w14:textId="77777777" w:rsidR="00626AFF" w:rsidRDefault="00626AFF" w:rsidP="00626AFF">
      <w:pPr>
        <w:pStyle w:val="NormalWeb"/>
        <w:numPr>
          <w:ilvl w:val="2"/>
          <w:numId w:val="43"/>
        </w:numPr>
      </w:pPr>
      <w:r>
        <w:t xml:space="preserve">Pre-expanded entries for all known allergens, with flags like </w:t>
      </w:r>
      <w:r>
        <w:rPr>
          <w:rStyle w:val="HTMLCode"/>
        </w:rPr>
        <w:t>hasAllergy: false</w:t>
      </w:r>
    </w:p>
    <w:p w14:paraId="1E293417" w14:textId="77777777" w:rsidR="00626AFF" w:rsidRDefault="00626AFF" w:rsidP="00626AFF">
      <w:pPr>
        <w:pStyle w:val="NormalWeb"/>
        <w:numPr>
          <w:ilvl w:val="0"/>
          <w:numId w:val="43"/>
        </w:numPr>
      </w:pPr>
      <w:r>
        <w:t xml:space="preserve">Lots of </w:t>
      </w:r>
      <w:r>
        <w:rPr>
          <w:rStyle w:val="HTMLCode"/>
        </w:rPr>
        <w:t>null</w:t>
      </w:r>
      <w:r>
        <w:t xml:space="preserve">, </w:t>
      </w:r>
      <w:r>
        <w:rPr>
          <w:rStyle w:val="HTMLCode"/>
        </w:rPr>
        <w:t>""</w:t>
      </w:r>
      <w:r>
        <w:t xml:space="preserve">, </w:t>
      </w:r>
      <w:r>
        <w:rPr>
          <w:rStyle w:val="HTMLCode"/>
        </w:rPr>
        <w:t>false</w:t>
      </w:r>
      <w:r>
        <w:t>, or placeholder values to guide filling.</w:t>
      </w:r>
    </w:p>
    <w:p w14:paraId="2DC0118D" w14:textId="77777777" w:rsidR="00626AFF" w:rsidRDefault="00626AFF" w:rsidP="00626AFF">
      <w:r>
        <w:pict w14:anchorId="49D6586F">
          <v:rect id="_x0000_i1026" style="width:0;height:1.5pt" o:hralign="center" o:hrstd="t" o:hr="t" fillcolor="#a0a0a0" stroked="f"/>
        </w:pict>
      </w:r>
    </w:p>
    <w:p w14:paraId="3C6E14BB" w14:textId="77777777" w:rsidR="00626AFF" w:rsidRDefault="00626AFF" w:rsidP="00626AFF">
      <w:pPr>
        <w:pStyle w:val="Heading2"/>
      </w:pPr>
      <w:bookmarkStart w:id="4" w:name="_Toc214403788"/>
      <w:r>
        <w:t>2. Two kinds of “template” you might want</w:t>
      </w:r>
      <w:bookmarkEnd w:id="4"/>
    </w:p>
    <w:p w14:paraId="661E20D9" w14:textId="77777777" w:rsidR="00626AFF" w:rsidRDefault="00626AFF" w:rsidP="00626AFF">
      <w:pPr>
        <w:pStyle w:val="NormalWeb"/>
      </w:pPr>
      <w:r>
        <w:t xml:space="preserve">For something like allergies, I’d think in terms of </w:t>
      </w:r>
      <w:r>
        <w:rPr>
          <w:rStyle w:val="Strong"/>
        </w:rPr>
        <w:t>two levels</w:t>
      </w:r>
      <w:r>
        <w:t>:</w:t>
      </w:r>
    </w:p>
    <w:p w14:paraId="2CDF19A6" w14:textId="77777777" w:rsidR="00626AFF" w:rsidRDefault="00626AFF" w:rsidP="00626AFF">
      <w:pPr>
        <w:pStyle w:val="Heading3"/>
      </w:pPr>
      <w:bookmarkStart w:id="5" w:name="_Toc214403789"/>
      <w:r>
        <w:t xml:space="preserve">A) </w:t>
      </w:r>
      <w:r>
        <w:rPr>
          <w:rStyle w:val="Strong"/>
          <w:b/>
          <w:bCs w:val="0"/>
        </w:rPr>
        <w:t>Structural template</w:t>
      </w:r>
      <w:r>
        <w:t xml:space="preserve"> (from the schema)</w:t>
      </w:r>
      <w:bookmarkEnd w:id="5"/>
    </w:p>
    <w:p w14:paraId="05E7AF9A" w14:textId="77777777" w:rsidR="00626AFF" w:rsidRDefault="00626AFF" w:rsidP="00626AFF">
      <w:pPr>
        <w:pStyle w:val="NormalWeb"/>
        <w:numPr>
          <w:ilvl w:val="0"/>
          <w:numId w:val="44"/>
        </w:numPr>
      </w:pPr>
      <w:r>
        <w:t>Generated purely from the JSON Schema (or the deref’d TravelProfile bundle).</w:t>
      </w:r>
    </w:p>
    <w:p w14:paraId="24486690" w14:textId="77777777" w:rsidR="00626AFF" w:rsidRDefault="00626AFF" w:rsidP="00626AFF">
      <w:pPr>
        <w:pStyle w:val="NormalWeb"/>
        <w:numPr>
          <w:ilvl w:val="0"/>
          <w:numId w:val="44"/>
        </w:numPr>
      </w:pPr>
      <w:r>
        <w:t>For every property:</w:t>
      </w:r>
    </w:p>
    <w:p w14:paraId="08935DF6" w14:textId="77777777" w:rsidR="00626AFF" w:rsidRDefault="00626AFF" w:rsidP="00626AFF">
      <w:pPr>
        <w:pStyle w:val="NormalWeb"/>
        <w:numPr>
          <w:ilvl w:val="1"/>
          <w:numId w:val="44"/>
        </w:numPr>
      </w:pPr>
      <w:r>
        <w:t xml:space="preserve">If </w:t>
      </w:r>
      <w:r>
        <w:rPr>
          <w:rStyle w:val="HTMLCode"/>
        </w:rPr>
        <w:t>type: object</w:t>
      </w:r>
      <w:r>
        <w:t xml:space="preserve"> → emit </w:t>
      </w:r>
      <w:r>
        <w:rPr>
          <w:rStyle w:val="HTMLCode"/>
        </w:rPr>
        <w:t>{ … }</w:t>
      </w:r>
      <w:r>
        <w:t xml:space="preserve"> with nested properties</w:t>
      </w:r>
    </w:p>
    <w:p w14:paraId="188849F6" w14:textId="77777777" w:rsidR="00626AFF" w:rsidRDefault="00626AFF" w:rsidP="00626AFF">
      <w:pPr>
        <w:pStyle w:val="NormalWeb"/>
        <w:numPr>
          <w:ilvl w:val="1"/>
          <w:numId w:val="44"/>
        </w:numPr>
      </w:pPr>
      <w:r>
        <w:t xml:space="preserve">If </w:t>
      </w:r>
      <w:r>
        <w:rPr>
          <w:rStyle w:val="HTMLCode"/>
        </w:rPr>
        <w:t>type: array</w:t>
      </w:r>
      <w:r>
        <w:t xml:space="preserve"> → emit </w:t>
      </w:r>
      <w:r>
        <w:rPr>
          <w:rStyle w:val="HTMLCode"/>
        </w:rPr>
        <w:t>[]</w:t>
      </w:r>
      <w:r>
        <w:t xml:space="preserve"> (or </w:t>
      </w:r>
      <w:r>
        <w:rPr>
          <w:rStyle w:val="HTMLCode"/>
        </w:rPr>
        <w:t>[ {} ]</w:t>
      </w:r>
      <w:r>
        <w:t xml:space="preserve"> for a “one-entry” starter)</w:t>
      </w:r>
    </w:p>
    <w:p w14:paraId="3F8A208F" w14:textId="77777777" w:rsidR="00626AFF" w:rsidRDefault="00626AFF" w:rsidP="00626AFF">
      <w:pPr>
        <w:pStyle w:val="NormalWeb"/>
        <w:numPr>
          <w:ilvl w:val="1"/>
          <w:numId w:val="44"/>
        </w:numPr>
      </w:pPr>
      <w:r>
        <w:t xml:space="preserve">If </w:t>
      </w:r>
      <w:r>
        <w:rPr>
          <w:rStyle w:val="HTMLCode"/>
        </w:rPr>
        <w:t>enum</w:t>
      </w:r>
      <w:r>
        <w:t xml:space="preserve"> → maybe pick the first value or emit </w:t>
      </w:r>
      <w:r>
        <w:rPr>
          <w:rStyle w:val="HTMLCode"/>
        </w:rPr>
        <w:t>""</w:t>
      </w:r>
      <w:r>
        <w:t xml:space="preserve"> and include a sidecar hint</w:t>
      </w:r>
    </w:p>
    <w:p w14:paraId="310FDEA6" w14:textId="77777777" w:rsidR="00626AFF" w:rsidRDefault="00626AFF" w:rsidP="00626AFF">
      <w:pPr>
        <w:pStyle w:val="NormalWeb"/>
        <w:numPr>
          <w:ilvl w:val="1"/>
          <w:numId w:val="44"/>
        </w:numPr>
      </w:pPr>
      <w:r>
        <w:t xml:space="preserve">If </w:t>
      </w:r>
      <w:r>
        <w:rPr>
          <w:rStyle w:val="HTMLCode"/>
        </w:rPr>
        <w:t>default</w:t>
      </w:r>
      <w:r>
        <w:t xml:space="preserve"> is present → use it</w:t>
      </w:r>
    </w:p>
    <w:p w14:paraId="48DD51D5" w14:textId="77777777" w:rsidR="00626AFF" w:rsidRDefault="00626AFF" w:rsidP="00626AFF">
      <w:pPr>
        <w:pStyle w:val="NormalWeb"/>
        <w:numPr>
          <w:ilvl w:val="0"/>
          <w:numId w:val="44"/>
        </w:numPr>
      </w:pPr>
      <w:r>
        <w:t xml:space="preserve">Result: a single “skeleton” JSON that shows </w:t>
      </w:r>
      <w:r>
        <w:rPr>
          <w:rStyle w:val="Strong"/>
        </w:rPr>
        <w:t>all fields</w:t>
      </w:r>
      <w:r>
        <w:t xml:space="preserve"> but with empty-ish values.</w:t>
      </w:r>
    </w:p>
    <w:p w14:paraId="6D9935D0" w14:textId="77777777" w:rsidR="00626AFF" w:rsidRDefault="00626AFF" w:rsidP="00626AFF">
      <w:pPr>
        <w:pStyle w:val="NormalWeb"/>
      </w:pPr>
      <w:r>
        <w:t>For example, a structural allergy profile template might look like:</w:t>
      </w:r>
    </w:p>
    <w:p w14:paraId="29B259CF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A2C2DBF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"allergyProfile"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4BE3C02B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"foods"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[],</w:t>
      </w:r>
    </w:p>
    <w:p w14:paraId="7B500BE8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"medications"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[],</w:t>
      </w:r>
    </w:p>
    <w:p w14:paraId="48E5BEC3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"environmental"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[],</w:t>
      </w:r>
    </w:p>
    <w:p w14:paraId="30D425DE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"other"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[]</w:t>
      </w:r>
    </w:p>
    <w:p w14:paraId="55BD861F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62CF303F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17ACAB0" w14:textId="77777777" w:rsidR="00626AFF" w:rsidRDefault="00626AFF" w:rsidP="00626AFF">
      <w:pPr>
        <w:pStyle w:val="Heading3"/>
      </w:pPr>
      <w:bookmarkStart w:id="6" w:name="_Toc214403790"/>
      <w:r>
        <w:t xml:space="preserve">B) </w:t>
      </w:r>
      <w:r>
        <w:rPr>
          <w:rStyle w:val="Strong"/>
          <w:b/>
          <w:bCs w:val="0"/>
        </w:rPr>
        <w:t>Catalog-expanded template</w:t>
      </w:r>
      <w:r>
        <w:t xml:space="preserve"> (schema + catalogs)</w:t>
      </w:r>
      <w:bookmarkEnd w:id="6"/>
    </w:p>
    <w:p w14:paraId="1EBE87B3" w14:textId="77777777" w:rsidR="00626AFF" w:rsidRDefault="00626AFF" w:rsidP="00626AFF">
      <w:pPr>
        <w:pStyle w:val="NormalWeb"/>
      </w:pPr>
      <w:r>
        <w:t>For allergies you’ll eventually have:</w:t>
      </w:r>
    </w:p>
    <w:p w14:paraId="0E6895A1" w14:textId="77777777" w:rsidR="00626AFF" w:rsidRDefault="00626AFF" w:rsidP="00626AFF">
      <w:pPr>
        <w:pStyle w:val="NormalWeb"/>
        <w:numPr>
          <w:ilvl w:val="0"/>
          <w:numId w:val="45"/>
        </w:numPr>
      </w:pPr>
      <w:r>
        <w:t xml:space="preserve">A </w:t>
      </w:r>
      <w:r>
        <w:rPr>
          <w:rStyle w:val="Strong"/>
        </w:rPr>
        <w:t>catalog JSON</w:t>
      </w:r>
      <w:r>
        <w:t xml:space="preserve"> of known allergens (foods, meds, etc.).</w:t>
      </w:r>
    </w:p>
    <w:p w14:paraId="5D40EC6C" w14:textId="77777777" w:rsidR="00626AFF" w:rsidRDefault="00626AFF" w:rsidP="00626AFF">
      <w:pPr>
        <w:pStyle w:val="NormalWeb"/>
        <w:numPr>
          <w:ilvl w:val="0"/>
          <w:numId w:val="45"/>
        </w:numPr>
      </w:pPr>
      <w:r>
        <w:t>A desire to pre-expand the template like:</w:t>
      </w:r>
    </w:p>
    <w:p w14:paraId="1EBAC826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ljs-punctuation"/>
        </w:rPr>
        <w:lastRenderedPageBreak/>
        <w:t>{</w:t>
      </w:r>
    </w:p>
    <w:p w14:paraId="7E9D1645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"allergyProfile"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B6C454F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"foods"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33ABC570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"allergenCode"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"PEANUT"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"hasAllergy"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false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"reaction"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14:paraId="5FC21627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"allergenCode"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"TREE_NUTS"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"hasAllergy"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false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"reaction"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14:paraId="33D8C669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"allergenCode"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"EGG"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"hasAllergy"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false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"reaction"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14:paraId="1E4087BB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// ...</w:t>
      </w:r>
    </w:p>
    <w:p w14:paraId="2CA3E5C1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],</w:t>
      </w:r>
    </w:p>
    <w:p w14:paraId="26B1E845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"medications"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TMLCode"/>
        </w:rPr>
        <w:t xml:space="preserve"> </w:t>
      </w:r>
      <w:r>
        <w:rPr>
          <w:rStyle w:val="hljs-comment"/>
        </w:rPr>
        <w:t>/* similar pattern */</w:t>
      </w:r>
      <w:r>
        <w:rPr>
          <w:rStyle w:val="HTMLCode"/>
        </w:rPr>
        <w:t xml:space="preserve"> </w:t>
      </w:r>
      <w:r>
        <w:rPr>
          <w:rStyle w:val="hljs-punctuation"/>
        </w:rPr>
        <w:t>],</w:t>
      </w:r>
    </w:p>
    <w:p w14:paraId="122859AA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"environmental"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TMLCode"/>
        </w:rPr>
        <w:t xml:space="preserve"> </w:t>
      </w:r>
      <w:r>
        <w:rPr>
          <w:rStyle w:val="hljs-comment"/>
        </w:rPr>
        <w:t>/* pollen, dust, etc. */</w:t>
      </w:r>
      <w:r>
        <w:rPr>
          <w:rStyle w:val="HTMLCode"/>
        </w:rPr>
        <w:t xml:space="preserve"> </w:t>
      </w:r>
      <w:r>
        <w:rPr>
          <w:rStyle w:val="hljs-punctuation"/>
        </w:rPr>
        <w:t>]</w:t>
      </w:r>
    </w:p>
    <w:p w14:paraId="310483E2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154446A0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77563393" w14:textId="77777777" w:rsidR="00626AFF" w:rsidRDefault="00626AFF" w:rsidP="00626AFF">
      <w:pPr>
        <w:pStyle w:val="NormalWeb"/>
      </w:pPr>
      <w:r>
        <w:t xml:space="preserve">That’s </w:t>
      </w:r>
      <w:r>
        <w:rPr>
          <w:rStyle w:val="Emphasis"/>
        </w:rPr>
        <w:t>not</w:t>
      </w:r>
      <w:r>
        <w:t xml:space="preserve"> purely derivable from the schema – you need the </w:t>
      </w:r>
      <w:r>
        <w:rPr>
          <w:rStyle w:val="Strong"/>
        </w:rPr>
        <w:t>catalog</w:t>
      </w:r>
      <w:r>
        <w:t xml:space="preserve"> + some </w:t>
      </w:r>
      <w:r>
        <w:rPr>
          <w:rStyle w:val="Strong"/>
        </w:rPr>
        <w:t>generation rules</w:t>
      </w:r>
      <w:r>
        <w:t xml:space="preserve"> (“one entry per allergen, default hasAllergy = false”).</w:t>
      </w:r>
    </w:p>
    <w:p w14:paraId="41058B3C" w14:textId="77777777" w:rsidR="00626AFF" w:rsidRDefault="00626AFF" w:rsidP="00626AFF">
      <w:pPr>
        <w:pStyle w:val="NormalWeb"/>
      </w:pPr>
      <w:r>
        <w:t xml:space="preserve">So I’d treat that as a 2nd-stage generator: </w:t>
      </w:r>
      <w:r>
        <w:rPr>
          <w:rStyle w:val="Emphasis"/>
        </w:rPr>
        <w:t>template builder over schema + catalog</w:t>
      </w:r>
      <w:r>
        <w:t>.</w:t>
      </w:r>
    </w:p>
    <w:p w14:paraId="0CBB47F4" w14:textId="77777777" w:rsidR="00626AFF" w:rsidRDefault="00626AFF" w:rsidP="00626AFF">
      <w:r>
        <w:pict w14:anchorId="3F0B71FE">
          <v:rect id="_x0000_i1027" style="width:0;height:1.5pt" o:hralign="center" o:hrstd="t" o:hr="t" fillcolor="#a0a0a0" stroked="f"/>
        </w:pict>
      </w:r>
    </w:p>
    <w:p w14:paraId="07C4163D" w14:textId="77777777" w:rsidR="00626AFF" w:rsidRDefault="00626AFF" w:rsidP="00626AFF">
      <w:pPr>
        <w:pStyle w:val="Heading2"/>
      </w:pPr>
      <w:bookmarkStart w:id="7" w:name="_Toc214403791"/>
      <w:r>
        <w:t>3. Where this fits in your toolchain</w:t>
      </w:r>
      <w:bookmarkEnd w:id="7"/>
    </w:p>
    <w:p w14:paraId="0895D74A" w14:textId="77777777" w:rsidR="00626AFF" w:rsidRDefault="00626AFF" w:rsidP="00626AFF">
      <w:pPr>
        <w:pStyle w:val="NormalWeb"/>
      </w:pPr>
      <w:r>
        <w:t>You already have:</w:t>
      </w:r>
    </w:p>
    <w:p w14:paraId="7770DD0A" w14:textId="77777777" w:rsidR="00626AFF" w:rsidRDefault="00626AFF" w:rsidP="00626AFF">
      <w:pPr>
        <w:pStyle w:val="NormalWeb"/>
        <w:numPr>
          <w:ilvl w:val="0"/>
          <w:numId w:val="46"/>
        </w:numPr>
      </w:pPr>
      <w:r>
        <w:rPr>
          <w:rStyle w:val="Strong"/>
        </w:rPr>
        <w:t>Phase 2</w:t>
      </w:r>
      <w:r>
        <w:t xml:space="preserve">: </w:t>
      </w:r>
      <w:r>
        <w:rPr>
          <w:rStyle w:val="HTMLCode"/>
        </w:rPr>
        <w:t>gen:schemas</w:t>
      </w:r>
      <w:r>
        <w:t xml:space="preserve">, </w:t>
      </w:r>
      <w:r>
        <w:rPr>
          <w:rStyle w:val="HTMLCode"/>
        </w:rPr>
        <w:t>gen:enums</w:t>
      </w:r>
    </w:p>
    <w:p w14:paraId="3FDCBA73" w14:textId="77777777" w:rsidR="00626AFF" w:rsidRDefault="00626AFF" w:rsidP="00626AFF">
      <w:pPr>
        <w:pStyle w:val="NormalWeb"/>
        <w:numPr>
          <w:ilvl w:val="0"/>
          <w:numId w:val="46"/>
        </w:numPr>
      </w:pPr>
      <w:r>
        <w:rPr>
          <w:rStyle w:val="Strong"/>
        </w:rPr>
        <w:t>Phase 4</w:t>
      </w:r>
      <w:r>
        <w:t xml:space="preserve">: </w:t>
      </w:r>
      <w:r>
        <w:rPr>
          <w:rStyle w:val="HTMLCode"/>
        </w:rPr>
        <w:t>gen:samples</w:t>
      </w:r>
      <w:r>
        <w:t xml:space="preserve">, </w:t>
      </w:r>
      <w:r>
        <w:rPr>
          <w:rStyle w:val="HTMLCode"/>
        </w:rPr>
        <w:t>validate:samples:*</w:t>
      </w:r>
    </w:p>
    <w:p w14:paraId="11E9A453" w14:textId="77777777" w:rsidR="00626AFF" w:rsidRDefault="00626AFF" w:rsidP="00626AFF">
      <w:pPr>
        <w:pStyle w:val="NormalWeb"/>
      </w:pPr>
      <w:r>
        <w:t>You could add:</w:t>
      </w:r>
    </w:p>
    <w:p w14:paraId="4B51AFC3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"gen:templates:travelprofile": "node tools/gen-templates-from-schema.mjs --entry packages/core/json/schemas/TravelProfile.schema.json --out deliverables/TravelProfile.template.json"</w:t>
      </w:r>
    </w:p>
    <w:p w14:paraId="17D09ABE" w14:textId="77777777" w:rsidR="00626AFF" w:rsidRDefault="00626AFF" w:rsidP="00626AFF">
      <w:pPr>
        <w:pStyle w:val="NormalWeb"/>
      </w:pPr>
      <w:r>
        <w:t>And later, for allergy-specific:</w:t>
      </w:r>
    </w:p>
    <w:p w14:paraId="38CD28C4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"gen:templates:allergyprofile": "node tools/gen-allergy-template.mjs --schema packages/.../AllergyProfile.schema.json --catalog data/catalogs/allergens.json --out deliverables/AllergyProfile.template.json"</w:t>
      </w:r>
    </w:p>
    <w:p w14:paraId="31A1B475" w14:textId="77777777" w:rsidR="00626AFF" w:rsidRDefault="00626AFF" w:rsidP="00626AFF">
      <w:pPr>
        <w:pStyle w:val="NormalWeb"/>
      </w:pPr>
      <w:r>
        <w:t xml:space="preserve">Conceptually, </w:t>
      </w:r>
      <w:r>
        <w:rPr>
          <w:rStyle w:val="HTMLCode"/>
          <w:b/>
          <w:bCs/>
        </w:rPr>
        <w:t>gen-templates-from-schema.mjs</w:t>
      </w:r>
      <w:r>
        <w:t xml:space="preserve"> would:</w:t>
      </w:r>
    </w:p>
    <w:p w14:paraId="2394AA66" w14:textId="77777777" w:rsidR="00626AFF" w:rsidRDefault="00626AFF" w:rsidP="00626AFF">
      <w:pPr>
        <w:pStyle w:val="NormalWeb"/>
        <w:numPr>
          <w:ilvl w:val="0"/>
          <w:numId w:val="47"/>
        </w:numPr>
      </w:pPr>
      <w:r>
        <w:t xml:space="preserve">Load the </w:t>
      </w:r>
      <w:r>
        <w:rPr>
          <w:rStyle w:val="Strong"/>
        </w:rPr>
        <w:t>deref</w:t>
      </w:r>
      <w:r>
        <w:t xml:space="preserve"> version of </w:t>
      </w:r>
      <w:r>
        <w:rPr>
          <w:rStyle w:val="HTMLCode"/>
        </w:rPr>
        <w:t>TravelProfile</w:t>
      </w:r>
      <w:r>
        <w:t xml:space="preserve"> (or use </w:t>
      </w:r>
      <w:r>
        <w:rPr>
          <w:rStyle w:val="HTMLCode"/>
        </w:rPr>
        <w:t>json-schema-ref-parser</w:t>
      </w:r>
      <w:r>
        <w:t xml:space="preserve"> directly).</w:t>
      </w:r>
    </w:p>
    <w:p w14:paraId="1959BFE2" w14:textId="77777777" w:rsidR="00626AFF" w:rsidRDefault="00626AFF" w:rsidP="00626AFF">
      <w:pPr>
        <w:pStyle w:val="NormalWeb"/>
        <w:numPr>
          <w:ilvl w:val="0"/>
          <w:numId w:val="47"/>
        </w:numPr>
      </w:pPr>
      <w:r>
        <w:t>Recursively walk properties:</w:t>
      </w:r>
    </w:p>
    <w:p w14:paraId="2322F6C1" w14:textId="77777777" w:rsidR="00626AFF" w:rsidRDefault="00626AFF" w:rsidP="00626AFF">
      <w:pPr>
        <w:pStyle w:val="NormalWeb"/>
        <w:numPr>
          <w:ilvl w:val="1"/>
          <w:numId w:val="47"/>
        </w:numPr>
      </w:pPr>
      <w:r>
        <w:t>Decide which branches to include (maybe everything, maybe only “main” ones).</w:t>
      </w:r>
    </w:p>
    <w:p w14:paraId="0F60FFB1" w14:textId="77777777" w:rsidR="00626AFF" w:rsidRDefault="00626AFF" w:rsidP="00626AFF">
      <w:pPr>
        <w:pStyle w:val="NormalWeb"/>
        <w:numPr>
          <w:ilvl w:val="1"/>
          <w:numId w:val="47"/>
        </w:numPr>
      </w:pPr>
      <w:r>
        <w:t>Populate default / placeholder values.</w:t>
      </w:r>
    </w:p>
    <w:p w14:paraId="173DD7E9" w14:textId="77777777" w:rsidR="00626AFF" w:rsidRDefault="00626AFF" w:rsidP="00626AFF">
      <w:pPr>
        <w:pStyle w:val="NormalWeb"/>
        <w:numPr>
          <w:ilvl w:val="0"/>
          <w:numId w:val="47"/>
        </w:numPr>
      </w:pPr>
      <w:r>
        <w:t xml:space="preserve">Emit </w:t>
      </w:r>
      <w:r>
        <w:rPr>
          <w:rStyle w:val="Strong"/>
        </w:rPr>
        <w:t>one big JSON template</w:t>
      </w:r>
      <w:r>
        <w:t>.</w:t>
      </w:r>
    </w:p>
    <w:p w14:paraId="3A90B85F" w14:textId="77777777" w:rsidR="00626AFF" w:rsidRDefault="00626AFF" w:rsidP="00626AFF">
      <w:pPr>
        <w:pStyle w:val="NormalWeb"/>
      </w:pPr>
      <w:r>
        <w:lastRenderedPageBreak/>
        <w:t>That’s directly aligned with your earlier “data input catalog” idea: these templates are what UI/builders would use to help users fill a profile.</w:t>
      </w:r>
    </w:p>
    <w:p w14:paraId="5CFDED3A" w14:textId="77777777" w:rsidR="00626AFF" w:rsidRDefault="00626AFF" w:rsidP="00626AFF">
      <w:r>
        <w:pict w14:anchorId="3520E4AE">
          <v:rect id="_x0000_i1028" style="width:0;height:1.5pt" o:hralign="center" o:hrstd="t" o:hr="t" fillcolor="#a0a0a0" stroked="f"/>
        </w:pict>
      </w:r>
    </w:p>
    <w:p w14:paraId="1482A64F" w14:textId="77777777" w:rsidR="00626AFF" w:rsidRDefault="00626AFF" w:rsidP="00626AFF">
      <w:pPr>
        <w:pStyle w:val="Heading2"/>
      </w:pPr>
      <w:bookmarkStart w:id="8" w:name="_Toc214403792"/>
      <w:r>
        <w:t>4. How to start concretely</w:t>
      </w:r>
      <w:bookmarkEnd w:id="8"/>
    </w:p>
    <w:p w14:paraId="7332EF2D" w14:textId="77777777" w:rsidR="00626AFF" w:rsidRDefault="00626AFF" w:rsidP="00626AFF">
      <w:pPr>
        <w:pStyle w:val="NormalWeb"/>
      </w:pPr>
      <w:r>
        <w:t>If you want to actually move on this now, next step could be:</w:t>
      </w:r>
    </w:p>
    <w:p w14:paraId="040E8052" w14:textId="77777777" w:rsidR="00626AFF" w:rsidRDefault="00626AFF" w:rsidP="00626AFF">
      <w:pPr>
        <w:pStyle w:val="NormalWeb"/>
        <w:numPr>
          <w:ilvl w:val="0"/>
          <w:numId w:val="48"/>
        </w:numPr>
      </w:pPr>
      <w:r>
        <w:t xml:space="preserve">Pick a </w:t>
      </w:r>
      <w:r>
        <w:rPr>
          <w:rStyle w:val="Strong"/>
        </w:rPr>
        <w:t>single target</w:t>
      </w:r>
      <w:r>
        <w:t xml:space="preserve">, e.g. </w:t>
      </w:r>
      <w:r>
        <w:rPr>
          <w:rStyle w:val="HTMLCode"/>
        </w:rPr>
        <w:t>AllergyProfile.schema.json</w:t>
      </w:r>
      <w:r>
        <w:t xml:space="preserve"> (once that exists).</w:t>
      </w:r>
    </w:p>
    <w:p w14:paraId="3B5D7DB7" w14:textId="77777777" w:rsidR="00626AFF" w:rsidRDefault="00626AFF" w:rsidP="00626AFF">
      <w:pPr>
        <w:pStyle w:val="NormalWeb"/>
        <w:numPr>
          <w:ilvl w:val="0"/>
          <w:numId w:val="48"/>
        </w:numPr>
      </w:pPr>
      <w:r>
        <w:t xml:space="preserve">I draft a </w:t>
      </w:r>
      <w:r>
        <w:rPr>
          <w:rStyle w:val="HTMLCode"/>
          <w:b/>
          <w:bCs/>
        </w:rPr>
        <w:t>tools/gen-template-from-schema.mjs</w:t>
      </w:r>
      <w:r>
        <w:t xml:space="preserve"> that:</w:t>
      </w:r>
    </w:p>
    <w:p w14:paraId="0CACAA9A" w14:textId="77777777" w:rsidR="00626AFF" w:rsidRDefault="00626AFF" w:rsidP="00626AFF">
      <w:pPr>
        <w:pStyle w:val="NormalWeb"/>
        <w:numPr>
          <w:ilvl w:val="1"/>
          <w:numId w:val="48"/>
        </w:numPr>
      </w:pPr>
      <w:r>
        <w:t xml:space="preserve">Accepts </w:t>
      </w:r>
      <w:r>
        <w:rPr>
          <w:rStyle w:val="HTMLCode"/>
        </w:rPr>
        <w:t>--entry</w:t>
      </w:r>
      <w:r>
        <w:t xml:space="preserve"> and </w:t>
      </w:r>
      <w:r>
        <w:rPr>
          <w:rStyle w:val="HTMLCode"/>
        </w:rPr>
        <w:t>--out</w:t>
      </w:r>
    </w:p>
    <w:p w14:paraId="5719969B" w14:textId="77777777" w:rsidR="00626AFF" w:rsidRDefault="00626AFF" w:rsidP="00626AFF">
      <w:pPr>
        <w:pStyle w:val="NormalWeb"/>
        <w:numPr>
          <w:ilvl w:val="1"/>
          <w:numId w:val="48"/>
        </w:numPr>
      </w:pPr>
      <w:r>
        <w:t xml:space="preserve">Walks the schema and emits a </w:t>
      </w:r>
      <w:r>
        <w:rPr>
          <w:rStyle w:val="Strong"/>
        </w:rPr>
        <w:t>structural template</w:t>
      </w:r>
      <w:r>
        <w:t xml:space="preserve"> JSON</w:t>
      </w:r>
    </w:p>
    <w:p w14:paraId="0BB3AF26" w14:textId="77777777" w:rsidR="00626AFF" w:rsidRDefault="00626AFF" w:rsidP="00626AFF">
      <w:pPr>
        <w:pStyle w:val="NormalWeb"/>
        <w:numPr>
          <w:ilvl w:val="0"/>
          <w:numId w:val="48"/>
        </w:numPr>
      </w:pPr>
      <w:r>
        <w:t>Then we extend it in a second step to support:</w:t>
      </w:r>
    </w:p>
    <w:p w14:paraId="0752FB6E" w14:textId="77777777" w:rsidR="00626AFF" w:rsidRDefault="00626AFF" w:rsidP="00626AFF">
      <w:pPr>
        <w:pStyle w:val="NormalWeb"/>
        <w:numPr>
          <w:ilvl w:val="1"/>
          <w:numId w:val="48"/>
        </w:numPr>
      </w:pPr>
      <w:r>
        <w:t>Sidecar catalogs</w:t>
      </w:r>
    </w:p>
    <w:p w14:paraId="15846E66" w14:textId="77777777" w:rsidR="00626AFF" w:rsidRDefault="00626AFF" w:rsidP="00626AFF">
      <w:pPr>
        <w:pStyle w:val="NormalWeb"/>
        <w:numPr>
          <w:ilvl w:val="1"/>
          <w:numId w:val="48"/>
        </w:numPr>
      </w:pPr>
      <w:r>
        <w:t>Per-segment customization (e.g., “for allergy, explode all allergens”).</w:t>
      </w:r>
    </w:p>
    <w:p w14:paraId="148C04D1" w14:textId="77777777" w:rsidR="00626AFF" w:rsidRDefault="00626AFF" w:rsidP="00626AFF">
      <w:pPr>
        <w:pStyle w:val="NormalWeb"/>
      </w:pPr>
      <w:r>
        <w:t>Or, if you’d rather stay at the design level for the moment, I can:</w:t>
      </w:r>
    </w:p>
    <w:p w14:paraId="5AA17D85" w14:textId="77777777" w:rsidR="00626AFF" w:rsidRDefault="00626AFF" w:rsidP="00626AFF">
      <w:pPr>
        <w:pStyle w:val="NormalWeb"/>
        <w:numPr>
          <w:ilvl w:val="0"/>
          <w:numId w:val="49"/>
        </w:numPr>
      </w:pPr>
      <w:r>
        <w:t xml:space="preserve">Sketch the </w:t>
      </w:r>
      <w:r>
        <w:rPr>
          <w:rStyle w:val="Strong"/>
        </w:rPr>
        <w:t>exact shape</w:t>
      </w:r>
      <w:r>
        <w:t xml:space="preserve"> of a TravelProfile-level template JSON, including where the allergy segment would sit, and how you might mark things as “to be filled” vs “optional”.</w:t>
      </w:r>
    </w:p>
    <w:p w14:paraId="00594EFB" w14:textId="77777777" w:rsidR="00626AFF" w:rsidRDefault="00626AFF" w:rsidP="00626AFF">
      <w:pPr>
        <w:pStyle w:val="NormalWeb"/>
      </w:pPr>
      <w:r>
        <w:t>Up to you whether you want conceptual design only, or concrete Node tool next.</w:t>
      </w:r>
    </w:p>
    <w:p w14:paraId="7D37A9BA" w14:textId="77777777" w:rsidR="00626AFF" w:rsidRDefault="00626AFF" w:rsidP="00626AFF">
      <w:pPr>
        <w:pStyle w:val="Heading5"/>
      </w:pPr>
      <w:r>
        <w:t>You said:</w:t>
      </w:r>
    </w:p>
    <w:p w14:paraId="5B774DC4" w14:textId="77777777" w:rsidR="00626AFF" w:rsidRDefault="00626AFF" w:rsidP="00626AFF">
      <w:r>
        <w:t>This sounds like building a travel profile is going to be like an assembly line - a set of parts and sub-assemblies which are pulled together based on Q&amp;A with a traveler on filling in their profile.. Will need to think about that workflow.</w:t>
      </w:r>
    </w:p>
    <w:p w14:paraId="0AEF308C" w14:textId="77777777" w:rsidR="00626AFF" w:rsidRDefault="00626AFF" w:rsidP="00626AFF">
      <w:pPr>
        <w:pStyle w:val="Heading6"/>
      </w:pPr>
      <w:r>
        <w:t>ChatGPT said:</w:t>
      </w:r>
    </w:p>
    <w:p w14:paraId="15262442" w14:textId="77777777" w:rsidR="00626AFF" w:rsidRDefault="00626AFF" w:rsidP="00626AFF">
      <w:pPr>
        <w:pStyle w:val="NormalWeb"/>
      </w:pPr>
      <w:r>
        <w:t xml:space="preserve">Yes — </w:t>
      </w:r>
      <w:r>
        <w:rPr>
          <w:rStyle w:val="Strong"/>
        </w:rPr>
        <w:t>you’ve just hit on the right mental model</w:t>
      </w:r>
      <w:r>
        <w:t xml:space="preserve"> for how a Travel Profile will actually be assembled in the real world.</w:t>
      </w:r>
    </w:p>
    <w:p w14:paraId="7349B0B2" w14:textId="77777777" w:rsidR="00626AFF" w:rsidRDefault="00626AFF" w:rsidP="00626AFF">
      <w:pPr>
        <w:pStyle w:val="NormalWeb"/>
      </w:pPr>
      <w:r>
        <w:t xml:space="preserve">What you’re describing </w:t>
      </w:r>
      <w:r>
        <w:rPr>
          <w:rStyle w:val="Emphasis"/>
        </w:rPr>
        <w:t>is</w:t>
      </w:r>
      <w:r>
        <w:t xml:space="preserve"> an </w:t>
      </w:r>
      <w:r>
        <w:rPr>
          <w:rStyle w:val="Strong"/>
        </w:rPr>
        <w:t>assembly line</w:t>
      </w:r>
      <w:r>
        <w:t>, made up of:</w:t>
      </w:r>
    </w:p>
    <w:p w14:paraId="6D0C89C2" w14:textId="77777777" w:rsidR="00626AFF" w:rsidRDefault="00626AFF" w:rsidP="00626AFF">
      <w:pPr>
        <w:pStyle w:val="NormalWeb"/>
        <w:numPr>
          <w:ilvl w:val="0"/>
          <w:numId w:val="50"/>
        </w:numPr>
      </w:pPr>
      <w:r>
        <w:rPr>
          <w:rStyle w:val="Strong"/>
        </w:rPr>
        <w:t>Standardized parts</w:t>
      </w:r>
      <w:r>
        <w:t xml:space="preserve"> (catalogs, enums, predefined structures)</w:t>
      </w:r>
    </w:p>
    <w:p w14:paraId="150DC34D" w14:textId="77777777" w:rsidR="00626AFF" w:rsidRDefault="00626AFF" w:rsidP="00626AFF">
      <w:pPr>
        <w:pStyle w:val="NormalWeb"/>
        <w:numPr>
          <w:ilvl w:val="0"/>
          <w:numId w:val="50"/>
        </w:numPr>
      </w:pPr>
      <w:r>
        <w:rPr>
          <w:rStyle w:val="Strong"/>
        </w:rPr>
        <w:t>Sub-assemblies</w:t>
      </w:r>
      <w:r>
        <w:t xml:space="preserve"> (modules like AllergyProfile, FoodPreferences, Identity, Contact, CommunicationChannels, LodgingPreferences, etc.)</w:t>
      </w:r>
    </w:p>
    <w:p w14:paraId="4C0A2322" w14:textId="77777777" w:rsidR="00626AFF" w:rsidRDefault="00626AFF" w:rsidP="00626AFF">
      <w:pPr>
        <w:pStyle w:val="NormalWeb"/>
        <w:numPr>
          <w:ilvl w:val="0"/>
          <w:numId w:val="50"/>
        </w:numPr>
      </w:pPr>
      <w:r>
        <w:rPr>
          <w:rStyle w:val="Strong"/>
        </w:rPr>
        <w:t>Branching workflow logic</w:t>
      </w:r>
      <w:r>
        <w:t xml:space="preserve"> (conditional Q&amp;A, dynamic expansions)</w:t>
      </w:r>
    </w:p>
    <w:p w14:paraId="3BF2B81A" w14:textId="77777777" w:rsidR="00626AFF" w:rsidRDefault="00626AFF" w:rsidP="00626AFF">
      <w:pPr>
        <w:pStyle w:val="NormalWeb"/>
        <w:numPr>
          <w:ilvl w:val="0"/>
          <w:numId w:val="50"/>
        </w:numPr>
      </w:pPr>
      <w:r>
        <w:rPr>
          <w:rStyle w:val="Strong"/>
        </w:rPr>
        <w:t>Final composition</w:t>
      </w:r>
      <w:r>
        <w:t xml:space="preserve"> into a Travel Profile object that conforms to your JSON Schema graph.</w:t>
      </w:r>
    </w:p>
    <w:p w14:paraId="698D94BC" w14:textId="77777777" w:rsidR="00626AFF" w:rsidRDefault="00626AFF" w:rsidP="00626AFF">
      <w:pPr>
        <w:pStyle w:val="NormalWeb"/>
      </w:pPr>
      <w:r>
        <w:lastRenderedPageBreak/>
        <w:t xml:space="preserve">This is </w:t>
      </w:r>
      <w:r>
        <w:rPr>
          <w:rStyle w:val="Emphasis"/>
        </w:rPr>
        <w:t>exactly</w:t>
      </w:r>
      <w:r>
        <w:t xml:space="preserve"> how large, adaptive forms and user-facing data models are built in healthcare, insurance, onboarding systems, and government ID systems. Travel Profiles have the same structural complexity.</w:t>
      </w:r>
    </w:p>
    <w:p w14:paraId="778FE196" w14:textId="77777777" w:rsidR="00626AFF" w:rsidRDefault="00626AFF" w:rsidP="00626AFF">
      <w:pPr>
        <w:pStyle w:val="NormalWeb"/>
      </w:pPr>
      <w:r>
        <w:t>Let me outline what such an “assembly line” looks like in practice — and how your schemas and future template-generation tooling naturally support it.</w:t>
      </w:r>
    </w:p>
    <w:p w14:paraId="65CE29E8" w14:textId="77777777" w:rsidR="00626AFF" w:rsidRDefault="00626AFF" w:rsidP="00626AFF">
      <w:r>
        <w:pict w14:anchorId="49F1C505">
          <v:rect id="_x0000_i1029" style="width:0;height:1.5pt" o:hralign="center" o:hrstd="t" o:hr="t" fillcolor="#a0a0a0" stroked="f"/>
        </w:pict>
      </w:r>
    </w:p>
    <w:p w14:paraId="312A9135" w14:textId="77777777" w:rsidR="00626AFF" w:rsidRDefault="00626AFF" w:rsidP="00626AFF">
      <w:pPr>
        <w:pStyle w:val="Heading1"/>
      </w:pPr>
      <w:bookmarkStart w:id="9" w:name="_Toc214403793"/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  <w:b/>
          <w:bCs w:val="0"/>
        </w:rPr>
        <w:t>1. Parts (Atomic Building Blocks)</w:t>
      </w:r>
      <w:bookmarkEnd w:id="9"/>
    </w:p>
    <w:p w14:paraId="4911759F" w14:textId="77777777" w:rsidR="00626AFF" w:rsidRDefault="00626AFF" w:rsidP="00626AFF">
      <w:pPr>
        <w:pStyle w:val="NormalWeb"/>
      </w:pPr>
      <w:r>
        <w:t>These correspond to:</w:t>
      </w:r>
    </w:p>
    <w:p w14:paraId="3DDA26A9" w14:textId="77777777" w:rsidR="00626AFF" w:rsidRDefault="00626AFF" w:rsidP="00626AFF">
      <w:pPr>
        <w:pStyle w:val="NormalWeb"/>
        <w:numPr>
          <w:ilvl w:val="0"/>
          <w:numId w:val="51"/>
        </w:numPr>
      </w:pPr>
      <w:r>
        <w:rPr>
          <w:rStyle w:val="Strong"/>
        </w:rPr>
        <w:t>Enums</w:t>
      </w:r>
      <w:r>
        <w:br/>
        <w:t>(ISO currency codes, cuisine categories, allergen codes, languages, phone types, etc.)</w:t>
      </w:r>
    </w:p>
    <w:p w14:paraId="7509E953" w14:textId="77777777" w:rsidR="00626AFF" w:rsidRDefault="00626AFF" w:rsidP="00626AFF">
      <w:pPr>
        <w:pStyle w:val="NormalWeb"/>
        <w:numPr>
          <w:ilvl w:val="0"/>
          <w:numId w:val="51"/>
        </w:numPr>
      </w:pPr>
      <w:r>
        <w:rPr>
          <w:rStyle w:val="Strong"/>
        </w:rPr>
        <w:t>Atomic structures</w:t>
      </w:r>
      <w:r>
        <w:br/>
        <w:t>like:</w:t>
      </w:r>
    </w:p>
    <w:p w14:paraId="1848FD61" w14:textId="77777777" w:rsidR="00626AFF" w:rsidRDefault="00626AFF" w:rsidP="00626AFF">
      <w:pPr>
        <w:pStyle w:val="NormalWeb"/>
        <w:numPr>
          <w:ilvl w:val="1"/>
          <w:numId w:val="51"/>
        </w:numPr>
      </w:pPr>
      <w:r>
        <w:rPr>
          <w:rStyle w:val="HTMLCode"/>
        </w:rPr>
        <w:t>InternationalString</w:t>
      </w:r>
    </w:p>
    <w:p w14:paraId="432D3F31" w14:textId="77777777" w:rsidR="00626AFF" w:rsidRDefault="00626AFF" w:rsidP="00626AFF">
      <w:pPr>
        <w:pStyle w:val="NormalWeb"/>
        <w:numPr>
          <w:ilvl w:val="1"/>
          <w:numId w:val="51"/>
        </w:numPr>
      </w:pPr>
      <w:r>
        <w:rPr>
          <w:rStyle w:val="HTMLCode"/>
        </w:rPr>
        <w:t>TechString</w:t>
      </w:r>
    </w:p>
    <w:p w14:paraId="39DE032F" w14:textId="77777777" w:rsidR="00626AFF" w:rsidRDefault="00626AFF" w:rsidP="00626AFF">
      <w:pPr>
        <w:pStyle w:val="NormalWeb"/>
        <w:numPr>
          <w:ilvl w:val="1"/>
          <w:numId w:val="51"/>
        </w:numPr>
      </w:pPr>
      <w:r>
        <w:rPr>
          <w:rStyle w:val="HTMLCode"/>
        </w:rPr>
        <w:t>LanguageConfiguration_*</w:t>
      </w:r>
    </w:p>
    <w:p w14:paraId="152CE763" w14:textId="77777777" w:rsidR="00626AFF" w:rsidRDefault="00626AFF" w:rsidP="00626AFF">
      <w:pPr>
        <w:pStyle w:val="NormalWeb"/>
        <w:numPr>
          <w:ilvl w:val="1"/>
          <w:numId w:val="51"/>
        </w:numPr>
      </w:pPr>
      <w:r>
        <w:rPr>
          <w:rStyle w:val="HTMLCode"/>
        </w:rPr>
        <w:t>DigitalIdentifier</w:t>
      </w:r>
    </w:p>
    <w:p w14:paraId="76B5751D" w14:textId="77777777" w:rsidR="00626AFF" w:rsidRDefault="00626AFF" w:rsidP="00626AFF">
      <w:pPr>
        <w:pStyle w:val="NormalWeb"/>
        <w:numPr>
          <w:ilvl w:val="1"/>
          <w:numId w:val="51"/>
        </w:numPr>
      </w:pPr>
      <w:r>
        <w:rPr>
          <w:rStyle w:val="HTMLCode"/>
        </w:rPr>
        <w:t>PhoneNumber</w:t>
      </w:r>
    </w:p>
    <w:p w14:paraId="2A5AC38F" w14:textId="77777777" w:rsidR="00626AFF" w:rsidRDefault="00626AFF" w:rsidP="00626AFF">
      <w:pPr>
        <w:pStyle w:val="NormalWeb"/>
        <w:numPr>
          <w:ilvl w:val="1"/>
          <w:numId w:val="51"/>
        </w:numPr>
      </w:pPr>
      <w:r>
        <w:rPr>
          <w:rStyle w:val="HTMLCode"/>
        </w:rPr>
        <w:t>ChannelPreference</w:t>
      </w:r>
    </w:p>
    <w:p w14:paraId="770D1FAF" w14:textId="77777777" w:rsidR="00626AFF" w:rsidRDefault="00626AFF" w:rsidP="00626AFF">
      <w:pPr>
        <w:pStyle w:val="NormalWeb"/>
        <w:numPr>
          <w:ilvl w:val="1"/>
          <w:numId w:val="51"/>
        </w:numPr>
      </w:pPr>
      <w:r>
        <w:rPr>
          <w:rStyle w:val="HTMLCode"/>
        </w:rPr>
        <w:t>AllergenEntry</w:t>
      </w:r>
    </w:p>
    <w:p w14:paraId="4D857B81" w14:textId="77777777" w:rsidR="00626AFF" w:rsidRDefault="00626AFF" w:rsidP="00626AFF">
      <w:pPr>
        <w:pStyle w:val="NormalWeb"/>
      </w:pPr>
      <w:r>
        <w:t xml:space="preserve">These are the </w:t>
      </w:r>
      <w:r>
        <w:rPr>
          <w:rStyle w:val="Strong"/>
        </w:rPr>
        <w:t>lego blocks</w:t>
      </w:r>
      <w:r>
        <w:t>.</w:t>
      </w:r>
    </w:p>
    <w:p w14:paraId="14DFD251" w14:textId="77777777" w:rsidR="00626AFF" w:rsidRDefault="00626AFF" w:rsidP="00626AFF">
      <w:pPr>
        <w:pStyle w:val="NormalWeb"/>
      </w:pPr>
      <w:r>
        <w:t>They don’t ask questions.</w:t>
      </w:r>
      <w:r>
        <w:br/>
        <w:t>They don’t contain business logic.</w:t>
      </w:r>
      <w:r>
        <w:br/>
        <w:t>They just define reusable structure and constraints.</w:t>
      </w:r>
    </w:p>
    <w:p w14:paraId="699427B8" w14:textId="77777777" w:rsidR="00626AFF" w:rsidRDefault="00626AFF" w:rsidP="00626AFF">
      <w:pPr>
        <w:pStyle w:val="NormalWeb"/>
      </w:pPr>
      <w:r>
        <w:t>Your existing modeling already supports this perfectly.</w:t>
      </w:r>
    </w:p>
    <w:p w14:paraId="73C4A3D1" w14:textId="77777777" w:rsidR="00626AFF" w:rsidRDefault="00626AFF" w:rsidP="00626AFF">
      <w:r>
        <w:pict w14:anchorId="5B203A8A">
          <v:rect id="_x0000_i1030" style="width:0;height:1.5pt" o:hralign="center" o:hrstd="t" o:hr="t" fillcolor="#a0a0a0" stroked="f"/>
        </w:pict>
      </w:r>
    </w:p>
    <w:p w14:paraId="59CD914B" w14:textId="77777777" w:rsidR="00626AFF" w:rsidRDefault="00626AFF" w:rsidP="00626AFF">
      <w:pPr>
        <w:pStyle w:val="Heading1"/>
      </w:pPr>
      <w:bookmarkStart w:id="10" w:name="_Toc214403794"/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/>
          <w:bCs w:val="0"/>
        </w:rPr>
        <w:t>2. Sub-assemblies (Profile Segments / Modules)</w:t>
      </w:r>
      <w:bookmarkEnd w:id="10"/>
    </w:p>
    <w:p w14:paraId="3E4BDA90" w14:textId="77777777" w:rsidR="00626AFF" w:rsidRDefault="00626AFF" w:rsidP="00626AFF">
      <w:pPr>
        <w:pStyle w:val="NormalWeb"/>
      </w:pPr>
      <w:r>
        <w:t>These are your mid-sized components:</w:t>
      </w:r>
    </w:p>
    <w:p w14:paraId="7F0CAADD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Identity segment</w:t>
      </w:r>
    </w:p>
    <w:p w14:paraId="2403D759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Name segment</w:t>
      </w:r>
    </w:p>
    <w:p w14:paraId="42693CEF" w14:textId="77777777" w:rsidR="00626AFF" w:rsidRDefault="00626AFF" w:rsidP="00626AFF">
      <w:pPr>
        <w:pStyle w:val="NormalWeb"/>
        <w:numPr>
          <w:ilvl w:val="0"/>
          <w:numId w:val="52"/>
        </w:numPr>
      </w:pPr>
      <w:r>
        <w:lastRenderedPageBreak/>
        <w:t>Contact segment</w:t>
      </w:r>
    </w:p>
    <w:p w14:paraId="5A53813A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AllergyProfile</w:t>
      </w:r>
    </w:p>
    <w:p w14:paraId="50917732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FoodPreferences</w:t>
      </w:r>
    </w:p>
    <w:p w14:paraId="77968CEE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BedPreferences</w:t>
      </w:r>
    </w:p>
    <w:p w14:paraId="65A98982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SkiProfile</w:t>
      </w:r>
    </w:p>
    <w:p w14:paraId="340D3497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CommunicationPreferences</w:t>
      </w:r>
    </w:p>
    <w:p w14:paraId="79A76210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Support / Assistance segment</w:t>
      </w:r>
    </w:p>
    <w:p w14:paraId="2569FE85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Travel documents (out-of-scope for this schema; handled via VC wallet)</w:t>
      </w:r>
    </w:p>
    <w:p w14:paraId="6E55EDC9" w14:textId="77777777" w:rsidR="00626AFF" w:rsidRDefault="00626AFF" w:rsidP="00626AFF">
      <w:pPr>
        <w:pStyle w:val="NormalWeb"/>
        <w:numPr>
          <w:ilvl w:val="0"/>
          <w:numId w:val="52"/>
        </w:numPr>
      </w:pPr>
      <w:r>
        <w:t>etc.</w:t>
      </w:r>
    </w:p>
    <w:p w14:paraId="71901E12" w14:textId="77777777" w:rsidR="00626AFF" w:rsidRDefault="00626AFF" w:rsidP="00626AFF">
      <w:pPr>
        <w:pStyle w:val="NormalWeb"/>
      </w:pPr>
      <w:r>
        <w:t>Each has:</w:t>
      </w:r>
    </w:p>
    <w:p w14:paraId="40DE81AA" w14:textId="77777777" w:rsidR="00626AFF" w:rsidRDefault="00626AFF" w:rsidP="00626AFF">
      <w:pPr>
        <w:pStyle w:val="NormalWeb"/>
        <w:numPr>
          <w:ilvl w:val="0"/>
          <w:numId w:val="53"/>
        </w:numPr>
      </w:pPr>
      <w:r>
        <w:t>required and optional branches</w:t>
      </w:r>
    </w:p>
    <w:p w14:paraId="33212A9B" w14:textId="77777777" w:rsidR="00626AFF" w:rsidRDefault="00626AFF" w:rsidP="00626AFF">
      <w:pPr>
        <w:pStyle w:val="NormalWeb"/>
        <w:numPr>
          <w:ilvl w:val="0"/>
          <w:numId w:val="53"/>
        </w:numPr>
      </w:pPr>
      <w:r>
        <w:t>its own internal business logic</w:t>
      </w:r>
    </w:p>
    <w:p w14:paraId="1A6C399A" w14:textId="77777777" w:rsidR="00626AFF" w:rsidRDefault="00626AFF" w:rsidP="00626AFF">
      <w:pPr>
        <w:pStyle w:val="NormalWeb"/>
        <w:numPr>
          <w:ilvl w:val="0"/>
          <w:numId w:val="53"/>
        </w:numPr>
      </w:pPr>
      <w:r>
        <w:t>often catalog-driven expansions</w:t>
      </w:r>
    </w:p>
    <w:p w14:paraId="44EA92C0" w14:textId="77777777" w:rsidR="00626AFF" w:rsidRDefault="00626AFF" w:rsidP="00626AFF">
      <w:pPr>
        <w:pStyle w:val="NormalWeb"/>
        <w:numPr>
          <w:ilvl w:val="0"/>
          <w:numId w:val="53"/>
        </w:numPr>
      </w:pPr>
      <w:r>
        <w:t>constraints and value patterns</w:t>
      </w:r>
    </w:p>
    <w:p w14:paraId="760CA65D" w14:textId="77777777" w:rsidR="00626AFF" w:rsidRDefault="00626AFF" w:rsidP="00626AFF">
      <w:pPr>
        <w:pStyle w:val="NormalWeb"/>
      </w:pPr>
      <w:r>
        <w:t xml:space="preserve">A sub-assembly is a </w:t>
      </w:r>
      <w:r>
        <w:rPr>
          <w:rStyle w:val="Strong"/>
        </w:rPr>
        <w:t>schema with structure + a guided workflow</w:t>
      </w:r>
      <w:r>
        <w:t>.</w:t>
      </w:r>
    </w:p>
    <w:p w14:paraId="5E573D16" w14:textId="77777777" w:rsidR="00626AFF" w:rsidRDefault="00626AFF" w:rsidP="00626AFF">
      <w:pPr>
        <w:pStyle w:val="NormalWeb"/>
      </w:pPr>
      <w:r>
        <w:t xml:space="preserve">For example, an </w:t>
      </w:r>
      <w:r>
        <w:rPr>
          <w:rStyle w:val="Emphasis"/>
        </w:rPr>
        <w:t>AllergyProfile assembly</w:t>
      </w:r>
      <w:r>
        <w:t xml:space="preserve"> might require:</w:t>
      </w:r>
    </w:p>
    <w:p w14:paraId="53CF6635" w14:textId="77777777" w:rsidR="00626AFF" w:rsidRDefault="00626AFF" w:rsidP="00626AFF">
      <w:pPr>
        <w:pStyle w:val="NormalWeb"/>
        <w:numPr>
          <w:ilvl w:val="0"/>
          <w:numId w:val="54"/>
        </w:numPr>
      </w:pPr>
      <w:r>
        <w:t>First ask: “Do you have any allergies?”</w:t>
      </w:r>
    </w:p>
    <w:p w14:paraId="5690EAB3" w14:textId="77777777" w:rsidR="00626AFF" w:rsidRDefault="00626AFF" w:rsidP="00626AFF">
      <w:pPr>
        <w:pStyle w:val="NormalWeb"/>
        <w:numPr>
          <w:ilvl w:val="0"/>
          <w:numId w:val="54"/>
        </w:numPr>
      </w:pPr>
      <w:r>
        <w:t>If yes, show categories</w:t>
      </w:r>
    </w:p>
    <w:p w14:paraId="1088C101" w14:textId="77777777" w:rsidR="00626AFF" w:rsidRDefault="00626AFF" w:rsidP="00626AFF">
      <w:pPr>
        <w:pStyle w:val="NormalWeb"/>
        <w:numPr>
          <w:ilvl w:val="0"/>
          <w:numId w:val="54"/>
        </w:numPr>
      </w:pPr>
      <w:r>
        <w:t>Each selected category expands into known allergens</w:t>
      </w:r>
    </w:p>
    <w:p w14:paraId="6960ED05" w14:textId="77777777" w:rsidR="00626AFF" w:rsidRDefault="00626AFF" w:rsidP="00626AFF">
      <w:pPr>
        <w:pStyle w:val="NormalWeb"/>
        <w:numPr>
          <w:ilvl w:val="0"/>
          <w:numId w:val="54"/>
        </w:numPr>
      </w:pPr>
      <w:r>
        <w:t>Traveller marks which apply</w:t>
      </w:r>
    </w:p>
    <w:p w14:paraId="4671D8B8" w14:textId="77777777" w:rsidR="00626AFF" w:rsidRDefault="00626AFF" w:rsidP="00626AFF">
      <w:pPr>
        <w:pStyle w:val="NormalWeb"/>
        <w:numPr>
          <w:ilvl w:val="0"/>
          <w:numId w:val="54"/>
        </w:numPr>
      </w:pPr>
      <w:r>
        <w:t>Sub-assembly returns a JSON block consistent with the schema</w:t>
      </w:r>
    </w:p>
    <w:p w14:paraId="1893E702" w14:textId="77777777" w:rsidR="00626AFF" w:rsidRDefault="00626AFF" w:rsidP="00626AFF">
      <w:pPr>
        <w:pStyle w:val="NormalWeb"/>
      </w:pPr>
      <w:r>
        <w:t>These sub-assemblies align with your modular schema strategy.</w:t>
      </w:r>
    </w:p>
    <w:p w14:paraId="7D11FB3C" w14:textId="77777777" w:rsidR="00626AFF" w:rsidRDefault="00626AFF" w:rsidP="00626AFF">
      <w:r>
        <w:pict w14:anchorId="7E72A548">
          <v:rect id="_x0000_i1031" style="width:0;height:1.5pt" o:hralign="center" o:hrstd="t" o:hr="t" fillcolor="#a0a0a0" stroked="f"/>
        </w:pict>
      </w:r>
    </w:p>
    <w:p w14:paraId="35E01FE3" w14:textId="77777777" w:rsidR="00626AFF" w:rsidRDefault="00626AFF" w:rsidP="00626AFF">
      <w:pPr>
        <w:pStyle w:val="Heading1"/>
      </w:pPr>
      <w:bookmarkStart w:id="11" w:name="_Toc214403795"/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Style w:val="Strong"/>
          <w:b/>
          <w:bCs w:val="0"/>
        </w:rPr>
        <w:t>3. Assembly Modules (Wizard / Q&amp;A Builders)</w:t>
      </w:r>
      <w:bookmarkEnd w:id="11"/>
    </w:p>
    <w:p w14:paraId="7234214D" w14:textId="77777777" w:rsidR="00626AFF" w:rsidRDefault="00626AFF" w:rsidP="00626AFF">
      <w:pPr>
        <w:pStyle w:val="NormalWeb"/>
      </w:pPr>
      <w:r>
        <w:t>This is where the Q&amp;A logic lives.</w:t>
      </w:r>
    </w:p>
    <w:p w14:paraId="54EE7F02" w14:textId="77777777" w:rsidR="00626AFF" w:rsidRDefault="00626AFF" w:rsidP="00626AFF">
      <w:pPr>
        <w:pStyle w:val="NormalWeb"/>
      </w:pPr>
      <w:r>
        <w:t>Each module uses:</w:t>
      </w:r>
    </w:p>
    <w:p w14:paraId="5C8B4944" w14:textId="77777777" w:rsidR="00626AFF" w:rsidRDefault="00626AFF" w:rsidP="00626AFF">
      <w:pPr>
        <w:pStyle w:val="NormalWeb"/>
        <w:numPr>
          <w:ilvl w:val="0"/>
          <w:numId w:val="55"/>
        </w:numPr>
      </w:pPr>
      <w:r>
        <w:lastRenderedPageBreak/>
        <w:t xml:space="preserve">The </w:t>
      </w:r>
      <w:r>
        <w:rPr>
          <w:rStyle w:val="Strong"/>
        </w:rPr>
        <w:t>schema</w:t>
      </w:r>
      <w:r>
        <w:t xml:space="preserve"> (to know structure and constraints)</w:t>
      </w:r>
    </w:p>
    <w:p w14:paraId="668691DD" w14:textId="77777777" w:rsidR="00626AFF" w:rsidRDefault="00626AFF" w:rsidP="00626AFF">
      <w:pPr>
        <w:pStyle w:val="NormalWeb"/>
        <w:numPr>
          <w:ilvl w:val="0"/>
          <w:numId w:val="55"/>
        </w:numPr>
      </w:pPr>
      <w:r>
        <w:t xml:space="preserve">The </w:t>
      </w:r>
      <w:r>
        <w:rPr>
          <w:rStyle w:val="Strong"/>
        </w:rPr>
        <w:t>template</w:t>
      </w:r>
      <w:r>
        <w:t xml:space="preserve"> (to present a fillable structure)</w:t>
      </w:r>
    </w:p>
    <w:p w14:paraId="5396B528" w14:textId="77777777" w:rsidR="00626AFF" w:rsidRDefault="00626AFF" w:rsidP="00626AFF">
      <w:pPr>
        <w:pStyle w:val="NormalWeb"/>
        <w:numPr>
          <w:ilvl w:val="0"/>
          <w:numId w:val="55"/>
        </w:numPr>
      </w:pPr>
      <w:r>
        <w:t xml:space="preserve">The </w:t>
      </w:r>
      <w:r>
        <w:rPr>
          <w:rStyle w:val="Strong"/>
        </w:rPr>
        <w:t>catalog</w:t>
      </w:r>
      <w:r>
        <w:t xml:space="preserve"> (to enable expansion)</w:t>
      </w:r>
    </w:p>
    <w:p w14:paraId="57B0B29F" w14:textId="77777777" w:rsidR="00626AFF" w:rsidRDefault="00626AFF" w:rsidP="00626AFF">
      <w:pPr>
        <w:pStyle w:val="NormalWeb"/>
        <w:numPr>
          <w:ilvl w:val="0"/>
          <w:numId w:val="55"/>
        </w:numPr>
      </w:pPr>
      <w:r>
        <w:t xml:space="preserve">The </w:t>
      </w:r>
      <w:r>
        <w:rPr>
          <w:rStyle w:val="Strong"/>
        </w:rPr>
        <w:t>Q&amp;A rules</w:t>
      </w:r>
      <w:r>
        <w:t xml:space="preserve"> (logic flow)</w:t>
      </w:r>
    </w:p>
    <w:p w14:paraId="30C1579A" w14:textId="77777777" w:rsidR="00626AFF" w:rsidRDefault="00626AFF" w:rsidP="00626AFF">
      <w:pPr>
        <w:pStyle w:val="NormalWeb"/>
      </w:pPr>
      <w:r>
        <w:t>Example for AllergyProfile:</w:t>
      </w:r>
    </w:p>
    <w:p w14:paraId="044A809F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Step </w:t>
      </w:r>
      <w:r>
        <w:rPr>
          <w:rStyle w:val="hljs-number"/>
        </w:rPr>
        <w:t>1</w:t>
      </w:r>
      <w:r>
        <w:rPr>
          <w:rStyle w:val="HTMLCode"/>
        </w:rPr>
        <w:t xml:space="preserve"> → Do you have allergies?</w:t>
      </w:r>
    </w:p>
    <w:p w14:paraId="393506CA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→ No →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empty</w:t>
      </w:r>
      <w:r>
        <w:rPr>
          <w:rStyle w:val="HTMLCode"/>
        </w:rPr>
        <w:t xml:space="preserve"> AllergyProfile </w:t>
      </w:r>
      <w:r>
        <w:rPr>
          <w:rStyle w:val="hljs-keyword"/>
        </w:rPr>
        <w:t>object</w:t>
      </w:r>
    </w:p>
    <w:p w14:paraId="4252419C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→ Yes → proceed</w:t>
      </w:r>
    </w:p>
    <w:p w14:paraId="68ABC96C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15B2694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Step </w:t>
      </w:r>
      <w:r>
        <w:rPr>
          <w:rStyle w:val="hljs-number"/>
        </w:rPr>
        <w:t>2</w:t>
      </w:r>
      <w:r>
        <w:rPr>
          <w:rStyle w:val="HTMLCode"/>
        </w:rPr>
        <w:t xml:space="preserve"> → Food allergies?</w:t>
      </w:r>
    </w:p>
    <w:p w14:paraId="40E3B649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→ If yes → present </w:t>
      </w:r>
      <w:r>
        <w:rPr>
          <w:rStyle w:val="hljs-keyword"/>
        </w:rPr>
        <w:t>list</w:t>
      </w:r>
      <w:r>
        <w:rPr>
          <w:rStyle w:val="HTMLCode"/>
        </w:rPr>
        <w:t xml:space="preserve"> of common foods </w:t>
      </w:r>
      <w:r>
        <w:rPr>
          <w:rStyle w:val="hljs-keyword"/>
        </w:rPr>
        <w:t>from</w:t>
      </w:r>
      <w:r>
        <w:rPr>
          <w:rStyle w:val="HTMLCode"/>
        </w:rPr>
        <w:t xml:space="preserve"> catalog</w:t>
      </w:r>
    </w:p>
    <w:p w14:paraId="7AD4E309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Each allergenEntry initializes </w:t>
      </w:r>
      <w:r>
        <w:rPr>
          <w:rStyle w:val="hljs-keyword"/>
        </w:rPr>
        <w:t>as</w:t>
      </w:r>
      <w:r>
        <w:rPr>
          <w:rStyle w:val="HTMLCode"/>
        </w:rPr>
        <w:t>:</w:t>
      </w:r>
    </w:p>
    <w:p w14:paraId="5416CC46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 allergenCode: </w:t>
      </w:r>
      <w:r>
        <w:rPr>
          <w:rStyle w:val="hljs-string"/>
        </w:rPr>
        <w:t>"PEANUT"</w:t>
      </w:r>
      <w:r>
        <w:rPr>
          <w:rStyle w:val="HTMLCode"/>
        </w:rPr>
        <w:t xml:space="preserve">, hasAllergy: </w:t>
      </w:r>
      <w:r>
        <w:rPr>
          <w:rStyle w:val="hljs-literal"/>
        </w:rPr>
        <w:t>false</w:t>
      </w:r>
      <w:r>
        <w:rPr>
          <w:rStyle w:val="HTMLCode"/>
        </w:rPr>
        <w:t xml:space="preserve">, reaction: </w:t>
      </w:r>
      <w:r>
        <w:rPr>
          <w:rStyle w:val="hljs-string"/>
        </w:rPr>
        <w:t>""</w:t>
      </w:r>
      <w:r>
        <w:rPr>
          <w:rStyle w:val="HTMLCode"/>
        </w:rPr>
        <w:t xml:space="preserve"> }</w:t>
      </w:r>
    </w:p>
    <w:p w14:paraId="09A78AF3" w14:textId="77777777" w:rsidR="00626AFF" w:rsidRDefault="00626AFF" w:rsidP="00626AFF">
      <w:pPr>
        <w:pStyle w:val="HTMLPreformatted"/>
        <w:rPr>
          <w:rStyle w:val="HTMLCode"/>
        </w:rPr>
      </w:pPr>
    </w:p>
    <w:p w14:paraId="7B8A46DE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Step </w:t>
      </w:r>
      <w:r>
        <w:rPr>
          <w:rStyle w:val="hljs-number"/>
        </w:rPr>
        <w:t>3</w:t>
      </w:r>
      <w:r>
        <w:rPr>
          <w:rStyle w:val="HTMLCode"/>
        </w:rPr>
        <w:t xml:space="preserve"> → Medication allergies?</w:t>
      </w:r>
    </w:p>
    <w:p w14:paraId="02CDB481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Step </w:t>
      </w:r>
      <w:r>
        <w:rPr>
          <w:rStyle w:val="hljs-number"/>
        </w:rPr>
        <w:t>4</w:t>
      </w:r>
      <w:r>
        <w:rPr>
          <w:rStyle w:val="HTMLCode"/>
        </w:rPr>
        <w:t xml:space="preserve"> → Environmental allergies?</w:t>
      </w:r>
    </w:p>
    <w:p w14:paraId="28926419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Step </w:t>
      </w:r>
      <w:r>
        <w:rPr>
          <w:rStyle w:val="hljs-number"/>
        </w:rPr>
        <w:t>5</w:t>
      </w:r>
      <w:r>
        <w:rPr>
          <w:rStyle w:val="HTMLCode"/>
        </w:rPr>
        <w:t xml:space="preserve"> → Other allergies?</w:t>
      </w:r>
    </w:p>
    <w:p w14:paraId="1316E582" w14:textId="77777777" w:rsidR="00626AFF" w:rsidRDefault="00626AFF" w:rsidP="00626AFF">
      <w:pPr>
        <w:pStyle w:val="NormalWeb"/>
      </w:pPr>
      <w:r>
        <w:t>Each module “assembles” one portion of the Travel Profile.</w:t>
      </w:r>
    </w:p>
    <w:p w14:paraId="706F6F36" w14:textId="77777777" w:rsidR="00626AFF" w:rsidRDefault="00626AFF" w:rsidP="00626AFF">
      <w:r>
        <w:pict w14:anchorId="0F3BC39B">
          <v:rect id="_x0000_i1032" style="width:0;height:1.5pt" o:hralign="center" o:hrstd="t" o:hr="t" fillcolor="#a0a0a0" stroked="f"/>
        </w:pict>
      </w:r>
    </w:p>
    <w:p w14:paraId="7E0A534A" w14:textId="77777777" w:rsidR="00626AFF" w:rsidRDefault="00626AFF" w:rsidP="00626AFF">
      <w:pPr>
        <w:pStyle w:val="Heading1"/>
      </w:pPr>
      <w:bookmarkStart w:id="12" w:name="_Toc214403796"/>
      <w:r>
        <w:rPr>
          <w:rFonts w:ascii="Segoe UI Emoji" w:hAnsi="Segoe UI Emoji" w:cs="Segoe UI Emoji"/>
        </w:rPr>
        <w:t>🧱</w:t>
      </w:r>
      <w:r>
        <w:t xml:space="preserve"> </w:t>
      </w:r>
      <w:r>
        <w:rPr>
          <w:rStyle w:val="Strong"/>
          <w:b/>
          <w:bCs w:val="0"/>
        </w:rPr>
        <w:t>4. Master Assembly (The Travel Profile builder)</w:t>
      </w:r>
      <w:bookmarkEnd w:id="12"/>
    </w:p>
    <w:p w14:paraId="6D2A34A4" w14:textId="77777777" w:rsidR="00626AFF" w:rsidRDefault="00626AFF" w:rsidP="00626AFF">
      <w:pPr>
        <w:pStyle w:val="NormalWeb"/>
      </w:pPr>
      <w:r>
        <w:t xml:space="preserve">This is the </w:t>
      </w:r>
      <w:r>
        <w:rPr>
          <w:rStyle w:val="Strong"/>
        </w:rPr>
        <w:t>assembly line conveyor belt</w:t>
      </w:r>
      <w:r>
        <w:t>.</w:t>
      </w:r>
    </w:p>
    <w:p w14:paraId="0732740A" w14:textId="77777777" w:rsidR="00626AFF" w:rsidRDefault="00626AFF" w:rsidP="00626AFF">
      <w:pPr>
        <w:pStyle w:val="NormalWeb"/>
      </w:pPr>
      <w:r>
        <w:t>Each sub-assembly feeds into the master structure:</w:t>
      </w:r>
    </w:p>
    <w:p w14:paraId="359A4BDF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┌─────────────────────────────────────────┐</w:t>
      </w:r>
    </w:p>
    <w:p w14:paraId="7B5D723D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keyword"/>
        </w:rPr>
        <w:t>Identity</w:t>
      </w:r>
      <w:r>
        <w:rPr>
          <w:rStyle w:val="HTMLCode"/>
        </w:rPr>
        <w:t xml:space="preserve"> Segment                        │</w:t>
      </w:r>
    </w:p>
    <w:p w14:paraId="4AF49242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├─────────────────────────────────────────┤</w:t>
      </w:r>
    </w:p>
    <w:p w14:paraId="239BD0CF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│ Contact Segment                         │</w:t>
      </w:r>
    </w:p>
    <w:p w14:paraId="2BA65F15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├─────────────────────────────────────────┤</w:t>
      </w:r>
    </w:p>
    <w:p w14:paraId="289A5FDA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│ AllergyProfile Segment                  │</w:t>
      </w:r>
    </w:p>
    <w:p w14:paraId="455C0304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├─────────────────────────────────────────┤</w:t>
      </w:r>
    </w:p>
    <w:p w14:paraId="75EC7B9A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│ Food Preferences                        │</w:t>
      </w:r>
    </w:p>
    <w:p w14:paraId="0C4ECA45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├─────────────────────────────────────────┤</w:t>
      </w:r>
    </w:p>
    <w:p w14:paraId="45B26E57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 xml:space="preserve">│ Lodging </w:t>
      </w:r>
      <w:r>
        <w:rPr>
          <w:rStyle w:val="hljs-operator"/>
        </w:rPr>
        <w:t>/</w:t>
      </w:r>
      <w:r>
        <w:rPr>
          <w:rStyle w:val="HTMLCode"/>
        </w:rPr>
        <w:t xml:space="preserve"> Bed Preferences               │</w:t>
      </w:r>
    </w:p>
    <w:p w14:paraId="693FDF10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├─────────────────────────────────────────┤</w:t>
      </w:r>
    </w:p>
    <w:p w14:paraId="525D5263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│ Communication Preferences               │</w:t>
      </w:r>
    </w:p>
    <w:p w14:paraId="612E772E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└─────────────────────────────────────────┘</w:t>
      </w:r>
    </w:p>
    <w:p w14:paraId="4E9F0A09" w14:textId="77777777" w:rsidR="00626AFF" w:rsidRDefault="00626AFF" w:rsidP="00626AFF">
      <w:pPr>
        <w:pStyle w:val="NormalWeb"/>
      </w:pPr>
      <w:r>
        <w:t>The final product conforms to:</w:t>
      </w:r>
    </w:p>
    <w:p w14:paraId="4650CB71" w14:textId="77777777" w:rsidR="00626AFF" w:rsidRDefault="00626AFF" w:rsidP="00626AFF">
      <w:pPr>
        <w:pStyle w:val="HTMLPreformatted"/>
        <w:rPr>
          <w:rStyle w:val="HTMLCode"/>
        </w:rPr>
      </w:pPr>
      <w:r>
        <w:rPr>
          <w:rStyle w:val="HTMLCode"/>
        </w:rPr>
        <w:t>TravelProfile.</w:t>
      </w:r>
      <w:r>
        <w:rPr>
          <w:rStyle w:val="hljs-keyword"/>
        </w:rPr>
        <w:t>schema</w:t>
      </w:r>
      <w:r>
        <w:rPr>
          <w:rStyle w:val="HTMLCode"/>
        </w:rPr>
        <w:t>.json</w:t>
      </w:r>
    </w:p>
    <w:p w14:paraId="24999587" w14:textId="77777777" w:rsidR="00626AFF" w:rsidRDefault="00626AFF" w:rsidP="00626AFF">
      <w:pPr>
        <w:pStyle w:val="NormalWeb"/>
      </w:pPr>
      <w:r>
        <w:t>Your schemas already reflect this design:</w:t>
      </w:r>
      <w:r>
        <w:br/>
      </w:r>
      <w:r>
        <w:rPr>
          <w:rStyle w:val="Strong"/>
        </w:rPr>
        <w:t>a central anchor object referencing modular components</w:t>
      </w:r>
      <w:r>
        <w:t>.</w:t>
      </w:r>
    </w:p>
    <w:p w14:paraId="330A2FF7" w14:textId="77777777" w:rsidR="00626AFF" w:rsidRDefault="00626AFF" w:rsidP="00626AFF">
      <w:r>
        <w:pict w14:anchorId="02CBBBF2">
          <v:rect id="_x0000_i1033" style="width:0;height:1.5pt" o:hralign="center" o:hrstd="t" o:hr="t" fillcolor="#a0a0a0" stroked="f"/>
        </w:pict>
      </w:r>
    </w:p>
    <w:p w14:paraId="28DEDAFE" w14:textId="77777777" w:rsidR="00626AFF" w:rsidRDefault="00626AFF" w:rsidP="00626AFF">
      <w:pPr>
        <w:pStyle w:val="Heading1"/>
      </w:pPr>
      <w:bookmarkStart w:id="13" w:name="_Toc214403797"/>
      <w:r>
        <w:rPr>
          <w:rFonts w:ascii="Segoe UI Emoji" w:hAnsi="Segoe UI Emoji" w:cs="Segoe UI Emoji"/>
        </w:rPr>
        <w:lastRenderedPageBreak/>
        <w:t>🧰</w:t>
      </w:r>
      <w:r>
        <w:t xml:space="preserve"> </w:t>
      </w:r>
      <w:r>
        <w:rPr>
          <w:rStyle w:val="Strong"/>
          <w:b/>
          <w:bCs w:val="0"/>
        </w:rPr>
        <w:t>5. Why this assembly-line concept matters</w:t>
      </w:r>
      <w:bookmarkEnd w:id="13"/>
    </w:p>
    <w:p w14:paraId="088407F6" w14:textId="77777777" w:rsidR="00626AFF" w:rsidRDefault="00626AFF" w:rsidP="00626AFF">
      <w:pPr>
        <w:pStyle w:val="NormalWeb"/>
      </w:pPr>
      <w:r>
        <w:t xml:space="preserve">Because the “template generator” and “segment generators” you’re envisioning fit into the </w:t>
      </w:r>
      <w:r>
        <w:rPr>
          <w:rStyle w:val="Strong"/>
        </w:rPr>
        <w:t>sub-assembly</w:t>
      </w:r>
      <w:r>
        <w:t xml:space="preserve"> layer.</w:t>
      </w:r>
    </w:p>
    <w:p w14:paraId="4C3218FF" w14:textId="77777777" w:rsidR="00626AFF" w:rsidRDefault="00626AFF" w:rsidP="00626AFF">
      <w:pPr>
        <w:pStyle w:val="NormalWeb"/>
      </w:pPr>
      <w:r>
        <w:t>You will likely end up with tools like:</w:t>
      </w:r>
    </w:p>
    <w:p w14:paraId="38F5C40E" w14:textId="77777777" w:rsidR="00626AFF" w:rsidRDefault="00626AFF" w:rsidP="00626AFF">
      <w:pPr>
        <w:pStyle w:val="Heading3"/>
      </w:pPr>
      <w:bookmarkStart w:id="14" w:name="_Toc214403798"/>
      <w:r>
        <w:t xml:space="preserve">1. </w:t>
      </w:r>
      <w:r>
        <w:rPr>
          <w:rStyle w:val="HTMLCode"/>
        </w:rPr>
        <w:t>gen:structure-template</w:t>
      </w:r>
      <w:bookmarkEnd w:id="14"/>
    </w:p>
    <w:p w14:paraId="476F299F" w14:textId="77777777" w:rsidR="00626AFF" w:rsidRDefault="00626AFF" w:rsidP="00626AFF">
      <w:pPr>
        <w:pStyle w:val="NormalWeb"/>
      </w:pPr>
      <w:r>
        <w:t>Creates the fill-in-the-blanks version of the entire Travel Profile.</w:t>
      </w:r>
    </w:p>
    <w:p w14:paraId="0E9C9F1E" w14:textId="77777777" w:rsidR="00626AFF" w:rsidRDefault="00626AFF" w:rsidP="00626AFF">
      <w:pPr>
        <w:pStyle w:val="Heading3"/>
      </w:pPr>
      <w:bookmarkStart w:id="15" w:name="_Toc214403799"/>
      <w:r>
        <w:t xml:space="preserve">2. </w:t>
      </w:r>
      <w:r>
        <w:rPr>
          <w:rStyle w:val="HTMLCode"/>
        </w:rPr>
        <w:t>gen:segment-template --segment AllergyProfile</w:t>
      </w:r>
      <w:bookmarkEnd w:id="15"/>
    </w:p>
    <w:p w14:paraId="2990FA05" w14:textId="77777777" w:rsidR="00626AFF" w:rsidRDefault="00626AFF" w:rsidP="00626AFF">
      <w:pPr>
        <w:pStyle w:val="NormalWeb"/>
      </w:pPr>
      <w:r>
        <w:t>Creates a large or catalog-expanded template focused on a single segment.</w:t>
      </w:r>
    </w:p>
    <w:p w14:paraId="39D46D88" w14:textId="77777777" w:rsidR="00626AFF" w:rsidRDefault="00626AFF" w:rsidP="00626AFF">
      <w:pPr>
        <w:pStyle w:val="Heading3"/>
      </w:pPr>
      <w:bookmarkStart w:id="16" w:name="_Toc214403800"/>
      <w:r>
        <w:t xml:space="preserve">3. </w:t>
      </w:r>
      <w:r>
        <w:rPr>
          <w:rStyle w:val="HTMLCode"/>
        </w:rPr>
        <w:t>segment-runner</w:t>
      </w:r>
      <w:bookmarkEnd w:id="16"/>
    </w:p>
    <w:p w14:paraId="257ABA79" w14:textId="77777777" w:rsidR="00626AFF" w:rsidRDefault="00626AFF" w:rsidP="00626AFF">
      <w:pPr>
        <w:pStyle w:val="NormalWeb"/>
      </w:pPr>
      <w:r>
        <w:t>Runs a guided workflow:</w:t>
      </w:r>
    </w:p>
    <w:p w14:paraId="7050730B" w14:textId="77777777" w:rsidR="00626AFF" w:rsidRDefault="00626AFF" w:rsidP="00626AFF">
      <w:pPr>
        <w:pStyle w:val="NormalWeb"/>
        <w:numPr>
          <w:ilvl w:val="0"/>
          <w:numId w:val="56"/>
        </w:numPr>
      </w:pPr>
      <w:r>
        <w:t>loads the template</w:t>
      </w:r>
    </w:p>
    <w:p w14:paraId="595A6AF3" w14:textId="77777777" w:rsidR="00626AFF" w:rsidRDefault="00626AFF" w:rsidP="00626AFF">
      <w:pPr>
        <w:pStyle w:val="NormalWeb"/>
        <w:numPr>
          <w:ilvl w:val="0"/>
          <w:numId w:val="56"/>
        </w:numPr>
      </w:pPr>
      <w:r>
        <w:t>asks questions</w:t>
      </w:r>
    </w:p>
    <w:p w14:paraId="7CC5D327" w14:textId="77777777" w:rsidR="00626AFF" w:rsidRDefault="00626AFF" w:rsidP="00626AFF">
      <w:pPr>
        <w:pStyle w:val="NormalWeb"/>
        <w:numPr>
          <w:ilvl w:val="0"/>
          <w:numId w:val="56"/>
        </w:numPr>
      </w:pPr>
      <w:r>
        <w:t>fills structure</w:t>
      </w:r>
    </w:p>
    <w:p w14:paraId="4C426811" w14:textId="77777777" w:rsidR="00626AFF" w:rsidRDefault="00626AFF" w:rsidP="00626AFF">
      <w:pPr>
        <w:pStyle w:val="NormalWeb"/>
        <w:numPr>
          <w:ilvl w:val="0"/>
          <w:numId w:val="56"/>
        </w:numPr>
      </w:pPr>
      <w:r>
        <w:t>returns JSON partial</w:t>
      </w:r>
    </w:p>
    <w:p w14:paraId="2A9F3968" w14:textId="77777777" w:rsidR="00626AFF" w:rsidRDefault="00626AFF" w:rsidP="00626AFF">
      <w:pPr>
        <w:pStyle w:val="NormalWeb"/>
        <w:numPr>
          <w:ilvl w:val="0"/>
          <w:numId w:val="56"/>
        </w:numPr>
      </w:pPr>
      <w:r>
        <w:t>merges into the Travel Profile</w:t>
      </w:r>
    </w:p>
    <w:p w14:paraId="396A0D78" w14:textId="77777777" w:rsidR="00626AFF" w:rsidRDefault="00626AFF" w:rsidP="00626AFF">
      <w:pPr>
        <w:pStyle w:val="Heading3"/>
      </w:pPr>
      <w:bookmarkStart w:id="17" w:name="_Toc214403801"/>
      <w:r>
        <w:t xml:space="preserve">4. </w:t>
      </w:r>
      <w:r>
        <w:rPr>
          <w:rStyle w:val="HTMLCode"/>
        </w:rPr>
        <w:t>profile-assembler</w:t>
      </w:r>
      <w:bookmarkEnd w:id="17"/>
    </w:p>
    <w:p w14:paraId="34938165" w14:textId="77777777" w:rsidR="00626AFF" w:rsidRDefault="00626AFF" w:rsidP="00626AFF">
      <w:pPr>
        <w:pStyle w:val="NormalWeb"/>
      </w:pPr>
      <w:r>
        <w:t>Combines all partial segment results into the final Travel Profile instance.</w:t>
      </w:r>
    </w:p>
    <w:p w14:paraId="19D7E080" w14:textId="77777777" w:rsidR="00626AFF" w:rsidRDefault="00626AFF" w:rsidP="00626AFF">
      <w:pPr>
        <w:pStyle w:val="Heading3"/>
      </w:pPr>
      <w:bookmarkStart w:id="18" w:name="_Toc214403802"/>
      <w:r>
        <w:t xml:space="preserve">5. </w:t>
      </w:r>
      <w:r>
        <w:rPr>
          <w:rStyle w:val="HTMLCode"/>
        </w:rPr>
        <w:t>profile-validator</w:t>
      </w:r>
      <w:bookmarkEnd w:id="18"/>
    </w:p>
    <w:p w14:paraId="09CC5C0E" w14:textId="77777777" w:rsidR="00626AFF" w:rsidRDefault="00626AFF" w:rsidP="00626AFF">
      <w:pPr>
        <w:pStyle w:val="NormalWeb"/>
      </w:pPr>
      <w:r>
        <w:t>Validates the final instance against the schema graph.</w:t>
      </w:r>
    </w:p>
    <w:p w14:paraId="7FF4387C" w14:textId="77777777" w:rsidR="00626AFF" w:rsidRDefault="00626AFF" w:rsidP="00626AFF">
      <w:pPr>
        <w:pStyle w:val="NormalWeb"/>
      </w:pPr>
      <w:r>
        <w:t>This is the exact approach used by:</w:t>
      </w:r>
    </w:p>
    <w:p w14:paraId="5727DE1D" w14:textId="77777777" w:rsidR="00626AFF" w:rsidRDefault="00626AFF" w:rsidP="00626AFF">
      <w:pPr>
        <w:pStyle w:val="NormalWeb"/>
        <w:numPr>
          <w:ilvl w:val="0"/>
          <w:numId w:val="57"/>
        </w:numPr>
      </w:pPr>
      <w:r>
        <w:t>Verifiable Credential issuance flows</w:t>
      </w:r>
    </w:p>
    <w:p w14:paraId="2F80DC1F" w14:textId="77777777" w:rsidR="00626AFF" w:rsidRDefault="00626AFF" w:rsidP="00626AFF">
      <w:pPr>
        <w:pStyle w:val="NormalWeb"/>
        <w:numPr>
          <w:ilvl w:val="0"/>
          <w:numId w:val="57"/>
        </w:numPr>
      </w:pPr>
      <w:r>
        <w:t>Health/medical intake systems</w:t>
      </w:r>
    </w:p>
    <w:p w14:paraId="7D896614" w14:textId="77777777" w:rsidR="00626AFF" w:rsidRDefault="00626AFF" w:rsidP="00626AFF">
      <w:pPr>
        <w:pStyle w:val="NormalWeb"/>
        <w:numPr>
          <w:ilvl w:val="0"/>
          <w:numId w:val="57"/>
        </w:numPr>
      </w:pPr>
      <w:r>
        <w:t>Complex government forms</w:t>
      </w:r>
    </w:p>
    <w:p w14:paraId="1B1DFEC9" w14:textId="77777777" w:rsidR="00626AFF" w:rsidRDefault="00626AFF" w:rsidP="00626AFF">
      <w:pPr>
        <w:pStyle w:val="NormalWeb"/>
        <w:numPr>
          <w:ilvl w:val="0"/>
          <w:numId w:val="57"/>
        </w:numPr>
      </w:pPr>
      <w:r>
        <w:t>Insurance onboarding systems</w:t>
      </w:r>
    </w:p>
    <w:p w14:paraId="68C41FB0" w14:textId="77777777" w:rsidR="00626AFF" w:rsidRDefault="00626AFF" w:rsidP="00626AFF">
      <w:pPr>
        <w:pStyle w:val="NormalWeb"/>
        <w:numPr>
          <w:ilvl w:val="0"/>
          <w:numId w:val="57"/>
        </w:numPr>
      </w:pPr>
      <w:r>
        <w:t>Airline PNR / customer preference builders (internally)</w:t>
      </w:r>
    </w:p>
    <w:p w14:paraId="47008565" w14:textId="77777777" w:rsidR="00626AFF" w:rsidRDefault="00626AFF" w:rsidP="00626AFF">
      <w:r>
        <w:pict w14:anchorId="5CF5F3F3">
          <v:rect id="_x0000_i1034" style="width:0;height:1.5pt" o:hralign="center" o:hrstd="t" o:hr="t" fillcolor="#a0a0a0" stroked="f"/>
        </w:pict>
      </w:r>
    </w:p>
    <w:p w14:paraId="7A0A4117" w14:textId="77777777" w:rsidR="00626AFF" w:rsidRDefault="00626AFF" w:rsidP="00626AFF">
      <w:pPr>
        <w:pStyle w:val="Heading1"/>
      </w:pPr>
      <w:bookmarkStart w:id="19" w:name="_Toc214403803"/>
      <w:r>
        <w:rPr>
          <w:rFonts w:ascii="Segoe UI Emoji" w:hAnsi="Segoe UI Emoji" w:cs="Segoe UI Emoji"/>
        </w:rPr>
        <w:lastRenderedPageBreak/>
        <w:t>🔮</w:t>
      </w:r>
      <w:r>
        <w:t xml:space="preserve"> </w:t>
      </w:r>
      <w:r>
        <w:rPr>
          <w:rStyle w:val="Strong"/>
          <w:b/>
          <w:bCs w:val="0"/>
        </w:rPr>
        <w:t>6. The big insight</w:t>
      </w:r>
      <w:bookmarkEnd w:id="19"/>
    </w:p>
    <w:p w14:paraId="7670018B" w14:textId="77777777" w:rsidR="00626AFF" w:rsidRDefault="00626AFF" w:rsidP="00626AFF">
      <w:pPr>
        <w:pStyle w:val="NormalWeb"/>
      </w:pPr>
      <w:r>
        <w:t xml:space="preserve">Your schema model is </w:t>
      </w:r>
      <w:r>
        <w:rPr>
          <w:rStyle w:val="Emphasis"/>
        </w:rPr>
        <w:t>already</w:t>
      </w:r>
      <w:r>
        <w:t xml:space="preserve"> perfectly aligned with this assembly-line architecture.</w:t>
      </w:r>
    </w:p>
    <w:p w14:paraId="41F82ACE" w14:textId="77777777" w:rsidR="00626AFF" w:rsidRDefault="00626AFF" w:rsidP="00626AFF">
      <w:pPr>
        <w:pStyle w:val="NormalWeb"/>
      </w:pPr>
      <w:r>
        <w:t>The missing pieces are:</w:t>
      </w:r>
    </w:p>
    <w:p w14:paraId="688EFDAC" w14:textId="77777777" w:rsidR="00626AFF" w:rsidRDefault="00626AFF" w:rsidP="00626AFF">
      <w:pPr>
        <w:pStyle w:val="NormalWeb"/>
        <w:numPr>
          <w:ilvl w:val="0"/>
          <w:numId w:val="58"/>
        </w:numPr>
      </w:pPr>
      <w:r>
        <w:rPr>
          <w:rStyle w:val="Strong"/>
        </w:rPr>
        <w:t>Template generators</w:t>
      </w:r>
      <w:r>
        <w:t xml:space="preserve"> (structural + catalog-based)</w:t>
      </w:r>
    </w:p>
    <w:p w14:paraId="50A68B59" w14:textId="77777777" w:rsidR="00626AFF" w:rsidRDefault="00626AFF" w:rsidP="00626AFF">
      <w:pPr>
        <w:pStyle w:val="NormalWeb"/>
        <w:numPr>
          <w:ilvl w:val="0"/>
          <w:numId w:val="58"/>
        </w:numPr>
      </w:pPr>
      <w:r>
        <w:rPr>
          <w:rStyle w:val="Strong"/>
        </w:rPr>
        <w:t>Segment workflows</w:t>
      </w:r>
      <w:r>
        <w:t xml:space="preserve"> (Q&amp;A modules)</w:t>
      </w:r>
    </w:p>
    <w:p w14:paraId="203CA356" w14:textId="77777777" w:rsidR="00626AFF" w:rsidRDefault="00626AFF" w:rsidP="00626AFF">
      <w:pPr>
        <w:pStyle w:val="NormalWeb"/>
        <w:numPr>
          <w:ilvl w:val="0"/>
          <w:numId w:val="58"/>
        </w:numPr>
      </w:pPr>
      <w:r>
        <w:rPr>
          <w:rStyle w:val="Strong"/>
        </w:rPr>
        <w:t>Assembly pipelines</w:t>
      </w:r>
      <w:r>
        <w:t xml:space="preserve"> (combine segments into a profile)</w:t>
      </w:r>
    </w:p>
    <w:p w14:paraId="5152D117" w14:textId="77777777" w:rsidR="00626AFF" w:rsidRDefault="00626AFF" w:rsidP="00626AFF">
      <w:pPr>
        <w:pStyle w:val="NormalWeb"/>
        <w:numPr>
          <w:ilvl w:val="0"/>
          <w:numId w:val="58"/>
        </w:numPr>
      </w:pPr>
      <w:r>
        <w:rPr>
          <w:rStyle w:val="Strong"/>
        </w:rPr>
        <w:t>UX / application layer</w:t>
      </w:r>
      <w:r>
        <w:t xml:space="preserve"> that uses them</w:t>
      </w:r>
    </w:p>
    <w:p w14:paraId="712C37B1" w14:textId="77777777" w:rsidR="00626AFF" w:rsidRDefault="00626AFF" w:rsidP="00626AFF">
      <w:pPr>
        <w:pStyle w:val="NormalWeb"/>
      </w:pPr>
      <w:r>
        <w:t>You don’t have to design everything at once.</w:t>
      </w:r>
    </w:p>
    <w:p w14:paraId="4861876C" w14:textId="77777777" w:rsidR="00626AFF" w:rsidRDefault="00626AFF" w:rsidP="00626AFF">
      <w:pPr>
        <w:pStyle w:val="NormalWeb"/>
      </w:pPr>
      <w:r>
        <w:t>You can start with:</w:t>
      </w:r>
    </w:p>
    <w:p w14:paraId="60951977" w14:textId="77777777" w:rsidR="00626AFF" w:rsidRDefault="00626AFF" w:rsidP="00626AFF">
      <w:pPr>
        <w:pStyle w:val="NormalWeb"/>
        <w:numPr>
          <w:ilvl w:val="0"/>
          <w:numId w:val="59"/>
        </w:numPr>
      </w:pPr>
      <w:r>
        <w:rPr>
          <w:rStyle w:val="Strong"/>
        </w:rPr>
        <w:t>TravelProfile structural template</w:t>
      </w:r>
    </w:p>
    <w:p w14:paraId="52FEE543" w14:textId="77777777" w:rsidR="00626AFF" w:rsidRDefault="00626AFF" w:rsidP="00626AFF">
      <w:pPr>
        <w:pStyle w:val="NormalWeb"/>
        <w:numPr>
          <w:ilvl w:val="0"/>
          <w:numId w:val="59"/>
        </w:numPr>
      </w:pPr>
      <w:r>
        <w:rPr>
          <w:rStyle w:val="Strong"/>
        </w:rPr>
        <w:t>Segment template generator</w:t>
      </w:r>
      <w:r>
        <w:t xml:space="preserve"> (AllergyProfile first)</w:t>
      </w:r>
    </w:p>
    <w:p w14:paraId="17AE1EEC" w14:textId="77777777" w:rsidR="00626AFF" w:rsidRDefault="00626AFF" w:rsidP="00626AFF">
      <w:pPr>
        <w:pStyle w:val="NormalWeb"/>
        <w:numPr>
          <w:ilvl w:val="0"/>
          <w:numId w:val="59"/>
        </w:numPr>
      </w:pPr>
      <w:r>
        <w:rPr>
          <w:rStyle w:val="Strong"/>
        </w:rPr>
        <w:t>Catalog-driven expansion rules</w:t>
      </w:r>
    </w:p>
    <w:p w14:paraId="0DE50693" w14:textId="77777777" w:rsidR="00626AFF" w:rsidRDefault="00626AFF" w:rsidP="00626AFF">
      <w:pPr>
        <w:pStyle w:val="NormalWeb"/>
      </w:pPr>
      <w:r>
        <w:t>Then later design:</w:t>
      </w:r>
    </w:p>
    <w:p w14:paraId="2639E9C7" w14:textId="77777777" w:rsidR="00626AFF" w:rsidRDefault="00626AFF" w:rsidP="00626AFF">
      <w:pPr>
        <w:pStyle w:val="NormalWeb"/>
        <w:numPr>
          <w:ilvl w:val="0"/>
          <w:numId w:val="60"/>
        </w:numPr>
      </w:pPr>
      <w:r>
        <w:t>Q&amp;A logic</w:t>
      </w:r>
    </w:p>
    <w:p w14:paraId="16CA4FDC" w14:textId="77777777" w:rsidR="00626AFF" w:rsidRDefault="00626AFF" w:rsidP="00626AFF">
      <w:pPr>
        <w:pStyle w:val="NormalWeb"/>
        <w:numPr>
          <w:ilvl w:val="0"/>
          <w:numId w:val="60"/>
        </w:numPr>
      </w:pPr>
      <w:r>
        <w:t>UI flows</w:t>
      </w:r>
    </w:p>
    <w:p w14:paraId="6A667938" w14:textId="77777777" w:rsidR="00626AFF" w:rsidRDefault="00626AFF" w:rsidP="00626AFF">
      <w:pPr>
        <w:pStyle w:val="NormalWeb"/>
        <w:numPr>
          <w:ilvl w:val="0"/>
          <w:numId w:val="60"/>
        </w:numPr>
      </w:pPr>
      <w:r>
        <w:t>Profile assembly orchestration</w:t>
      </w:r>
    </w:p>
    <w:p w14:paraId="7845526D" w14:textId="77777777" w:rsidR="00626AFF" w:rsidRDefault="00626AFF" w:rsidP="00626AFF">
      <w:r>
        <w:pict w14:anchorId="629CA498">
          <v:rect id="_x0000_i1035" style="width:0;height:1.5pt" o:hralign="center" o:hrstd="t" o:hr="t" fillcolor="#a0a0a0" stroked="f"/>
        </w:pict>
      </w:r>
    </w:p>
    <w:p w14:paraId="16780DD2" w14:textId="77777777" w:rsidR="00626AFF" w:rsidRDefault="00626AFF" w:rsidP="00626AFF">
      <w:pPr>
        <w:pStyle w:val="Heading1"/>
      </w:pPr>
      <w:bookmarkStart w:id="20" w:name="_Toc214403804"/>
      <w:r>
        <w:rPr>
          <w:rFonts w:ascii="Segoe UI Emoji" w:hAnsi="Segoe UI Emoji" w:cs="Segoe UI Emoji"/>
        </w:rPr>
        <w:t>✔️</w:t>
      </w:r>
      <w:r>
        <w:t xml:space="preserve"> Want next steps?</w:t>
      </w:r>
      <w:bookmarkEnd w:id="20"/>
    </w:p>
    <w:p w14:paraId="16B6EC43" w14:textId="77777777" w:rsidR="00626AFF" w:rsidRDefault="00626AFF" w:rsidP="00626AFF">
      <w:pPr>
        <w:pStyle w:val="NormalWeb"/>
      </w:pPr>
      <w:r>
        <w:t>I can help produce any of these next:</w:t>
      </w:r>
    </w:p>
    <w:p w14:paraId="029277F2" w14:textId="77777777" w:rsidR="00626AFF" w:rsidRDefault="00626AFF" w:rsidP="00626AFF">
      <w:pPr>
        <w:pStyle w:val="Heading3"/>
      </w:pPr>
      <w:bookmarkStart w:id="21" w:name="_Toc214403805"/>
      <w:r>
        <w:t xml:space="preserve">1. A </w:t>
      </w:r>
      <w:r>
        <w:rPr>
          <w:rStyle w:val="Strong"/>
          <w:b/>
          <w:bCs w:val="0"/>
        </w:rPr>
        <w:t>PUML diagram</w:t>
      </w:r>
      <w:r>
        <w:t xml:space="preserve"> showing the assembly-line concept.</w:t>
      </w:r>
      <w:bookmarkEnd w:id="21"/>
    </w:p>
    <w:p w14:paraId="48103BD5" w14:textId="77777777" w:rsidR="00626AFF" w:rsidRDefault="00626AFF" w:rsidP="00626AFF">
      <w:pPr>
        <w:pStyle w:val="Heading3"/>
      </w:pPr>
      <w:bookmarkStart w:id="22" w:name="_Toc214403806"/>
      <w:r>
        <w:t xml:space="preserve">2. A </w:t>
      </w:r>
      <w:r>
        <w:rPr>
          <w:rStyle w:val="Strong"/>
          <w:b/>
          <w:bCs w:val="0"/>
        </w:rPr>
        <w:t>JSON template generator</w:t>
      </w:r>
      <w:r>
        <w:t xml:space="preserve"> (tools/gen-template-from-schema.mjs).</w:t>
      </w:r>
      <w:bookmarkEnd w:id="22"/>
    </w:p>
    <w:p w14:paraId="31D427B5" w14:textId="77777777" w:rsidR="00626AFF" w:rsidRDefault="00626AFF" w:rsidP="00626AFF">
      <w:pPr>
        <w:pStyle w:val="Heading3"/>
      </w:pPr>
      <w:bookmarkStart w:id="23" w:name="_Toc214403807"/>
      <w:r>
        <w:t xml:space="preserve">3. A full </w:t>
      </w:r>
      <w:r>
        <w:rPr>
          <w:rStyle w:val="Strong"/>
          <w:b/>
          <w:bCs w:val="0"/>
        </w:rPr>
        <w:t>design blueprint</w:t>
      </w:r>
      <w:r>
        <w:t xml:space="preserve"> for how a Travel Profile Builder works.</w:t>
      </w:r>
      <w:bookmarkEnd w:id="23"/>
    </w:p>
    <w:p w14:paraId="3304269E" w14:textId="77777777" w:rsidR="00626AFF" w:rsidRDefault="00626AFF" w:rsidP="00626AFF">
      <w:pPr>
        <w:pStyle w:val="Heading3"/>
      </w:pPr>
      <w:bookmarkStart w:id="24" w:name="_Toc214403808"/>
      <w:r>
        <w:t xml:space="preserve">4. A </w:t>
      </w:r>
      <w:r>
        <w:rPr>
          <w:rStyle w:val="Strong"/>
          <w:b/>
          <w:bCs w:val="0"/>
        </w:rPr>
        <w:t>segment workflow design</w:t>
      </w:r>
      <w:r>
        <w:t xml:space="preserve"> (e.g., AllergyProfile Q&amp;A logic).</w:t>
      </w:r>
      <w:bookmarkEnd w:id="24"/>
    </w:p>
    <w:p w14:paraId="414A4966" w14:textId="77777777" w:rsidR="00626AFF" w:rsidRDefault="00626AFF" w:rsidP="00626AFF">
      <w:pPr>
        <w:pStyle w:val="Heading3"/>
      </w:pPr>
      <w:bookmarkStart w:id="25" w:name="_Toc214403809"/>
      <w:r>
        <w:t xml:space="preserve">5. A </w:t>
      </w:r>
      <w:r>
        <w:rPr>
          <w:rStyle w:val="Strong"/>
          <w:b/>
          <w:bCs w:val="0"/>
        </w:rPr>
        <w:t>complete assembly pipeline diagram</w:t>
      </w:r>
      <w:r>
        <w:t xml:space="preserve"> for documentation.</w:t>
      </w:r>
      <w:bookmarkEnd w:id="25"/>
    </w:p>
    <w:p w14:paraId="7C17E522" w14:textId="5306AAC8" w:rsidR="00253885" w:rsidRDefault="00253885" w:rsidP="00626AFF">
      <w:pPr>
        <w:pStyle w:val="Heading2"/>
      </w:pPr>
    </w:p>
    <w:sectPr w:rsidR="00253885">
      <w:headerReference w:type="even" r:id="rId10"/>
      <w:footerReference w:type="even" r:id="rId11"/>
      <w:footerReference w:type="default" r:id="rId12"/>
      <w:pgSz w:w="12240" w:h="15840"/>
      <w:pgMar w:top="720" w:right="1800" w:bottom="1440" w:left="180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F235F" w14:textId="77777777" w:rsidR="00A9344F" w:rsidRDefault="00A9344F">
      <w:r>
        <w:separator/>
      </w:r>
    </w:p>
  </w:endnote>
  <w:endnote w:type="continuationSeparator" w:id="0">
    <w:p w14:paraId="589C3E84" w14:textId="77777777" w:rsidR="00A9344F" w:rsidRDefault="00A93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B0A7" w14:textId="77777777" w:rsidR="00755C90" w:rsidRDefault="00755C9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962D" w14:textId="77777777" w:rsidR="00755C90" w:rsidRDefault="00755C90">
    <w:pPr>
      <w:pStyle w:val="Footer"/>
    </w:pPr>
    <w:fldSimple w:instr=" SUBJECT  \* MERGEFORMAT ">
      <w:r w:rsidR="00626AFF">
        <w:t>&lt;Enter doc. type in Properties/Summary/Subject&gt;</w:t>
      </w:r>
    </w:fldSimple>
    <w:r>
      <w:t xml:space="preserve"> </w:t>
    </w:r>
    <w:fldSimple w:instr=" DOCPROPERTY &quot;DocID&quot;  \* MERGEFORMAT ">
      <w:r w:rsidR="00626AFF" w:rsidRPr="00626AFF">
        <w:rPr>
          <w:b/>
        </w:rPr>
        <w:t>DocID001</w:t>
      </w:r>
    </w:fldSimple>
    <w:r>
      <w:t xml:space="preserve"> v</w:t>
    </w:r>
    <w:fldSimple w:instr=" DOCPROPERTY &quot;RevisionNumber&quot;  \* MERGEFORMAT ">
      <w:r w:rsidR="00626AFF">
        <w:t>1.0</w:t>
      </w:r>
    </w:fldSimple>
    <w:r>
      <w:t xml:space="preserve"> </w:t>
    </w:r>
    <w:r>
      <w:tab/>
      <w:t>TOC-</w:t>
    </w:r>
    <w:r>
      <w:fldChar w:fldCharType="begin"/>
    </w:r>
    <w:r>
      <w:instrText xml:space="preserve"> PAGE </w:instrText>
    </w:r>
    <w:r>
      <w:fldChar w:fldCharType="separate"/>
    </w:r>
    <w:r w:rsidR="001E015D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736D" w14:textId="77777777" w:rsidR="00755C90" w:rsidRDefault="00755C90">
    <w:pPr>
      <w:pStyle w:val="Footer"/>
      <w:tabs>
        <w:tab w:val="clear" w:pos="8504"/>
      </w:tabs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18</w:t>
    </w:r>
    <w:r>
      <w:fldChar w:fldCharType="end"/>
    </w:r>
    <w:r>
      <w:tab/>
    </w:r>
    <w:r>
      <w:fldChar w:fldCharType="begin"/>
    </w:r>
    <w:r>
      <w:instrText xml:space="preserve">title </w:instrText>
    </w:r>
    <w:r>
      <w:fldChar w:fldCharType="separate"/>
    </w:r>
    <w:r w:rsidR="00626AFF">
      <w:t>&lt;Enter the title in Properties/Summary/Title&gt;</w:t>
    </w:r>
    <w:r>
      <w:fldChar w:fldCharType="end"/>
    </w:r>
  </w:p>
  <w:p w14:paraId="5EE1D3D1" w14:textId="77777777" w:rsidR="00755C90" w:rsidRDefault="00755C9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A153" w14:textId="77777777" w:rsidR="00755C90" w:rsidRDefault="00755C90">
    <w:pPr>
      <w:pStyle w:val="Footer"/>
    </w:pPr>
    <w:fldSimple w:instr=" SUBJECT  \* MERGEFORMAT ">
      <w:r w:rsidR="00626AFF">
        <w:t>&lt;Enter doc. type in Properties/Summary/Subject&gt;</w:t>
      </w:r>
    </w:fldSimple>
    <w:r>
      <w:t xml:space="preserve"> </w:t>
    </w:r>
    <w:fldSimple w:instr=" DOCPROPERTY &quot;DocID&quot;  \* MERGEFORMAT ">
      <w:r w:rsidR="00626AFF" w:rsidRPr="00626AFF">
        <w:rPr>
          <w:b/>
        </w:rPr>
        <w:t>DocID001</w:t>
      </w:r>
    </w:fldSimple>
    <w:r>
      <w:t xml:space="preserve"> v</w:t>
    </w:r>
    <w:fldSimple w:instr=" DOCPROPERTY &quot;RevisionNumber&quot;  \* MERGEFORMAT ">
      <w:r w:rsidR="00626AFF">
        <w:t>1.0</w:t>
      </w:r>
    </w:fldSimple>
    <w:r>
      <w:t xml:space="preserve"> </w:t>
    </w:r>
    <w:r>
      <w:fldChar w:fldCharType="begin"/>
    </w:r>
    <w:r>
      <w:instrText xml:space="preserve"> SAVEDATE \@ "yyyy-MM-dd H:mm:ss" \* MERGEFORMAT </w:instrText>
    </w:r>
    <w:r>
      <w:fldChar w:fldCharType="separate"/>
    </w:r>
    <w:r w:rsidR="00626AFF">
      <w:rPr>
        <w:noProof/>
      </w:rPr>
      <w:t>0000-00-00 0:00:00</w:t>
    </w:r>
    <w:r>
      <w:fldChar w:fldCharType="end"/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1E015D">
      <w:rPr>
        <w:noProof/>
      </w:rPr>
      <w:t>2</w:t>
    </w:r>
    <w:r>
      <w:fldChar w:fldCharType="end"/>
    </w:r>
  </w:p>
  <w:p w14:paraId="23B5CE1D" w14:textId="77777777" w:rsidR="00755C90" w:rsidRDefault="00755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4901" w14:textId="77777777" w:rsidR="00A9344F" w:rsidRDefault="00A9344F">
      <w:r>
        <w:separator/>
      </w:r>
    </w:p>
  </w:footnote>
  <w:footnote w:type="continuationSeparator" w:id="0">
    <w:p w14:paraId="1DAEF2F2" w14:textId="77777777" w:rsidR="00A9344F" w:rsidRDefault="00A93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0955" w14:textId="77777777" w:rsidR="00755C90" w:rsidRDefault="00755C90">
    <w:pPr>
      <w:pStyle w:val="Header"/>
    </w:pPr>
    <w:r>
      <w:tab/>
    </w:r>
    <w:fldSimple w:instr=" TITLE  \* MERGEFORMAT ">
      <w:r w:rsidR="00626AFF">
        <w:t>&lt;Enter the title in Properties/Summary/Title&gt;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4FDB" w14:textId="77777777" w:rsidR="00755C90" w:rsidRDefault="00755C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5338EBF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AFE6667"/>
    <w:multiLevelType w:val="multilevel"/>
    <w:tmpl w:val="85E4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97221"/>
    <w:multiLevelType w:val="singleLevel"/>
    <w:tmpl w:val="2BE2FAAC"/>
    <w:lvl w:ilvl="0">
      <w:start w:val="1"/>
      <w:numFmt w:val="bullet"/>
      <w:pStyle w:val="List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4" w15:restartNumberingAfterBreak="0">
    <w:nsid w:val="24307CA7"/>
    <w:multiLevelType w:val="singleLevel"/>
    <w:tmpl w:val="B7F4A9B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266E7748"/>
    <w:multiLevelType w:val="multilevel"/>
    <w:tmpl w:val="D14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A215E"/>
    <w:multiLevelType w:val="singleLevel"/>
    <w:tmpl w:val="9368910C"/>
    <w:lvl w:ilvl="0">
      <w:start w:val="1"/>
      <w:numFmt w:val="bullet"/>
      <w:pStyle w:val="Table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7" w15:restartNumberingAfterBreak="0">
    <w:nsid w:val="2BAC322F"/>
    <w:multiLevelType w:val="multilevel"/>
    <w:tmpl w:val="043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632C1"/>
    <w:multiLevelType w:val="multilevel"/>
    <w:tmpl w:val="A8B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F700E"/>
    <w:multiLevelType w:val="multilevel"/>
    <w:tmpl w:val="178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A5947"/>
    <w:multiLevelType w:val="multilevel"/>
    <w:tmpl w:val="A71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A18F1"/>
    <w:multiLevelType w:val="singleLevel"/>
    <w:tmpl w:val="91BA19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8FE3746"/>
    <w:multiLevelType w:val="multilevel"/>
    <w:tmpl w:val="531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B11DC"/>
    <w:multiLevelType w:val="singleLevel"/>
    <w:tmpl w:val="6A76D380"/>
    <w:lvl w:ilvl="0">
      <w:start w:val="1"/>
      <w:numFmt w:val="bullet"/>
      <w:pStyle w:val="ListBullet4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48F348AC"/>
    <w:multiLevelType w:val="multilevel"/>
    <w:tmpl w:val="820C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70FA8"/>
    <w:multiLevelType w:val="multilevel"/>
    <w:tmpl w:val="819C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A208B"/>
    <w:multiLevelType w:val="multilevel"/>
    <w:tmpl w:val="44B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F0758"/>
    <w:multiLevelType w:val="multilevel"/>
    <w:tmpl w:val="E6A6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0317DF"/>
    <w:multiLevelType w:val="singleLevel"/>
    <w:tmpl w:val="CE1C89F4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5D2F215A"/>
    <w:multiLevelType w:val="multilevel"/>
    <w:tmpl w:val="4D0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B0C59"/>
    <w:multiLevelType w:val="singleLevel"/>
    <w:tmpl w:val="D204856A"/>
    <w:lvl w:ilvl="0">
      <w:start w:val="1"/>
      <w:numFmt w:val="bullet"/>
      <w:pStyle w:val="Table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F1C0968"/>
    <w:multiLevelType w:val="multilevel"/>
    <w:tmpl w:val="0C7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975AD"/>
    <w:multiLevelType w:val="multilevel"/>
    <w:tmpl w:val="961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50BB7"/>
    <w:multiLevelType w:val="singleLevel"/>
    <w:tmpl w:val="1E2281F0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1C46253"/>
    <w:multiLevelType w:val="multilevel"/>
    <w:tmpl w:val="A76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B081A"/>
    <w:multiLevelType w:val="multilevel"/>
    <w:tmpl w:val="207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B18DE"/>
    <w:multiLevelType w:val="multilevel"/>
    <w:tmpl w:val="4A9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A38A4"/>
    <w:multiLevelType w:val="multilevel"/>
    <w:tmpl w:val="3806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8600B"/>
    <w:multiLevelType w:val="multilevel"/>
    <w:tmpl w:val="84D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65B74"/>
    <w:multiLevelType w:val="singleLevel"/>
    <w:tmpl w:val="3F5E85FE"/>
    <w:lvl w:ilvl="0">
      <w:start w:val="1"/>
      <w:numFmt w:val="bullet"/>
      <w:pStyle w:val="List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E9151EE"/>
    <w:multiLevelType w:val="multilevel"/>
    <w:tmpl w:val="C29E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02611">
    <w:abstractNumId w:val="0"/>
  </w:num>
  <w:num w:numId="2" w16cid:durableId="300159440">
    <w:abstractNumId w:val="1"/>
    <w:lvlOverride w:ilvl="0">
      <w:lvl w:ilvl="0">
        <w:start w:val="1"/>
        <w:numFmt w:val="bullet"/>
        <w:lvlText w:val=""/>
        <w:legacy w:legacy="1" w:legacySpace="0" w:legacyIndent="187"/>
        <w:lvlJc w:val="left"/>
        <w:pPr>
          <w:ind w:left="187" w:hanging="187"/>
        </w:pPr>
        <w:rPr>
          <w:rFonts w:ascii="Symbol" w:hAnsi="Symbol" w:hint="default"/>
        </w:rPr>
      </w:lvl>
    </w:lvlOverride>
  </w:num>
  <w:num w:numId="3" w16cid:durableId="139621408">
    <w:abstractNumId w:val="4"/>
  </w:num>
  <w:num w:numId="4" w16cid:durableId="1124541611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692759135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976108906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1495679498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94195631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1184586561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0" w16cid:durableId="333993967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Arial" w:hAnsi="Arial" w:hint="default"/>
        </w:rPr>
      </w:lvl>
    </w:lvlOverride>
  </w:num>
  <w:num w:numId="11" w16cid:durableId="1127549977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Arial" w:hAnsi="Arial" w:hint="default"/>
        </w:rPr>
      </w:lvl>
    </w:lvlOverride>
  </w:num>
  <w:num w:numId="12" w16cid:durableId="1490511677">
    <w:abstractNumId w:val="1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1080" w:hanging="360"/>
        </w:pPr>
        <w:rPr>
          <w:rFonts w:ascii="Arial" w:hAnsi="Arial" w:hint="default"/>
        </w:rPr>
      </w:lvl>
    </w:lvlOverride>
  </w:num>
  <w:num w:numId="13" w16cid:durableId="1838186022">
    <w:abstractNumId w:val="1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1440" w:hanging="360"/>
        </w:pPr>
        <w:rPr>
          <w:rFonts w:ascii="Arial" w:hAnsi="Arial" w:hint="default"/>
        </w:rPr>
      </w:lvl>
    </w:lvlOverride>
  </w:num>
  <w:num w:numId="14" w16cid:durableId="109289611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Arial" w:hAnsi="Arial" w:hint="default"/>
        </w:rPr>
      </w:lvl>
    </w:lvlOverride>
  </w:num>
  <w:num w:numId="15" w16cid:durableId="64646082">
    <w:abstractNumId w:val="11"/>
  </w:num>
  <w:num w:numId="16" w16cid:durableId="882331490">
    <w:abstractNumId w:val="3"/>
  </w:num>
  <w:num w:numId="17" w16cid:durableId="471868839">
    <w:abstractNumId w:val="29"/>
  </w:num>
  <w:num w:numId="18" w16cid:durableId="889729734">
    <w:abstractNumId w:val="13"/>
  </w:num>
  <w:num w:numId="19" w16cid:durableId="541862766">
    <w:abstractNumId w:val="18"/>
  </w:num>
  <w:num w:numId="20" w16cid:durableId="1666786207">
    <w:abstractNumId w:val="23"/>
  </w:num>
  <w:num w:numId="21" w16cid:durableId="1227034830">
    <w:abstractNumId w:val="23"/>
  </w:num>
  <w:num w:numId="22" w16cid:durableId="1761440235">
    <w:abstractNumId w:val="23"/>
  </w:num>
  <w:num w:numId="23" w16cid:durableId="65037133">
    <w:abstractNumId w:val="23"/>
  </w:num>
  <w:num w:numId="24" w16cid:durableId="1317031513">
    <w:abstractNumId w:val="23"/>
  </w:num>
  <w:num w:numId="25" w16cid:durableId="1725835288">
    <w:abstractNumId w:val="23"/>
  </w:num>
  <w:num w:numId="26" w16cid:durableId="1542277985">
    <w:abstractNumId w:val="23"/>
  </w:num>
  <w:num w:numId="27" w16cid:durableId="180704358">
    <w:abstractNumId w:val="23"/>
  </w:num>
  <w:num w:numId="28" w16cid:durableId="276841060">
    <w:abstractNumId w:val="0"/>
  </w:num>
  <w:num w:numId="29" w16cid:durableId="859701757">
    <w:abstractNumId w:val="0"/>
  </w:num>
  <w:num w:numId="30" w16cid:durableId="1882208402">
    <w:abstractNumId w:val="6"/>
  </w:num>
  <w:num w:numId="31" w16cid:durableId="2028367415">
    <w:abstractNumId w:val="6"/>
  </w:num>
  <w:num w:numId="32" w16cid:durableId="1980454631">
    <w:abstractNumId w:val="6"/>
  </w:num>
  <w:num w:numId="33" w16cid:durableId="868378910">
    <w:abstractNumId w:val="23"/>
  </w:num>
  <w:num w:numId="34" w16cid:durableId="1897617055">
    <w:abstractNumId w:val="23"/>
  </w:num>
  <w:num w:numId="35" w16cid:durableId="1407537281">
    <w:abstractNumId w:val="6"/>
  </w:num>
  <w:num w:numId="36" w16cid:durableId="496308199">
    <w:abstractNumId w:val="23"/>
  </w:num>
  <w:num w:numId="37" w16cid:durableId="1291785545">
    <w:abstractNumId w:val="23"/>
  </w:num>
  <w:num w:numId="38" w16cid:durableId="1095859612">
    <w:abstractNumId w:val="20"/>
  </w:num>
  <w:num w:numId="39" w16cid:durableId="228420215">
    <w:abstractNumId w:val="20"/>
  </w:num>
  <w:num w:numId="40" w16cid:durableId="865286659">
    <w:abstractNumId w:val="11"/>
  </w:num>
  <w:num w:numId="41" w16cid:durableId="1313945482">
    <w:abstractNumId w:val="16"/>
  </w:num>
  <w:num w:numId="42" w16cid:durableId="906769527">
    <w:abstractNumId w:val="24"/>
  </w:num>
  <w:num w:numId="43" w16cid:durableId="903108223">
    <w:abstractNumId w:val="25"/>
  </w:num>
  <w:num w:numId="44" w16cid:durableId="435029736">
    <w:abstractNumId w:val="28"/>
  </w:num>
  <w:num w:numId="45" w16cid:durableId="1962759250">
    <w:abstractNumId w:val="10"/>
  </w:num>
  <w:num w:numId="46" w16cid:durableId="2047633383">
    <w:abstractNumId w:val="2"/>
  </w:num>
  <w:num w:numId="47" w16cid:durableId="890651713">
    <w:abstractNumId w:val="17"/>
  </w:num>
  <w:num w:numId="48" w16cid:durableId="330373280">
    <w:abstractNumId w:val="7"/>
  </w:num>
  <w:num w:numId="49" w16cid:durableId="2007392813">
    <w:abstractNumId w:val="26"/>
  </w:num>
  <w:num w:numId="50" w16cid:durableId="485635827">
    <w:abstractNumId w:val="5"/>
  </w:num>
  <w:num w:numId="51" w16cid:durableId="1165852561">
    <w:abstractNumId w:val="14"/>
  </w:num>
  <w:num w:numId="52" w16cid:durableId="1208369430">
    <w:abstractNumId w:val="12"/>
  </w:num>
  <w:num w:numId="53" w16cid:durableId="1147627776">
    <w:abstractNumId w:val="9"/>
  </w:num>
  <w:num w:numId="54" w16cid:durableId="773983921">
    <w:abstractNumId w:val="30"/>
  </w:num>
  <w:num w:numId="55" w16cid:durableId="958607795">
    <w:abstractNumId w:val="19"/>
  </w:num>
  <w:num w:numId="56" w16cid:durableId="551814368">
    <w:abstractNumId w:val="22"/>
  </w:num>
  <w:num w:numId="57" w16cid:durableId="1923442499">
    <w:abstractNumId w:val="8"/>
  </w:num>
  <w:num w:numId="58" w16cid:durableId="1331328938">
    <w:abstractNumId w:val="15"/>
  </w:num>
  <w:num w:numId="59" w16cid:durableId="463305177">
    <w:abstractNumId w:val="27"/>
  </w:num>
  <w:num w:numId="60" w16cid:durableId="16224217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intFractionalCharacterWidth/>
  <w:embedSystemFonts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FF"/>
    <w:rsid w:val="000E676F"/>
    <w:rsid w:val="001363CA"/>
    <w:rsid w:val="001E015D"/>
    <w:rsid w:val="00251C83"/>
    <w:rsid w:val="00253885"/>
    <w:rsid w:val="002F28E4"/>
    <w:rsid w:val="004F0C0D"/>
    <w:rsid w:val="005043E0"/>
    <w:rsid w:val="00523F88"/>
    <w:rsid w:val="005B018C"/>
    <w:rsid w:val="00626AFF"/>
    <w:rsid w:val="006719B3"/>
    <w:rsid w:val="00733164"/>
    <w:rsid w:val="00755C90"/>
    <w:rsid w:val="0076459F"/>
    <w:rsid w:val="00844732"/>
    <w:rsid w:val="00847742"/>
    <w:rsid w:val="008B3CC6"/>
    <w:rsid w:val="00962AAE"/>
    <w:rsid w:val="009E30A8"/>
    <w:rsid w:val="00A4759E"/>
    <w:rsid w:val="00A9344F"/>
    <w:rsid w:val="00AF377E"/>
    <w:rsid w:val="00B94420"/>
    <w:rsid w:val="00BA12D3"/>
    <w:rsid w:val="00C4052F"/>
    <w:rsid w:val="00C6129E"/>
    <w:rsid w:val="00DC7280"/>
    <w:rsid w:val="00FC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3F318F9D"/>
  <w15:chartTrackingRefBased/>
  <w15:docId w15:val="{BE3ABD5F-C806-4593-99BD-BAA500E8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29"/>
      </w:numPr>
      <w:spacing w:before="240"/>
      <w:outlineLvl w:val="0"/>
    </w:pPr>
    <w:rPr>
      <w:b/>
      <w:smallCaps/>
      <w:sz w:val="36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mallCaps w:val="0"/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after="60"/>
      <w:outlineLvl w:val="3"/>
    </w:pPr>
    <w:rPr>
      <w:smallCaps/>
      <w:sz w:val="20"/>
    </w:rPr>
  </w:style>
  <w:style w:type="paragraph" w:styleId="Heading5">
    <w:name w:val="heading 5"/>
    <w:basedOn w:val="Heading4"/>
    <w:next w:val="Normal"/>
    <w:qFormat/>
    <w:pPr>
      <w:numPr>
        <w:ilvl w:val="4"/>
      </w:numPr>
      <w:outlineLvl w:val="4"/>
    </w:pPr>
    <w:rPr>
      <w:b w:val="0"/>
      <w:smallCaps w:val="0"/>
      <w:u w:val="double"/>
    </w:rPr>
  </w:style>
  <w:style w:type="paragraph" w:styleId="Heading6">
    <w:name w:val="heading 6"/>
    <w:basedOn w:val="Heading5"/>
    <w:next w:val="Normal"/>
    <w:qFormat/>
    <w:pPr>
      <w:numPr>
        <w:ilvl w:val="5"/>
      </w:numPr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numPr>
        <w:ilvl w:val="6"/>
        <w:numId w:val="29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9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9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Indent">
    <w:name w:val="Normal Indent"/>
    <w:basedOn w:val="Normal"/>
    <w:pPr>
      <w:ind w:left="720"/>
    </w:pPr>
  </w:style>
  <w:style w:type="paragraph" w:styleId="TOC2">
    <w:name w:val="toc 2"/>
    <w:basedOn w:val="TOC1"/>
    <w:next w:val="Normal"/>
    <w:uiPriority w:val="39"/>
    <w:pPr>
      <w:spacing w:before="0"/>
    </w:pPr>
    <w:rPr>
      <w:smallCaps w:val="0"/>
      <w:sz w:val="20"/>
    </w:rPr>
  </w:style>
  <w:style w:type="paragraph" w:styleId="TOC1">
    <w:name w:val="toc 1"/>
    <w:basedOn w:val="Heading1"/>
    <w:next w:val="Normal"/>
    <w:uiPriority w:val="39"/>
    <w:pPr>
      <w:tabs>
        <w:tab w:val="right" w:leader="dot" w:pos="8640"/>
      </w:tabs>
      <w:outlineLvl w:val="9"/>
    </w:pPr>
    <w:rPr>
      <w:b w:val="0"/>
      <w:sz w:val="24"/>
    </w:rPr>
  </w:style>
  <w:style w:type="paragraph" w:styleId="Footer">
    <w:name w:val="footer"/>
    <w:basedOn w:val="Normal"/>
    <w:pPr>
      <w:tabs>
        <w:tab w:val="right" w:pos="8504"/>
        <w:tab w:val="right" w:pos="8600"/>
      </w:tabs>
      <w:spacing w:before="0"/>
    </w:pPr>
  </w:style>
  <w:style w:type="paragraph" w:styleId="Header">
    <w:name w:val="header"/>
    <w:basedOn w:val="Normal"/>
    <w:pPr>
      <w:tabs>
        <w:tab w:val="right" w:pos="8504"/>
      </w:tabs>
      <w:spacing w:before="0" w:after="240"/>
    </w:pPr>
    <w:rPr>
      <w:sz w:val="24"/>
    </w:rPr>
  </w:style>
  <w:style w:type="paragraph" w:customStyle="1" w:styleId="Computer">
    <w:name w:val="Computer"/>
    <w:basedOn w:val="Normal"/>
    <w:pPr>
      <w:spacing w:before="0"/>
    </w:pPr>
    <w:rPr>
      <w:rFonts w:ascii="Courier" w:hAnsi="Courier"/>
      <w:sz w:val="18"/>
    </w:rPr>
  </w:style>
  <w:style w:type="paragraph" w:customStyle="1" w:styleId="AbstractTitle">
    <w:name w:val="Abstract Title"/>
    <w:basedOn w:val="Normal"/>
    <w:pPr>
      <w:spacing w:before="1200" w:after="240"/>
      <w:ind w:right="-274"/>
      <w:jc w:val="center"/>
    </w:pPr>
    <w:rPr>
      <w:b/>
    </w:rPr>
  </w:style>
  <w:style w:type="paragraph" w:customStyle="1" w:styleId="Abstract">
    <w:name w:val="Abstract"/>
    <w:basedOn w:val="Normal"/>
    <w:pPr>
      <w:tabs>
        <w:tab w:val="right" w:pos="7560"/>
      </w:tabs>
      <w:spacing w:after="960"/>
      <w:ind w:left="1440" w:right="1080"/>
    </w:pPr>
  </w:style>
  <w:style w:type="character" w:styleId="PageNumber">
    <w:name w:val="page number"/>
    <w:basedOn w:val="DefaultParagraphFont"/>
  </w:style>
  <w:style w:type="paragraph" w:customStyle="1" w:styleId="TableHeader">
    <w:name w:val="TableHeader"/>
    <w:basedOn w:val="Normal"/>
    <w:pPr>
      <w:keepNext/>
      <w:keepLines/>
      <w:tabs>
        <w:tab w:val="center" w:pos="180"/>
        <w:tab w:val="right" w:pos="9000"/>
      </w:tabs>
      <w:spacing w:before="60" w:line="240" w:lineRule="atLeast"/>
      <w:ind w:right="-43"/>
    </w:pPr>
    <w:rPr>
      <w:b/>
      <w:sz w:val="18"/>
    </w:rPr>
  </w:style>
  <w:style w:type="paragraph" w:styleId="TOC3">
    <w:name w:val="toc 3"/>
    <w:basedOn w:val="TOC2"/>
    <w:next w:val="Normal"/>
    <w:uiPriority w:val="39"/>
    <w:pPr>
      <w:ind w:left="200"/>
    </w:pPr>
  </w:style>
  <w:style w:type="paragraph" w:styleId="TOC4">
    <w:name w:val="toc 4"/>
    <w:basedOn w:val="TOC3"/>
    <w:next w:val="Normal"/>
    <w:semiHidden/>
    <w:pPr>
      <w:ind w:left="400"/>
    </w:pPr>
  </w:style>
  <w:style w:type="paragraph" w:styleId="TOC5">
    <w:name w:val="toc 5"/>
    <w:basedOn w:val="TOC4"/>
    <w:next w:val="Normal"/>
    <w:semiHidden/>
    <w:pPr>
      <w:ind w:left="600"/>
    </w:pPr>
  </w:style>
  <w:style w:type="paragraph" w:customStyle="1" w:styleId="TableItem">
    <w:name w:val="Table Item"/>
    <w:basedOn w:val="Normal"/>
    <w:pPr>
      <w:keepLines/>
    </w:pPr>
  </w:style>
  <w:style w:type="paragraph" w:styleId="Bibliography">
    <w:name w:val="Bibliography"/>
    <w:basedOn w:val="Normal"/>
    <w:pPr>
      <w:tabs>
        <w:tab w:val="left" w:pos="1800"/>
      </w:tabs>
      <w:ind w:left="2434" w:hanging="2434"/>
    </w:pPr>
    <w:rPr>
      <w:lang w:val="en-GB"/>
    </w:rPr>
  </w:style>
  <w:style w:type="paragraph" w:customStyle="1" w:styleId="editorcomment">
    <w:name w:val="editor comment"/>
    <w:basedOn w:val="Normal"/>
    <w:rPr>
      <w:rFonts w:ascii="Courier New" w:hAnsi="Courier New"/>
      <w:color w:val="0000FF"/>
    </w:rPr>
  </w:style>
  <w:style w:type="paragraph" w:customStyle="1" w:styleId="CompanyName">
    <w:name w:val="Company Name"/>
    <w:basedOn w:val="Normal"/>
    <w:pPr>
      <w:keepNext/>
      <w:keepLines/>
      <w:spacing w:before="0" w:line="220" w:lineRule="atLeast"/>
    </w:pPr>
    <w:rPr>
      <w:spacing w:val="-30"/>
      <w:kern w:val="28"/>
      <w:sz w:val="60"/>
    </w:rPr>
  </w:style>
  <w:style w:type="paragraph" w:customStyle="1" w:styleId="Appendix">
    <w:name w:val="Appendix"/>
    <w:basedOn w:val="Heading1"/>
    <w:next w:val="Normal"/>
    <w:pPr>
      <w:outlineLvl w:val="9"/>
    </w:pPr>
  </w:style>
  <w:style w:type="paragraph" w:customStyle="1" w:styleId="Hidden">
    <w:name w:val="Hidden"/>
    <w:basedOn w:val="Normal"/>
    <w:rPr>
      <w:color w:val="0000FF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Pre-heading">
    <w:name w:val="Pre-heading"/>
    <w:basedOn w:val="Heading2"/>
    <w:next w:val="Normal"/>
    <w:pPr>
      <w:outlineLvl w:val="9"/>
    </w:pPr>
  </w:style>
  <w:style w:type="paragraph" w:styleId="ListNumber2">
    <w:name w:val="List Number 2"/>
    <w:basedOn w:val="Normal"/>
    <w:pPr>
      <w:ind w:left="566" w:hanging="283"/>
    </w:pPr>
  </w:style>
  <w:style w:type="paragraph" w:styleId="ListNumber3">
    <w:name w:val="List Number 3"/>
    <w:basedOn w:val="Normal"/>
    <w:pPr>
      <w:ind w:left="849" w:hanging="283"/>
    </w:pPr>
  </w:style>
  <w:style w:type="paragraph" w:styleId="ListNumber4">
    <w:name w:val="List Number 4"/>
    <w:basedOn w:val="Normal"/>
    <w:pPr>
      <w:ind w:left="1132" w:hanging="283"/>
    </w:pPr>
  </w:style>
  <w:style w:type="paragraph" w:styleId="ListContinue">
    <w:name w:val="List Continue"/>
    <w:basedOn w:val="Normal"/>
    <w:pPr>
      <w:ind w:left="360"/>
    </w:pPr>
  </w:style>
  <w:style w:type="paragraph" w:styleId="ListBullet">
    <w:name w:val="List Bullet"/>
    <w:basedOn w:val="Normal"/>
    <w:autoRedefine/>
    <w:rsid w:val="008B3CC6"/>
    <w:pPr>
      <w:numPr>
        <w:numId w:val="40"/>
      </w:numPr>
      <w:spacing w:after="40"/>
    </w:pPr>
  </w:style>
  <w:style w:type="paragraph" w:styleId="ListNumber">
    <w:name w:val="List Number"/>
    <w:basedOn w:val="Normal"/>
    <w:pPr>
      <w:ind w:left="283" w:hanging="283"/>
    </w:pPr>
  </w:style>
  <w:style w:type="paragraph" w:styleId="ListContinue2">
    <w:name w:val="List Continue 2"/>
    <w:basedOn w:val="Normal"/>
    <w:pPr>
      <w:ind w:left="720"/>
    </w:pPr>
  </w:style>
  <w:style w:type="paragraph" w:styleId="ListContinue3">
    <w:name w:val="List Continue 3"/>
    <w:basedOn w:val="Normal"/>
    <w:pPr>
      <w:ind w:left="1080"/>
    </w:pPr>
  </w:style>
  <w:style w:type="paragraph" w:styleId="ListContinue4">
    <w:name w:val="List Continue 4"/>
    <w:basedOn w:val="Normal"/>
    <w:pPr>
      <w:ind w:left="1440"/>
    </w:pPr>
  </w:style>
  <w:style w:type="paragraph" w:styleId="ListContinue5">
    <w:name w:val="List Continue 5"/>
    <w:basedOn w:val="Normal"/>
    <w:pPr>
      <w:ind w:left="180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Issue">
    <w:name w:val="Issue"/>
    <w:basedOn w:val="editorcomment"/>
    <w:next w:val="Normal"/>
    <w:rPr>
      <w:b/>
      <w:color w:val="FF0000"/>
    </w:rPr>
  </w:style>
  <w:style w:type="paragraph" w:customStyle="1" w:styleId="AttributeDocumentation">
    <w:name w:val="Attribute Documentation"/>
    <w:basedOn w:val="ListContinue3"/>
    <w:rPr>
      <w:kern w:val="28"/>
    </w:rPr>
  </w:style>
  <w:style w:type="paragraph" w:customStyle="1" w:styleId="HeadingEmphasis">
    <w:name w:val="Heading Emphasis"/>
    <w:basedOn w:val="Normal"/>
    <w:next w:val="Normal"/>
    <w:rsid w:val="00AF377E"/>
    <w:rPr>
      <w:b/>
      <w:i/>
    </w:rPr>
  </w:style>
  <w:style w:type="paragraph" w:styleId="ListBullet2">
    <w:name w:val="List Bullet 2"/>
    <w:basedOn w:val="Normal"/>
    <w:pPr>
      <w:numPr>
        <w:numId w:val="16"/>
      </w:numPr>
      <w:ind w:left="720" w:hanging="360"/>
    </w:pPr>
  </w:style>
  <w:style w:type="paragraph" w:styleId="ListBullet3">
    <w:name w:val="List Bullet 3"/>
    <w:basedOn w:val="Normal"/>
    <w:pPr>
      <w:numPr>
        <w:numId w:val="17"/>
      </w:numPr>
      <w:ind w:left="1080"/>
    </w:pPr>
  </w:style>
  <w:style w:type="paragraph" w:styleId="ListBullet4">
    <w:name w:val="List Bullet 4"/>
    <w:basedOn w:val="Normal"/>
    <w:pPr>
      <w:numPr>
        <w:numId w:val="18"/>
      </w:numPr>
      <w:ind w:left="1440"/>
    </w:pPr>
  </w:style>
  <w:style w:type="paragraph" w:styleId="ListBullet5">
    <w:name w:val="List Bullet 5"/>
    <w:basedOn w:val="Normal"/>
    <w:pPr>
      <w:numPr>
        <w:numId w:val="19"/>
      </w:numPr>
      <w:ind w:left="1800"/>
    </w:pPr>
  </w:style>
  <w:style w:type="paragraph" w:customStyle="1" w:styleId="TableNormal1">
    <w:name w:val="Table Normal1"/>
    <w:basedOn w:val="TableItem"/>
    <w:rPr>
      <w:sz w:val="18"/>
    </w:rPr>
  </w:style>
  <w:style w:type="paragraph" w:customStyle="1" w:styleId="TableBullet1">
    <w:name w:val="Table Bullet 1"/>
    <w:basedOn w:val="TableNormal1"/>
    <w:autoRedefine/>
    <w:pPr>
      <w:numPr>
        <w:numId w:val="37"/>
      </w:numPr>
      <w:tabs>
        <w:tab w:val="left" w:pos="180"/>
      </w:tabs>
      <w:ind w:left="180" w:hanging="180"/>
    </w:pPr>
  </w:style>
  <w:style w:type="paragraph" w:customStyle="1" w:styleId="TableBullet2">
    <w:name w:val="Table Bullet 2"/>
    <w:basedOn w:val="TableBullet1"/>
    <w:pPr>
      <w:numPr>
        <w:numId w:val="35"/>
      </w:numPr>
      <w:ind w:left="367" w:hanging="180"/>
    </w:pPr>
  </w:style>
  <w:style w:type="character" w:customStyle="1" w:styleId="editorcommentcharacter">
    <w:name w:val="editor comment character"/>
    <w:rPr>
      <w:rFonts w:ascii="Courier New" w:hAnsi="Courier New"/>
      <w:color w:val="0000FF"/>
      <w:sz w:val="20"/>
    </w:rPr>
  </w:style>
  <w:style w:type="character" w:customStyle="1" w:styleId="BulletEmphasis">
    <w:name w:val="Bullet Emphasis"/>
    <w:rPr>
      <w:rFonts w:ascii="Arial" w:hAnsi="Arial"/>
      <w:b/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customStyle="1" w:styleId="SQL5">
    <w:name w:val="SQL 5"/>
    <w:basedOn w:val="Normal"/>
    <w:autoRedefine/>
    <w:pPr>
      <w:keepLines/>
      <w:tabs>
        <w:tab w:val="left" w:pos="72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5400"/>
        <w:tab w:val="left" w:pos="9360"/>
        <w:tab w:val="left" w:pos="9720"/>
      </w:tabs>
      <w:spacing w:before="0"/>
      <w:ind w:left="4320" w:hanging="1080"/>
    </w:pPr>
    <w:rPr>
      <w:rFonts w:ascii="Courier" w:hAnsi="Courier"/>
    </w:rPr>
  </w:style>
  <w:style w:type="paragraph" w:customStyle="1" w:styleId="TableBullet3">
    <w:name w:val="Table Bullet 3"/>
    <w:basedOn w:val="TableBullet2"/>
    <w:pPr>
      <w:numPr>
        <w:numId w:val="39"/>
      </w:numPr>
      <w:ind w:left="540" w:hanging="180"/>
    </w:pPr>
  </w:style>
  <w:style w:type="paragraph" w:styleId="BlockText">
    <w:name w:val="Block Text"/>
    <w:basedOn w:val="Normal"/>
    <w:pPr>
      <w:spacing w:before="480"/>
      <w:ind w:left="1440" w:right="907"/>
    </w:pPr>
    <w:rPr>
      <w:i/>
      <w:iCs/>
    </w:rPr>
  </w:style>
  <w:style w:type="character" w:customStyle="1" w:styleId="flex">
    <w:name w:val="flex"/>
    <w:basedOn w:val="DefaultParagraphFont"/>
    <w:rsid w:val="00626AFF"/>
  </w:style>
  <w:style w:type="paragraph" w:styleId="NormalWeb">
    <w:name w:val="Normal (Web)"/>
    <w:basedOn w:val="Normal"/>
    <w:uiPriority w:val="99"/>
    <w:unhideWhenUsed/>
    <w:rsid w:val="00626AFF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CA"/>
    </w:rPr>
  </w:style>
  <w:style w:type="character" w:styleId="Strong">
    <w:name w:val="Strong"/>
    <w:uiPriority w:val="22"/>
    <w:qFormat/>
    <w:rsid w:val="00626AFF"/>
    <w:rPr>
      <w:b/>
      <w:bCs/>
    </w:rPr>
  </w:style>
  <w:style w:type="character" w:styleId="HTMLCode">
    <w:name w:val="HTML Code"/>
    <w:uiPriority w:val="99"/>
    <w:unhideWhenUsed/>
    <w:rsid w:val="00626AF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626AF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6A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6AFF"/>
    <w:rPr>
      <w:rFonts w:ascii="Courier New" w:hAnsi="Courier New" w:cs="Courier New"/>
    </w:rPr>
  </w:style>
  <w:style w:type="character" w:customStyle="1" w:styleId="hljs-punctuation">
    <w:name w:val="hljs-punctuation"/>
    <w:basedOn w:val="DefaultParagraphFont"/>
    <w:rsid w:val="00626AFF"/>
  </w:style>
  <w:style w:type="character" w:customStyle="1" w:styleId="hljs-attr">
    <w:name w:val="hljs-attr"/>
    <w:basedOn w:val="DefaultParagraphFont"/>
    <w:rsid w:val="00626AFF"/>
  </w:style>
  <w:style w:type="character" w:customStyle="1" w:styleId="hljs-string">
    <w:name w:val="hljs-string"/>
    <w:basedOn w:val="DefaultParagraphFont"/>
    <w:rsid w:val="00626AFF"/>
  </w:style>
  <w:style w:type="character" w:customStyle="1" w:styleId="hljs-literal">
    <w:name w:val="hljs-literal"/>
    <w:basedOn w:val="DefaultParagraphFont"/>
    <w:rsid w:val="00626AFF"/>
  </w:style>
  <w:style w:type="character" w:customStyle="1" w:styleId="hljs-keyword">
    <w:name w:val="hljs-keyword"/>
    <w:basedOn w:val="DefaultParagraphFont"/>
    <w:rsid w:val="00626AFF"/>
  </w:style>
  <w:style w:type="character" w:customStyle="1" w:styleId="hljs-comment">
    <w:name w:val="hljs-comment"/>
    <w:basedOn w:val="DefaultParagraphFont"/>
    <w:rsid w:val="00626AFF"/>
  </w:style>
  <w:style w:type="character" w:customStyle="1" w:styleId="hljs-number">
    <w:name w:val="hljs-number"/>
    <w:basedOn w:val="DefaultParagraphFont"/>
    <w:rsid w:val="00626AFF"/>
  </w:style>
  <w:style w:type="character" w:customStyle="1" w:styleId="hljs-operator">
    <w:name w:val="hljs-operator"/>
    <w:basedOn w:val="DefaultParagraphFont"/>
    <w:rsid w:val="00626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MSOffice\Templates\GeneralSpecificationTypeDoc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GeneralSpecificationTypeDocTemplate.dot</Template>
  <TotalTime>2</TotalTime>
  <Pages>13</Pages>
  <Words>1931</Words>
  <Characters>11592</Characters>
  <Application>Microsoft Office Word</Application>
  <DocSecurity>0</DocSecurity>
  <Lines>373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&lt;Enter the title in Properties/Summary/Title&gt;</vt:lpstr>
    </vt:vector>
  </TitlesOfParts>
  <Company>QueryVision Technology Inc.</Company>
  <LinksUpToDate>false</LinksUpToDate>
  <CharactersWithSpaces>13168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Build a Profile Assembly Line</dc:title>
  <dc:subject>&lt;Enter doc. type in Properties/Summary/Subject&gt;</dc:subject>
  <dc:creator>Neil J. Thomson</dc:creator>
  <cp:keywords/>
  <dc:description>&lt;Enter the abstract in Properties/Summary/Comments&gt;</dc:description>
  <cp:lastModifiedBy>Neil Thomson</cp:lastModifiedBy>
  <cp:revision>1</cp:revision>
  <cp:lastPrinted>1997-03-14T23:27:00Z</cp:lastPrinted>
  <dcterms:created xsi:type="dcterms:W3CDTF">2025-11-19T05:14:00Z</dcterms:created>
  <dcterms:modified xsi:type="dcterms:W3CDTF">2025-11-19T05:16:00Z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DocID001</vt:lpwstr>
  </property>
  <property fmtid="{D5CDD505-2E9C-101B-9397-08002B2CF9AE}" pid="3" name="Status">
    <vt:lpwstr>Draft</vt:lpwstr>
  </property>
  <property fmtid="{D5CDD505-2E9C-101B-9397-08002B2CF9AE}" pid="4" name="RevisionNumber">
    <vt:lpwstr>1.0</vt:lpwstr>
  </property>
  <property fmtid="{D5CDD505-2E9C-101B-9397-08002B2CF9AE}" pid="5" name="GrammarlyDocumentId">
    <vt:lpwstr>e494954f-4bcd-4eea-9114-ce3552666888</vt:lpwstr>
  </property>
</Properties>
</file>