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F062" w14:textId="5A375084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244E7C">
        <w:rPr>
          <w:color w:val="993366"/>
          <w:sz w:val="36"/>
        </w:rPr>
        <w:fldChar w:fldCharType="begin"/>
      </w:r>
      <w:r w:rsidR="00244E7C">
        <w:rPr>
          <w:color w:val="993366"/>
          <w:sz w:val="36"/>
        </w:rPr>
        <w:instrText xml:space="preserve"> TITLE  "HATPro Developers Guide"  \* MERGEFORMAT </w:instrText>
      </w:r>
      <w:r w:rsidR="00244E7C">
        <w:rPr>
          <w:color w:val="993366"/>
          <w:sz w:val="36"/>
        </w:rPr>
        <w:fldChar w:fldCharType="separate"/>
      </w:r>
      <w:r w:rsidR="00C75B81">
        <w:rPr>
          <w:color w:val="993366"/>
          <w:sz w:val="36"/>
        </w:rPr>
        <w:t>HATPro Developers Guide</w:t>
      </w:r>
      <w:r w:rsidR="00244E7C">
        <w:rPr>
          <w:color w:val="993366"/>
          <w:sz w:val="36"/>
        </w:rPr>
        <w:fldChar w:fldCharType="end"/>
      </w:r>
    </w:p>
    <w:p w14:paraId="5553CFC5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64A87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0B568F30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12BFD704" w14:textId="2A667F0A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C75B81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3188A2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2F25DEEA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5AE580BC" w14:textId="451BDE69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C75B81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0191FE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61C78DC2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3F963C3E" w14:textId="2144F6A3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C75B81">
              <w:rPr>
                <w:b/>
                <w:noProof/>
              </w:rPr>
              <w:t>0000-00-00 0:00:00</w:t>
            </w:r>
            <w:r>
              <w:rPr>
                <w:b/>
              </w:rPr>
              <w:fldChar w:fldCharType="end"/>
            </w:r>
          </w:p>
        </w:tc>
      </w:tr>
      <w:tr w:rsidR="00755C90" w14:paraId="49CDD7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58DE3903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603E1C3A" w14:textId="0D71DA9D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C75B81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399DDD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78C5C293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55C675B1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7083B7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7848F9F4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22AA0B64" w14:textId="77777777" w:rsidR="00755C90" w:rsidRDefault="00755C90">
            <w:pPr>
              <w:rPr>
                <w:b/>
              </w:rPr>
            </w:pPr>
          </w:p>
        </w:tc>
      </w:tr>
    </w:tbl>
    <w:p w14:paraId="08291740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38CAE8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2B6DB1B7" w14:textId="77777777" w:rsidR="00755C90" w:rsidRDefault="00755C90">
            <w:r>
              <w:t>Abstract:</w:t>
            </w:r>
          </w:p>
          <w:p w14:paraId="2A478D8D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160E2C6C" w14:textId="1B5B2255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C75B81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5B4D0C96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3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3AEC7C90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bottom w:val="single" w:sz="12" w:space="0" w:color="000000"/>
            </w:tcBorders>
          </w:tcPr>
          <w:p w14:paraId="35E8CB3B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3EC97020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50DF3F5C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1F8E8E0E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331484B9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1D73731C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7113C7FE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Month" w:val="12"/>
                <w:attr w:name="Day" w:val="8"/>
                <w:attr w:name="Year" w:val="2004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1EEC5EC6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6CFCA360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353487F2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3B50277B" w14:textId="77777777" w:rsidR="00755C90" w:rsidRDefault="00755C90">
      <w:pPr>
        <w:sectPr w:rsidR="00755C90" w:rsidSect="00962AAE">
          <w:footerReference w:type="first" r:id="rId7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0D0767FD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4CAA9DC0" w14:textId="657A1BCB" w:rsidR="00C75B81" w:rsidRDefault="00755C90" w:rsidP="00C75B81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C75B81">
        <w:rPr>
          <w:noProof/>
        </w:rPr>
        <w:t>1.</w:t>
      </w:r>
      <w:r w:rsidR="00C75B81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C75B81">
        <w:rPr>
          <w:noProof/>
        </w:rPr>
        <w:t>Introduction</w:t>
      </w:r>
      <w:r w:rsidR="00C75B81">
        <w:rPr>
          <w:noProof/>
        </w:rPr>
        <w:tab/>
      </w:r>
      <w:r w:rsidR="00C75B81">
        <w:rPr>
          <w:noProof/>
        </w:rPr>
        <w:fldChar w:fldCharType="begin"/>
      </w:r>
      <w:r w:rsidR="00C75B81">
        <w:rPr>
          <w:noProof/>
        </w:rPr>
        <w:instrText xml:space="preserve"> PAGEREF _Toc213688745 \h </w:instrText>
      </w:r>
      <w:r w:rsidR="00C75B81">
        <w:rPr>
          <w:noProof/>
        </w:rPr>
      </w:r>
      <w:r w:rsidR="00C75B81">
        <w:rPr>
          <w:noProof/>
        </w:rPr>
        <w:fldChar w:fldCharType="separate"/>
      </w:r>
      <w:r w:rsidR="00C75B81">
        <w:rPr>
          <w:noProof/>
        </w:rPr>
        <w:t>1</w:t>
      </w:r>
      <w:r w:rsidR="00C75B81">
        <w:rPr>
          <w:noProof/>
        </w:rPr>
        <w:fldChar w:fldCharType="end"/>
      </w:r>
    </w:p>
    <w:p w14:paraId="4872B208" w14:textId="615CE854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324AA3B" w14:textId="606250FB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Repository Layout &amp; Toolchain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A384A8" w14:textId="6E5EAB0E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PUML Modeller’s Guide to $id and $ref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C24F82B" w14:textId="4A65341A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PUML Modeller’s Guide to </w:t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and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519357" w14:textId="58F0DE3C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What are </w:t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and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18E450D" w14:textId="7C083C1D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(schema identity URL)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9FBD265" w14:textId="3F828A3C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(a reference to another schema)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CC36240" w14:textId="64F9C164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Repository layout and how paths are derived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E9D313A" w14:textId="442440C8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How </w:t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is composed (with examples)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F766134" w14:textId="55B92487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Class schemas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B7BC75C" w14:textId="3A108CC8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 JSONs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69BC220" w14:textId="16623941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How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is composed (with examples)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733E2F" w14:textId="6436FD47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Referencing another </w:t>
      </w:r>
      <w:r w:rsidRPr="0010782F">
        <w:rPr>
          <w:bCs/>
          <w:noProof/>
        </w:rPr>
        <w:t>class</w:t>
      </w:r>
      <w:r>
        <w:rPr>
          <w:noProof/>
        </w:rPr>
        <w:t xml:space="preserve"> from a class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2574F3" w14:textId="7C1CB068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1.8.2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Referencing an </w:t>
      </w:r>
      <w:r w:rsidRPr="0010782F">
        <w:rPr>
          <w:bCs/>
          <w:noProof/>
        </w:rPr>
        <w:t>enum</w:t>
      </w:r>
      <w:r>
        <w:rPr>
          <w:noProof/>
        </w:rPr>
        <w:t xml:space="preserve"> from a class schema (two authoring styles)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049359" w14:textId="20F85F71" w:rsidR="00C75B81" w:rsidRDefault="00C75B81" w:rsidP="00C75B81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Authoring in </w:t>
      </w:r>
      <w:r w:rsidRPr="0010782F">
        <w:rPr>
          <w:rFonts w:ascii="Consolas" w:hAnsi="Consolas"/>
          <w:noProof/>
        </w:rPr>
        <w:t>.puml</w:t>
      </w:r>
      <w:r>
        <w:rPr>
          <w:noProof/>
        </w:rPr>
        <w:t xml:space="preserve"> — syntax specifics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95ADF4" w14:textId="7CBA81DA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1.9.1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SCHEMAHINTS</w:t>
      </w:r>
      <w:r>
        <w:rPr>
          <w:noProof/>
        </w:rPr>
        <w:t xml:space="preserve"> note block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33F1D58" w14:textId="1D7A2891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1.9.2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_genEnum</w:t>
      </w:r>
      <w:r>
        <w:rPr>
          <w:noProof/>
        </w:rPr>
        <w:t xml:space="preserve"> class convention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55792E" w14:textId="42708446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Worked example: TextEncodingEnum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516CD1A" w14:textId="23DC89FF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1.10.1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PUML (</w:t>
      </w:r>
      <w:r w:rsidRPr="0010782F">
        <w:rPr>
          <w:rFonts w:ascii="Consolas" w:hAnsi="Consolas"/>
          <w:noProof/>
        </w:rPr>
        <w:t>packages/core/puml/commonLib/TextEncodingEnum.puml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6C72DCB" w14:textId="3D36AA96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1.10.2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 JSON (generated)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34AC4C" w14:textId="74116C5D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1.10.3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Referencing it from a class (PUML)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C2BAA6" w14:textId="02810175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1.10.4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Resulting field in TechString.schema.json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7F4061" w14:textId="683E2C9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Validation checklist (quick)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D5AD6C" w14:textId="643061F6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8)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6AB617" w14:textId="1E0425A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SCHEMAHINTS — User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D8707E" w14:textId="35778AA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SCHEMAHINTS for </w:t>
      </w:r>
      <w:r w:rsidRPr="0010782F">
        <w:rPr>
          <w:rFonts w:ascii="Consolas" w:hAnsi="Consolas"/>
          <w:noProof/>
        </w:rPr>
        <w:t>generate-json-schema-from-puml.mjs</w:t>
      </w:r>
      <w:r>
        <w:rPr>
          <w:noProof/>
        </w:rPr>
        <w:t xml:space="preserve">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C605DF9" w14:textId="587B9322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020F3E" w14:textId="7FEF51FB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File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20FAC0C" w14:textId="10B4076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Root hints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47F8C2" w14:textId="4B54D51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Field hints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1F37B8" w14:textId="7616D257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Example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AA95075" w14:textId="0D317D4D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Schema Generator — User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805E57" w14:textId="34A5755F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Schema Generator — User Manual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3AFEE2D" w14:textId="41260D60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this does (and does not do)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F50DB2A" w14:textId="7242CA12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Quick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BF4912F" w14:textId="7CDEF12B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PowerShell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727105" w14:textId="44822744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Bash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66A875" w14:textId="58510328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File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594999" w14:textId="249E959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Authoring pattern (PUML)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695C28" w14:textId="4AB0B4C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Supported SCHEMAHINTS (root)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B0141D3" w14:textId="4440474C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How </w:t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and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work for CLASS SCHEMAS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470695" w14:textId="0D2B147E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formation (class </w:t>
      </w:r>
      <w:r w:rsidRPr="0010782F">
        <w:rPr>
          <w:rFonts w:ascii="Consolas" w:hAnsi="Consolas"/>
          <w:noProof/>
        </w:rPr>
        <w:t>.schema.json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1D44E2E" w14:textId="34F6CCED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to other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8C8228F" w14:textId="24C82255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to enums via </w:t>
      </w:r>
      <w:r w:rsidRPr="0010782F">
        <w:rPr>
          <w:rFonts w:ascii="Consolas" w:hAnsi="Consolas"/>
          <w:noProof/>
        </w:rPr>
        <w:t>enumDefine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E2BEB7" w14:textId="3BD2C41C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1.27.4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Anti-patterns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5BB2222" w14:textId="4473649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7196045" w14:textId="31F6C1C8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Example output (excerpt)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8F22D1" w14:textId="369120CC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Schema Generator —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537670C" w14:textId="49682F91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Schema Generator — Reference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978F6E6" w14:textId="3A41A0EF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Root-level directives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0A4B099" w14:textId="41EB1924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Field-level directives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917854C" w14:textId="21C53364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Path &amp; ID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661726D" w14:textId="3A22F251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lastRenderedPageBreak/>
        <w:t>1.35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enumFrom</w:t>
      </w:r>
      <w:r>
        <w:rPr>
          <w:noProof/>
        </w:rPr>
        <w:t xml:space="preserve"> (shorthand)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36F93D1" w14:textId="265A89D4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Debug 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A86990E" w14:textId="42E3F352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Pitfalls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8AAB004" w14:textId="49DC7F8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ENUMHINTS — User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72F3BBA" w14:textId="7BD686E6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 Generator — User Manual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A134A34" w14:textId="1BC5E85E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this does (and does not do)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1127B7D" w14:textId="70C8742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Quick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185900" w14:textId="3DBDDB1A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PowerShell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1B5919" w14:textId="737598A6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Bash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635F6E9" w14:textId="77672847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Authoring pattern (PUML)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F4E38E3" w14:textId="35B85064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Output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6E93A0D" w14:textId="0644F699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Guardrails (important)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C64D98B" w14:textId="22EE5A00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How </w:t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and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work for ENUMS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3FA74A6" w14:textId="5E8E37DA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formation (generated JSON file)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A59E543" w14:textId="021DE4FF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usage (in other schemas)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5BD16D4" w14:textId="625D2D1B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Anti-patterns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2219489" w14:textId="0AB69755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4C3D95" w14:textId="1C67B5DC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Examples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0E379F6" w14:textId="2C232B38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 Generator —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1CA9D85" w14:textId="4910EBA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 Generator — Reference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509D846" w14:textId="33947A1C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Keys supported inside </w:t>
      </w:r>
      <w:r w:rsidRPr="0010782F">
        <w:rPr>
          <w:rFonts w:ascii="Consolas" w:hAnsi="Consolas"/>
          <w:noProof/>
        </w:rPr>
        <w:t>enumDefine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5BAD0EB" w14:textId="18F7A9EF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Output JSON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AED98E5" w14:textId="37D3E8CB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10782F">
        <w:rPr>
          <w:rFonts w:ascii="Consolas" w:hAnsi="Consolas"/>
          <w:noProof/>
        </w:rPr>
        <w:t>$id</w:t>
      </w:r>
      <w:r>
        <w:rPr>
          <w:noProof/>
        </w:rPr>
        <w:t xml:space="preserve"> and </w:t>
      </w:r>
      <w:r w:rsidRPr="0010782F">
        <w:rPr>
          <w:rFonts w:ascii="Consolas" w:hAnsi="Consolas"/>
          <w:noProof/>
        </w:rPr>
        <w:t>$ref</w:t>
      </w:r>
      <w:r>
        <w:rPr>
          <w:noProof/>
        </w:rPr>
        <w:t xml:space="preserve"> (enum perspective)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80F54A4" w14:textId="445E153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Debug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F2F1468" w14:textId="4C665663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Common pitfalls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2ECB4C" w14:textId="4422C879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ENUMHINTS — Quick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A3A03A4" w14:textId="7463523E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ENUMHINTS for </w:t>
      </w:r>
      <w:r w:rsidRPr="0010782F">
        <w:rPr>
          <w:rFonts w:ascii="Consolas" w:hAnsi="Consolas"/>
          <w:noProof/>
        </w:rPr>
        <w:t>generate_json-enums-from-puml.mjs</w:t>
      </w:r>
      <w:r>
        <w:rPr>
          <w:noProof/>
        </w:rPr>
        <w:t xml:space="preserve"> (v1.2)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EAA8D08" w14:textId="242D7C0B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FF15FAB" w14:textId="15261295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Authoring pattern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9F0154F" w14:textId="507CDD4E" w:rsidR="00C75B81" w:rsidRDefault="00C75B81" w:rsidP="00C75B81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_genEnum convention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A6E7103" w14:textId="5BAC3705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1.59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Authoring guardrails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9F23690" w14:textId="1B8D837B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1.60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C240E2C" w14:textId="70E481AA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1.61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Validation &amp;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E40A259" w14:textId="3F16632C" w:rsidR="00C75B81" w:rsidRDefault="00C75B81" w:rsidP="00C75B81">
      <w:pPr>
        <w:pStyle w:val="TOC2"/>
        <w:numPr>
          <w:ilvl w:val="0"/>
          <w:numId w:val="0"/>
        </w:numPr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1.62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Appendix A — Encoding Policy (Summary)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_Toc213688831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1EE7A82" w14:textId="50A10D9E" w:rsidR="00755C90" w:rsidRDefault="00755C90">
      <w:pPr>
        <w:pStyle w:val="TOC1"/>
        <w:numPr>
          <w:ilvl w:val="0"/>
          <w:numId w:val="0"/>
        </w:numPr>
        <w:sectPr w:rsidR="00755C90" w:rsidSect="00962AAE">
          <w:headerReference w:type="default" r:id="rId8"/>
          <w:footerReference w:type="default" r:id="rId9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44DEA87D" w14:textId="77777777" w:rsidR="00755C90" w:rsidRDefault="00755C90">
      <w:pPr>
        <w:pStyle w:val="Heading1"/>
      </w:pPr>
      <w:bookmarkStart w:id="1" w:name="_Toc374863882"/>
      <w:bookmarkStart w:id="2" w:name="_Toc213688745"/>
      <w:r>
        <w:lastRenderedPageBreak/>
        <w:t>Introduction</w:t>
      </w:r>
      <w:bookmarkEnd w:id="1"/>
      <w:bookmarkEnd w:id="2"/>
    </w:p>
    <w:p w14:paraId="3FA39B89" w14:textId="77777777" w:rsidR="00244E7C" w:rsidRDefault="00244E7C" w:rsidP="00244E7C">
      <w:pPr>
        <w:pStyle w:val="BlockText"/>
      </w:pPr>
      <w:r>
        <w:rPr>
          <w:b/>
          <w:bCs/>
        </w:rPr>
        <w:t>Purpose:</w:t>
      </w:r>
      <w:r>
        <w:t xml:space="preserve"> Integrated reference for HATPro contributors — both new collaborators and experienced JSON Schema developers.</w:t>
      </w:r>
    </w:p>
    <w:p w14:paraId="0292B110" w14:textId="77777777" w:rsidR="00244E7C" w:rsidRDefault="00244E7C" w:rsidP="00244E7C">
      <w:pPr>
        <w:pStyle w:val="FirstParagraph"/>
      </w:pPr>
      <w:r>
        <w:t>This guide consolidates the modeller’s guide, SCHEMAHINTS/ENUMHINTS manuals, and generator user/reference docs into one navigable document. Use the Table of Contents to jump to what you need.</w:t>
      </w:r>
    </w:p>
    <w:p w14:paraId="0B583BF0" w14:textId="724215D7" w:rsidR="00C75B81" w:rsidRDefault="00C75B81" w:rsidP="00C75B81">
      <w:pPr>
        <w:pStyle w:val="Heading2"/>
      </w:pPr>
      <w:bookmarkStart w:id="3" w:name="_Toc213688746"/>
      <w:r>
        <w:t>Overview</w:t>
      </w:r>
      <w:bookmarkEnd w:id="3"/>
    </w:p>
    <w:p w14:paraId="53001551" w14:textId="77777777" w:rsidR="00C75B81" w:rsidRDefault="00C75B81" w:rsidP="00C75B81">
      <w:r>
        <w:t>HATPro uses PlantUML notes (</w:t>
      </w:r>
      <w:r>
        <w:rPr>
          <w:b/>
          <w:bCs/>
        </w:rPr>
        <w:t>SCHEMAHINTS</w:t>
      </w:r>
      <w:r>
        <w:t xml:space="preserve"> and </w:t>
      </w:r>
      <w:r>
        <w:rPr>
          <w:b/>
          <w:bCs/>
        </w:rPr>
        <w:t>ENUMHINTS</w:t>
      </w:r>
      <w:r>
        <w:t>) to generate JSON Schema and external Enum JSONs. Two generators are involved:</w:t>
      </w:r>
    </w:p>
    <w:p w14:paraId="453EA7EE" w14:textId="77777777" w:rsidR="00C75B81" w:rsidRDefault="00C75B81" w:rsidP="00C75B81">
      <w:pPr>
        <w:pStyle w:val="ListParagraph"/>
        <w:numPr>
          <w:ilvl w:val="0"/>
          <w:numId w:val="44"/>
        </w:numPr>
      </w:pPr>
      <w:r>
        <w:rPr>
          <w:rStyle w:val="VerbatimChar"/>
        </w:rPr>
        <w:t>generate-json-schema-from-puml.mjs</w:t>
      </w:r>
      <w:r>
        <w:t xml:space="preserve"> (class schemas only)</w:t>
      </w:r>
    </w:p>
    <w:p w14:paraId="0FBD37B2" w14:textId="77777777" w:rsidR="00C75B81" w:rsidRDefault="00C75B81" w:rsidP="00C75B81">
      <w:pPr>
        <w:pStyle w:val="ListParagraph"/>
        <w:numPr>
          <w:ilvl w:val="0"/>
          <w:numId w:val="44"/>
        </w:numPr>
      </w:pPr>
      <w:r>
        <w:rPr>
          <w:rStyle w:val="VerbatimChar"/>
        </w:rPr>
        <w:t>generate_json-enums-from-puml.mjs</w:t>
      </w:r>
      <w:r>
        <w:t xml:space="preserve"> (enum JSONs only)</w:t>
      </w:r>
    </w:p>
    <w:p w14:paraId="690E6028" w14:textId="77777777" w:rsidR="00C75B81" w:rsidRDefault="00C75B81" w:rsidP="00C75B81">
      <w:r>
        <w:t>The following sections provide modelling conventions, complete hint grammars, CLI usage, and troubleshooting.</w:t>
      </w:r>
    </w:p>
    <w:p w14:paraId="678BDD15" w14:textId="6C4CDB07" w:rsidR="00C75B81" w:rsidRDefault="00C75B81" w:rsidP="00C75B81">
      <w:pPr>
        <w:pStyle w:val="Heading2"/>
      </w:pPr>
      <w:bookmarkStart w:id="4" w:name="_Toc213688747"/>
      <w:r>
        <w:t>Repository Layout &amp; Toolchain</w:t>
      </w:r>
      <w:bookmarkEnd w:id="4"/>
    </w:p>
    <w:p w14:paraId="7BAD66D0" w14:textId="77777777" w:rsidR="00C75B81" w:rsidRDefault="00C75B81" w:rsidP="00C75B81">
      <w:pPr>
        <w:pStyle w:val="SourceCodeLanguage"/>
      </w:pPr>
    </w:p>
    <w:p w14:paraId="464E20E3" w14:textId="77777777" w:rsidR="00C75B81" w:rsidRDefault="00C75B81" w:rsidP="00C75B81">
      <w:pPr>
        <w:pStyle w:val="SourceCode"/>
      </w:pPr>
      <w:r>
        <w:t>packages/</w:t>
      </w:r>
    </w:p>
    <w:p w14:paraId="3E5090E3" w14:textId="77777777" w:rsidR="00C75B81" w:rsidRDefault="00C75B81" w:rsidP="00C75B81">
      <w:pPr>
        <w:pStyle w:val="SourceCode"/>
      </w:pPr>
      <w:r>
        <w:t xml:space="preserve">  &lt;segment&gt;/</w:t>
      </w:r>
    </w:p>
    <w:p w14:paraId="33D327F0" w14:textId="77777777" w:rsidR="00C75B81" w:rsidRDefault="00C75B81" w:rsidP="00C75B81">
      <w:pPr>
        <w:pStyle w:val="SourceCode"/>
      </w:pPr>
      <w:r>
        <w:t xml:space="preserve">    puml/&lt;subs&gt;/...            # authoring source</w:t>
      </w:r>
    </w:p>
    <w:p w14:paraId="46AFE300" w14:textId="77777777" w:rsidR="00C75B81" w:rsidRDefault="00C75B81" w:rsidP="00C75B81">
      <w:pPr>
        <w:pStyle w:val="SourceCode"/>
      </w:pPr>
      <w:r>
        <w:t xml:space="preserve">    json/</w:t>
      </w:r>
    </w:p>
    <w:p w14:paraId="64A45568" w14:textId="77777777" w:rsidR="00C75B81" w:rsidRDefault="00C75B81" w:rsidP="00C75B81">
      <w:pPr>
        <w:pStyle w:val="SourceCode"/>
      </w:pPr>
      <w:r>
        <w:t xml:space="preserve">      schemas/&lt;subs&gt;/...       # generated class schemas</w:t>
      </w:r>
    </w:p>
    <w:p w14:paraId="0F6D71E4" w14:textId="77777777" w:rsidR="00C75B81" w:rsidRDefault="00C75B81" w:rsidP="00C75B81">
      <w:pPr>
        <w:pStyle w:val="SourceCode"/>
      </w:pPr>
      <w:r>
        <w:t xml:space="preserve">      enums/&lt;subs&gt;/...         # generated JSON enums</w:t>
      </w:r>
    </w:p>
    <w:p w14:paraId="74B6FC03" w14:textId="77777777" w:rsidR="00C75B81" w:rsidRDefault="00C75B81" w:rsidP="00C75B81">
      <w:pPr>
        <w:pStyle w:val="SourceCode"/>
      </w:pPr>
      <w:r>
        <w:t>tools/</w:t>
      </w:r>
    </w:p>
    <w:p w14:paraId="2AEEE42B" w14:textId="77777777" w:rsidR="00C75B81" w:rsidRDefault="00C75B81" w:rsidP="00C75B81">
      <w:pPr>
        <w:pStyle w:val="SourceCode"/>
      </w:pPr>
      <w:r>
        <w:t xml:space="preserve">  generate-json-schema-from-puml.mjs</w:t>
      </w:r>
    </w:p>
    <w:p w14:paraId="29B420CF" w14:textId="77777777" w:rsidR="00C75B81" w:rsidRDefault="00C75B81" w:rsidP="00C75B81">
      <w:pPr>
        <w:pStyle w:val="SourceCode"/>
      </w:pPr>
      <w:r>
        <w:t xml:space="preserve">  generate_json-enums-from-puml.mjs</w:t>
      </w:r>
    </w:p>
    <w:p w14:paraId="7E5B8135" w14:textId="77777777" w:rsidR="00C75B81" w:rsidRDefault="00C75B81" w:rsidP="00C75B81">
      <w:r>
        <w:rPr>
          <w:b/>
          <w:bCs/>
        </w:rPr>
        <w:t>Base ID:</w:t>
      </w:r>
      <w:r>
        <w:t xml:space="preserve"> pass </w:t>
      </w:r>
      <w:r>
        <w:rPr>
          <w:rStyle w:val="VerbatimChar"/>
        </w:rPr>
        <w:t>--baseId https://schemas.example.org/hatpro/</w:t>
      </w:r>
      <w:r>
        <w:t xml:space="preserve"> (or your namespace).</w:t>
      </w:r>
    </w:p>
    <w:p w14:paraId="1778D08F" w14:textId="77777777" w:rsidR="00C75B81" w:rsidRDefault="00C75B81" w:rsidP="00C75B81">
      <w:pPr>
        <w:pBdr>
          <w:bottom w:val="single" w:sz="6" w:space="0" w:color="000000"/>
        </w:pBdr>
      </w:pPr>
    </w:p>
    <w:p w14:paraId="10E5ACA2" w14:textId="77777777" w:rsidR="00C75B81" w:rsidRDefault="00C75B81" w:rsidP="00C75B81"/>
    <w:p w14:paraId="561C7C8C" w14:textId="2FE4C234" w:rsidR="00C75B81" w:rsidRDefault="00C75B81" w:rsidP="00C75B81">
      <w:pPr>
        <w:pStyle w:val="Heading2"/>
      </w:pPr>
      <w:r>
        <w:t xml:space="preserve"> </w:t>
      </w:r>
      <w:bookmarkStart w:id="5" w:name="_Toc213688748"/>
      <w:r>
        <w:t>PUML Modeller’s Guide to $id and $ref</w:t>
      </w:r>
      <w:bookmarkEnd w:id="5"/>
    </w:p>
    <w:p w14:paraId="1DE2DB75" w14:textId="77777777" w:rsidR="00C75B81" w:rsidRDefault="00C75B81" w:rsidP="00C75B81">
      <w:pPr>
        <w:pStyle w:val="Heading2"/>
      </w:pPr>
      <w:bookmarkStart w:id="6" w:name="_Toc213688749"/>
      <w:r>
        <w:t xml:space="preserve">PUML Modeller’s Guide to </w:t>
      </w:r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 xml:space="preserve"> (v1.2)</w:t>
      </w:r>
      <w:bookmarkEnd w:id="6"/>
    </w:p>
    <w:p w14:paraId="2309CDC1" w14:textId="77777777" w:rsidR="00C75B81" w:rsidRDefault="00C75B81" w:rsidP="00C75B81">
      <w:r>
        <w:t xml:space="preserve">This guide explains </w:t>
      </w:r>
      <w:r>
        <w:rPr>
          <w:b/>
          <w:bCs/>
        </w:rPr>
        <w:t>what</w:t>
      </w:r>
      <w:r>
        <w:t xml:space="preserve"> </w:t>
      </w:r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 xml:space="preserve"> are, </w:t>
      </w:r>
      <w:r>
        <w:rPr>
          <w:b/>
          <w:bCs/>
        </w:rPr>
        <w:t>how</w:t>
      </w:r>
      <w:r>
        <w:t xml:space="preserve"> they’re composed in the HATPro repo, and </w:t>
      </w:r>
      <w:r>
        <w:rPr>
          <w:b/>
          <w:bCs/>
        </w:rPr>
        <w:t>exactly</w:t>
      </w:r>
      <w:r>
        <w:t xml:space="preserve"> how to author the corresponding hints in your </w:t>
      </w:r>
      <w:r>
        <w:rPr>
          <w:b/>
          <w:bCs/>
        </w:rPr>
        <w:t>PlantUML (</w:t>
      </w:r>
      <w:r>
        <w:rPr>
          <w:rStyle w:val="VerbatimChar"/>
          <w:b/>
          <w:bCs/>
        </w:rPr>
        <w:t>.puml</w:t>
      </w:r>
      <w:r>
        <w:rPr>
          <w:b/>
          <w:bCs/>
        </w:rPr>
        <w:t>)</w:t>
      </w:r>
      <w:r>
        <w:t xml:space="preserve"> files so the generators produce correct JSON Schema and Enum files.</w:t>
      </w:r>
    </w:p>
    <w:p w14:paraId="4A272C12" w14:textId="77777777" w:rsidR="00C75B81" w:rsidRDefault="00C75B81" w:rsidP="00C75B81">
      <w:pPr>
        <w:pStyle w:val="Quote"/>
      </w:pPr>
      <w:r>
        <w:t>Applies to:</w:t>
      </w:r>
    </w:p>
    <w:p w14:paraId="5BD288E7" w14:textId="77777777" w:rsidR="00C75B81" w:rsidRDefault="00C75B81" w:rsidP="00C75B81">
      <w:pPr>
        <w:pStyle w:val="Quote"/>
        <w:numPr>
          <w:ilvl w:val="0"/>
          <w:numId w:val="45"/>
        </w:numPr>
      </w:pPr>
      <w:r>
        <w:rPr>
          <w:rStyle w:val="VerbatimChar"/>
        </w:rPr>
        <w:t>generate-json-schema-from-puml.mjs</w:t>
      </w:r>
      <w:r>
        <w:t xml:space="preserve"> (class schemas only)</w:t>
      </w:r>
    </w:p>
    <w:p w14:paraId="36DAE201" w14:textId="77777777" w:rsidR="00C75B81" w:rsidRDefault="00C75B81" w:rsidP="00C75B81">
      <w:pPr>
        <w:pStyle w:val="Quote"/>
        <w:numPr>
          <w:ilvl w:val="0"/>
          <w:numId w:val="45"/>
        </w:numPr>
      </w:pPr>
      <w:r>
        <w:rPr>
          <w:rStyle w:val="VerbatimChar"/>
        </w:rPr>
        <w:lastRenderedPageBreak/>
        <w:t>generate_json-enums-from-puml.mjs</w:t>
      </w:r>
      <w:r>
        <w:t xml:space="preserve"> (enum JSONs only)</w:t>
      </w:r>
    </w:p>
    <w:p w14:paraId="061D2346" w14:textId="77777777" w:rsidR="00C75B81" w:rsidRDefault="00C75B81" w:rsidP="00C75B81">
      <w:pPr>
        <w:pBdr>
          <w:bottom w:val="single" w:sz="6" w:space="0" w:color="000000"/>
        </w:pBdr>
      </w:pPr>
    </w:p>
    <w:p w14:paraId="26DEDEEA" w14:textId="77777777" w:rsidR="00C75B81" w:rsidRDefault="00C75B81" w:rsidP="00C75B81"/>
    <w:p w14:paraId="4F1A9079" w14:textId="64872901" w:rsidR="00C75B81" w:rsidRDefault="00C75B81" w:rsidP="00C75B81">
      <w:pPr>
        <w:pStyle w:val="Heading2"/>
      </w:pPr>
      <w:bookmarkStart w:id="7" w:name="_Toc213688750"/>
      <w:r>
        <w:t xml:space="preserve">What are </w:t>
      </w:r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>?</w:t>
      </w:r>
      <w:bookmarkEnd w:id="7"/>
    </w:p>
    <w:p w14:paraId="49254726" w14:textId="77777777" w:rsidR="00C75B81" w:rsidRDefault="00C75B81" w:rsidP="00C75B81">
      <w:pPr>
        <w:pStyle w:val="Heading3"/>
      </w:pPr>
      <w:bookmarkStart w:id="8" w:name="_Toc213688751"/>
      <w:r>
        <w:rPr>
          <w:rStyle w:val="VerbatimChar"/>
        </w:rPr>
        <w:t>$id</w:t>
      </w:r>
      <w:r>
        <w:t xml:space="preserve"> (schema identity URL)</w:t>
      </w:r>
      <w:bookmarkEnd w:id="8"/>
    </w:p>
    <w:p w14:paraId="36276ACD" w14:textId="77777777" w:rsidR="00C75B81" w:rsidRDefault="00C75B81" w:rsidP="00C75B81">
      <w:pPr>
        <w:pStyle w:val="ListParagraph"/>
        <w:numPr>
          <w:ilvl w:val="0"/>
          <w:numId w:val="46"/>
        </w:numPr>
      </w:pPr>
      <w:r>
        <w:t xml:space="preserve">The canonical </w:t>
      </w:r>
      <w:r>
        <w:rPr>
          <w:b/>
          <w:bCs/>
        </w:rPr>
        <w:t>URL identifier</w:t>
      </w:r>
      <w:r>
        <w:t xml:space="preserve"> of a JSON Schema (class or enum).</w:t>
      </w:r>
    </w:p>
    <w:p w14:paraId="213906D4" w14:textId="77777777" w:rsidR="00C75B81" w:rsidRDefault="00C75B81" w:rsidP="00C75B81">
      <w:pPr>
        <w:pStyle w:val="ListParagraph"/>
        <w:numPr>
          <w:ilvl w:val="0"/>
          <w:numId w:val="46"/>
        </w:numPr>
      </w:pPr>
      <w:r>
        <w:t xml:space="preserve">Consumers should treat </w:t>
      </w:r>
      <w:r>
        <w:rPr>
          <w:rStyle w:val="VerbatimChar"/>
        </w:rPr>
        <w:t>$id</w:t>
      </w:r>
      <w:r>
        <w:t xml:space="preserve"> as the authoritative location of the document (used for resolution of relative refs and for linking).</w:t>
      </w:r>
    </w:p>
    <w:p w14:paraId="23C7AA04" w14:textId="77777777" w:rsidR="00C75B81" w:rsidRDefault="00C75B81" w:rsidP="00C75B81">
      <w:pPr>
        <w:pStyle w:val="ListParagraph"/>
        <w:numPr>
          <w:ilvl w:val="0"/>
          <w:numId w:val="46"/>
        </w:numPr>
      </w:pPr>
      <w:r>
        <w:t xml:space="preserve">In HATPro, </w:t>
      </w:r>
      <w:r>
        <w:rPr>
          <w:rStyle w:val="VerbatimChar"/>
        </w:rPr>
        <w:t>$id</w:t>
      </w:r>
      <w:r>
        <w:t xml:space="preserve"> is </w:t>
      </w:r>
      <w:r>
        <w:rPr>
          <w:b/>
          <w:bCs/>
        </w:rPr>
        <w:t>constructed</w:t>
      </w:r>
      <w:r>
        <w:t xml:space="preserve"> from a </w:t>
      </w:r>
      <w:r>
        <w:rPr>
          <w:b/>
          <w:bCs/>
        </w:rPr>
        <w:t xml:space="preserve">CLI </w:t>
      </w:r>
      <w:r>
        <w:rPr>
          <w:rStyle w:val="VerbatimChar"/>
          <w:b/>
          <w:bCs/>
        </w:rPr>
        <w:t>--baseId</w:t>
      </w:r>
      <w:r>
        <w:t xml:space="preserve"> plus a logical path derived from your file and class/enum identifiers.</w:t>
      </w:r>
    </w:p>
    <w:p w14:paraId="3DD21B5E" w14:textId="77777777" w:rsidR="00C75B81" w:rsidRDefault="00C75B81" w:rsidP="00C75B81">
      <w:pPr>
        <w:pStyle w:val="Heading3"/>
      </w:pPr>
      <w:bookmarkStart w:id="9" w:name="_Toc213688752"/>
      <w:r>
        <w:rPr>
          <w:rStyle w:val="VerbatimChar"/>
        </w:rPr>
        <w:t>$ref</w:t>
      </w:r>
      <w:r>
        <w:t xml:space="preserve"> (a reference to another schema)</w:t>
      </w:r>
      <w:bookmarkEnd w:id="9"/>
    </w:p>
    <w:p w14:paraId="4070BCAA" w14:textId="77777777" w:rsidR="00C75B81" w:rsidRDefault="00C75B81" w:rsidP="00C75B81">
      <w:pPr>
        <w:pStyle w:val="ListParagraph"/>
        <w:numPr>
          <w:ilvl w:val="0"/>
          <w:numId w:val="47"/>
        </w:numPr>
      </w:pPr>
      <w:r>
        <w:t xml:space="preserve">A </w:t>
      </w:r>
      <w:r>
        <w:rPr>
          <w:b/>
          <w:bCs/>
        </w:rPr>
        <w:t>pointer</w:t>
      </w:r>
      <w:r>
        <w:t xml:space="preserve"> from one schema to another.</w:t>
      </w:r>
    </w:p>
    <w:p w14:paraId="4002A597" w14:textId="77777777" w:rsidR="00C75B81" w:rsidRDefault="00C75B81" w:rsidP="00C75B81">
      <w:pPr>
        <w:pStyle w:val="ListParagraph"/>
        <w:numPr>
          <w:ilvl w:val="0"/>
          <w:numId w:val="47"/>
        </w:numPr>
      </w:pPr>
      <w:r>
        <w:t xml:space="preserve">Always points to a </w:t>
      </w:r>
      <w:r>
        <w:rPr>
          <w:b/>
          <w:bCs/>
        </w:rPr>
        <w:t>URL</w:t>
      </w:r>
      <w:r>
        <w:t xml:space="preserve"> (the target’s </w:t>
      </w:r>
      <w:r>
        <w:rPr>
          <w:rStyle w:val="VerbatimChar"/>
        </w:rPr>
        <w:t>$id</w:t>
      </w:r>
      <w:r>
        <w:t xml:space="preserve">). We </w:t>
      </w:r>
      <w:r>
        <w:rPr>
          <w:b/>
          <w:bCs/>
        </w:rPr>
        <w:t>do not</w:t>
      </w:r>
      <w:r>
        <w:t xml:space="preserve"> use disk paths in </w:t>
      </w:r>
      <w:r>
        <w:rPr>
          <w:rStyle w:val="VerbatimChar"/>
        </w:rPr>
        <w:t>$ref</w:t>
      </w:r>
      <w:r>
        <w:t>.</w:t>
      </w:r>
    </w:p>
    <w:p w14:paraId="409777E8" w14:textId="77777777" w:rsidR="00C75B81" w:rsidRDefault="00C75B81" w:rsidP="00C75B81">
      <w:pPr>
        <w:pStyle w:val="ListParagraph"/>
        <w:numPr>
          <w:ilvl w:val="0"/>
          <w:numId w:val="47"/>
        </w:numPr>
      </w:pPr>
      <w:r>
        <w:t>Typical uses:</w:t>
      </w:r>
    </w:p>
    <w:p w14:paraId="0DDFE842" w14:textId="77777777" w:rsidR="00C75B81" w:rsidRDefault="00C75B81" w:rsidP="00C75B81">
      <w:pPr>
        <w:pStyle w:val="ListParagraph"/>
        <w:numPr>
          <w:ilvl w:val="1"/>
          <w:numId w:val="47"/>
        </w:numPr>
      </w:pPr>
      <w:r>
        <w:t xml:space="preserve">A class field points to </w:t>
      </w:r>
      <w:r>
        <w:rPr>
          <w:b/>
          <w:bCs/>
        </w:rPr>
        <w:t>another class schema</w:t>
      </w:r>
      <w:r>
        <w:t xml:space="preserve">: </w:t>
      </w:r>
      <w:r>
        <w:rPr>
          <w:rStyle w:val="VerbatimChar"/>
        </w:rPr>
        <w:t>"$ref": "&lt;baseId&gt;seg/subs/Other.schema.json"</w:t>
      </w:r>
    </w:p>
    <w:p w14:paraId="61DDF1CF" w14:textId="77777777" w:rsidR="00C75B81" w:rsidRDefault="00C75B81" w:rsidP="00C75B81">
      <w:pPr>
        <w:pStyle w:val="ListParagraph"/>
        <w:numPr>
          <w:ilvl w:val="1"/>
          <w:numId w:val="47"/>
        </w:numPr>
      </w:pPr>
      <w:r>
        <w:t xml:space="preserve">A class field points to an </w:t>
      </w:r>
      <w:r>
        <w:rPr>
          <w:b/>
          <w:bCs/>
        </w:rPr>
        <w:t>enum JSON</w:t>
      </w:r>
      <w:r>
        <w:t xml:space="preserve">: </w:t>
      </w:r>
      <w:r>
        <w:rPr>
          <w:rStyle w:val="VerbatimChar"/>
        </w:rPr>
        <w:t>"$ref": "&lt;baseId&gt;seg/subs/Enum.json"</w:t>
      </w:r>
    </w:p>
    <w:p w14:paraId="1A927721" w14:textId="77777777" w:rsidR="00C75B81" w:rsidRDefault="00C75B81" w:rsidP="00C75B81">
      <w:pPr>
        <w:pBdr>
          <w:bottom w:val="single" w:sz="6" w:space="0" w:color="000000"/>
        </w:pBdr>
      </w:pPr>
    </w:p>
    <w:p w14:paraId="7FF0FA29" w14:textId="77777777" w:rsidR="00C75B81" w:rsidRDefault="00C75B81" w:rsidP="00C75B81"/>
    <w:p w14:paraId="5AB9FA8B" w14:textId="440A26A9" w:rsidR="00C75B81" w:rsidRDefault="00C75B81" w:rsidP="00C75B81">
      <w:pPr>
        <w:pStyle w:val="Heading2"/>
      </w:pPr>
      <w:bookmarkStart w:id="10" w:name="_Toc213688753"/>
      <w:r>
        <w:t>Repository layout and how paths are derived</w:t>
      </w:r>
      <w:bookmarkEnd w:id="10"/>
    </w:p>
    <w:p w14:paraId="2BCD85E2" w14:textId="77777777" w:rsidR="00C75B81" w:rsidRDefault="00C75B81" w:rsidP="00C75B81">
      <w:r>
        <w:rPr>
          <w:b/>
          <w:bCs/>
        </w:rPr>
        <w:t>Source (</w:t>
      </w:r>
      <w:r>
        <w:rPr>
          <w:rStyle w:val="VerbatimChar"/>
          <w:b/>
          <w:bCs/>
        </w:rPr>
        <w:t>.puml</w:t>
      </w:r>
      <w:r>
        <w:rPr>
          <w:b/>
          <w:bCs/>
        </w:rPr>
        <w:t>) location pattern:</w:t>
      </w:r>
    </w:p>
    <w:p w14:paraId="0695EB59" w14:textId="77777777" w:rsidR="00C75B81" w:rsidRDefault="00C75B81" w:rsidP="00C75B81">
      <w:pPr>
        <w:pStyle w:val="SourceCodeLanguage"/>
      </w:pPr>
    </w:p>
    <w:p w14:paraId="40726A4E" w14:textId="77777777" w:rsidR="00C75B81" w:rsidRDefault="00C75B81" w:rsidP="00C75B81">
      <w:pPr>
        <w:pStyle w:val="SourceCode"/>
      </w:pPr>
      <w:r>
        <w:t>packages/&lt;seg&gt;/puml/&lt;subs&gt;/&lt;File&gt;.puml</w:t>
      </w:r>
    </w:p>
    <w:p w14:paraId="00651C4A" w14:textId="77777777" w:rsidR="00C75B81" w:rsidRDefault="00C75B81" w:rsidP="00C75B81">
      <w:pPr>
        <w:pStyle w:val="ListParagraph"/>
        <w:numPr>
          <w:ilvl w:val="0"/>
          <w:numId w:val="48"/>
        </w:numPr>
      </w:pPr>
      <w:r>
        <w:rPr>
          <w:rStyle w:val="VerbatimChar"/>
        </w:rPr>
        <w:t>&lt;seg&gt;</w:t>
      </w:r>
      <w:r>
        <w:t xml:space="preserve"> is usually </w:t>
      </w:r>
      <w:r>
        <w:rPr>
          <w:rStyle w:val="VerbatimChar"/>
        </w:rPr>
        <w:t>core</w:t>
      </w:r>
      <w:r>
        <w:t xml:space="preserve">, </w:t>
      </w:r>
      <w:r>
        <w:rPr>
          <w:rStyle w:val="VerbatimChar"/>
        </w:rPr>
        <w:t>identity</w:t>
      </w:r>
      <w:r>
        <w:t xml:space="preserve">, </w:t>
      </w:r>
      <w:r>
        <w:rPr>
          <w:rStyle w:val="VerbatimChar"/>
        </w:rPr>
        <w:t>preferences</w:t>
      </w:r>
      <w:r>
        <w:t xml:space="preserve">, </w:t>
      </w:r>
      <w:r>
        <w:rPr>
          <w:rStyle w:val="VerbatimChar"/>
        </w:rPr>
        <w:t>support</w:t>
      </w:r>
      <w:r>
        <w:t>, etc.</w:t>
      </w:r>
    </w:p>
    <w:p w14:paraId="41FAF037" w14:textId="77777777" w:rsidR="00C75B81" w:rsidRDefault="00C75B81" w:rsidP="00C75B81">
      <w:pPr>
        <w:pStyle w:val="ListParagraph"/>
        <w:numPr>
          <w:ilvl w:val="0"/>
          <w:numId w:val="48"/>
        </w:numPr>
      </w:pPr>
      <w:r>
        <w:rPr>
          <w:rStyle w:val="VerbatimChar"/>
        </w:rPr>
        <w:t>&lt;subs&gt;</w:t>
      </w:r>
      <w:r>
        <w:t xml:space="preserve"> is one or more subfolders such as </w:t>
      </w:r>
      <w:r>
        <w:rPr>
          <w:rStyle w:val="VerbatimChar"/>
        </w:rPr>
        <w:t>commonLib</w:t>
      </w:r>
      <w:r>
        <w:t>.</w:t>
      </w:r>
    </w:p>
    <w:p w14:paraId="52DE43B3" w14:textId="77777777" w:rsidR="00C75B81" w:rsidRDefault="00C75B81" w:rsidP="00C75B81">
      <w:r>
        <w:rPr>
          <w:b/>
          <w:bCs/>
        </w:rPr>
        <w:t>Generated output locations:</w:t>
      </w:r>
    </w:p>
    <w:p w14:paraId="33D80A76" w14:textId="77777777" w:rsidR="00C75B81" w:rsidRDefault="00C75B81" w:rsidP="00C75B81">
      <w:pPr>
        <w:pStyle w:val="SourceCodeLanguage"/>
      </w:pPr>
    </w:p>
    <w:p w14:paraId="021621F2" w14:textId="77777777" w:rsidR="00C75B81" w:rsidRDefault="00C75B81" w:rsidP="00C75B81">
      <w:pPr>
        <w:pStyle w:val="SourceCode"/>
      </w:pPr>
      <w:r>
        <w:t>## Class schemas</w:t>
      </w:r>
    </w:p>
    <w:p w14:paraId="2620E28F" w14:textId="77777777" w:rsidR="00C75B81" w:rsidRDefault="00C75B81" w:rsidP="00C75B81">
      <w:pPr>
        <w:pStyle w:val="SourceCode"/>
      </w:pPr>
      <w:r>
        <w:t>packages/&lt;seg&gt;/json/schemas/&lt;subs&gt;/&lt;ClassName&gt;.schema.json</w:t>
      </w:r>
    </w:p>
    <w:p w14:paraId="56A050C8" w14:textId="77777777" w:rsidR="00C75B81" w:rsidRDefault="00C75B81" w:rsidP="00C75B81">
      <w:pPr>
        <w:pStyle w:val="SourceCode"/>
      </w:pPr>
    </w:p>
    <w:p w14:paraId="5F47E86A" w14:textId="77777777" w:rsidR="00C75B81" w:rsidRDefault="00C75B81" w:rsidP="00C75B81">
      <w:pPr>
        <w:pStyle w:val="SourceCode"/>
      </w:pPr>
      <w:r>
        <w:t>## Enum JSONs</w:t>
      </w:r>
    </w:p>
    <w:p w14:paraId="64AC0997" w14:textId="77777777" w:rsidR="00C75B81" w:rsidRDefault="00C75B81" w:rsidP="00C75B81">
      <w:pPr>
        <w:pStyle w:val="SourceCode"/>
      </w:pPr>
      <w:r>
        <w:lastRenderedPageBreak/>
        <w:t>packages/&lt;seg&gt;/json/enums/&lt;subs&gt;/&lt;EnumName&gt;.json  (or a custom targetPath)</w:t>
      </w:r>
    </w:p>
    <w:p w14:paraId="36F8D2F4" w14:textId="77777777" w:rsidR="00C75B81" w:rsidRDefault="00C75B81" w:rsidP="00C75B81">
      <w:r>
        <w:rPr>
          <w:b/>
          <w:bCs/>
        </w:rPr>
        <w:t>CLI base:</w:t>
      </w:r>
      <w:r>
        <w:t xml:space="preserve"> you must pass </w:t>
      </w:r>
      <w:r>
        <w:rPr>
          <w:rStyle w:val="VerbatimChar"/>
        </w:rPr>
        <w:t>--baseId</w:t>
      </w:r>
      <w:r>
        <w:t xml:space="preserve"> with a trailing slash, e.g.:</w:t>
      </w:r>
    </w:p>
    <w:p w14:paraId="02C1A01A" w14:textId="77777777" w:rsidR="00C75B81" w:rsidRDefault="00C75B81" w:rsidP="00C75B81">
      <w:pPr>
        <w:pStyle w:val="SourceCodeLanguage"/>
      </w:pPr>
    </w:p>
    <w:p w14:paraId="5927C788" w14:textId="77777777" w:rsidR="00C75B81" w:rsidRDefault="00C75B81" w:rsidP="00C75B81">
      <w:pPr>
        <w:pStyle w:val="SourceCode"/>
      </w:pPr>
      <w:r>
        <w:t>--baseId https://schemas.example.org/hatpro/</w:t>
      </w:r>
    </w:p>
    <w:p w14:paraId="661E8E30" w14:textId="77777777" w:rsidR="00C75B81" w:rsidRDefault="00C75B81" w:rsidP="00C75B81">
      <w:pPr>
        <w:pBdr>
          <w:bottom w:val="single" w:sz="6" w:space="0" w:color="000000"/>
        </w:pBdr>
      </w:pPr>
    </w:p>
    <w:p w14:paraId="3D41B9DA" w14:textId="77777777" w:rsidR="00C75B81" w:rsidRDefault="00C75B81" w:rsidP="00C75B81"/>
    <w:p w14:paraId="1D83C80C" w14:textId="654F75B5" w:rsidR="00C75B81" w:rsidRDefault="00C75B81" w:rsidP="00C75B81">
      <w:pPr>
        <w:pStyle w:val="Heading2"/>
      </w:pPr>
      <w:bookmarkStart w:id="11" w:name="_Toc213688754"/>
      <w:r>
        <w:t xml:space="preserve">How </w:t>
      </w:r>
      <w:r>
        <w:rPr>
          <w:rStyle w:val="VerbatimChar"/>
        </w:rPr>
        <w:t>$id</w:t>
      </w:r>
      <w:r>
        <w:t xml:space="preserve"> is composed (with examples)</w:t>
      </w:r>
      <w:bookmarkEnd w:id="11"/>
    </w:p>
    <w:p w14:paraId="639E44C1" w14:textId="54D7E982" w:rsidR="00C75B81" w:rsidRDefault="00C75B81" w:rsidP="00C75B81">
      <w:pPr>
        <w:pStyle w:val="Heading3"/>
      </w:pPr>
      <w:bookmarkStart w:id="12" w:name="_Toc213688755"/>
      <w:r>
        <w:t>Class schemas</w:t>
      </w:r>
      <w:bookmarkEnd w:id="12"/>
    </w:p>
    <w:p w14:paraId="49C09C7E" w14:textId="77777777" w:rsidR="00C75B81" w:rsidRDefault="00C75B81" w:rsidP="00C75B81">
      <w:r>
        <w:rPr>
          <w:b/>
          <w:bCs/>
        </w:rPr>
        <w:t>Formula:</w:t>
      </w:r>
    </w:p>
    <w:p w14:paraId="7D407BB1" w14:textId="77777777" w:rsidR="00C75B81" w:rsidRDefault="00C75B81" w:rsidP="00C75B81">
      <w:pPr>
        <w:pStyle w:val="SourceCodeLanguage"/>
      </w:pPr>
    </w:p>
    <w:p w14:paraId="2DD6210D" w14:textId="77777777" w:rsidR="00C75B81" w:rsidRDefault="00C75B81" w:rsidP="00C75B81">
      <w:pPr>
        <w:pStyle w:val="SourceCode"/>
      </w:pPr>
      <w:r>
        <w:t>$id = &lt;baseId&gt; + &lt;seg&gt;/&lt;subs&gt;/&lt;ClassName&gt;.schema.json</w:t>
      </w:r>
    </w:p>
    <w:p w14:paraId="0ABEAAFF" w14:textId="77777777" w:rsidR="00C75B81" w:rsidRDefault="00C75B81" w:rsidP="00C75B81">
      <w:r>
        <w:rPr>
          <w:b/>
          <w:bCs/>
        </w:rPr>
        <w:t>Example:</w:t>
      </w:r>
    </w:p>
    <w:p w14:paraId="4FB29FC0" w14:textId="77777777" w:rsidR="00C75B81" w:rsidRDefault="00C75B81" w:rsidP="00C75B81">
      <w:pPr>
        <w:pStyle w:val="ListParagraph"/>
        <w:numPr>
          <w:ilvl w:val="0"/>
          <w:numId w:val="49"/>
        </w:numPr>
      </w:pPr>
      <w:r>
        <w:t xml:space="preserve">PUML file: </w:t>
      </w:r>
      <w:r>
        <w:rPr>
          <w:rStyle w:val="VerbatimChar"/>
        </w:rPr>
        <w:t>packages/core/puml/commonLib/TechString.puml</w:t>
      </w:r>
    </w:p>
    <w:p w14:paraId="12A75B8D" w14:textId="77777777" w:rsidR="00C75B81" w:rsidRDefault="00C75B81" w:rsidP="00C75B81">
      <w:pPr>
        <w:pStyle w:val="ListParagraph"/>
        <w:numPr>
          <w:ilvl w:val="0"/>
          <w:numId w:val="49"/>
        </w:numPr>
      </w:pPr>
      <w:r>
        <w:t xml:space="preserve">Host class: </w:t>
      </w:r>
      <w:r>
        <w:rPr>
          <w:rStyle w:val="VerbatimChar"/>
        </w:rPr>
        <w:t>TechString</w:t>
      </w:r>
    </w:p>
    <w:p w14:paraId="396FD8AF" w14:textId="77777777" w:rsidR="00C75B81" w:rsidRDefault="00C75B81" w:rsidP="00C75B81">
      <w:pPr>
        <w:pStyle w:val="ListParagraph"/>
        <w:numPr>
          <w:ilvl w:val="0"/>
          <w:numId w:val="49"/>
        </w:numPr>
      </w:pPr>
      <w:r>
        <w:t xml:space="preserve">Base ID: </w:t>
      </w:r>
      <w:r>
        <w:rPr>
          <w:rStyle w:val="VerbatimChar"/>
        </w:rPr>
        <w:t>https://schemas.example.org/hatpro/</w:t>
      </w:r>
    </w:p>
    <w:p w14:paraId="12D88EB7" w14:textId="77777777" w:rsidR="00C75B81" w:rsidRDefault="00C75B81" w:rsidP="00C75B81">
      <w:pPr>
        <w:pStyle w:val="ListParagraph"/>
        <w:numPr>
          <w:ilvl w:val="0"/>
          <w:numId w:val="49"/>
        </w:numPr>
      </w:pPr>
      <w:r>
        <w:t xml:space="preserve">Resulting </w:t>
      </w:r>
      <w:r>
        <w:rPr>
          <w:rStyle w:val="VerbatimChar"/>
        </w:rPr>
        <w:t>$id</w:t>
      </w:r>
      <w:r>
        <w:t>:</w:t>
      </w:r>
    </w:p>
    <w:p w14:paraId="18E7AD7E" w14:textId="77777777" w:rsidR="00C75B81" w:rsidRDefault="00C75B81" w:rsidP="00C75B81">
      <w:pPr>
        <w:pStyle w:val="SourceCodeLanguage"/>
      </w:pPr>
    </w:p>
    <w:p w14:paraId="0AF7784B" w14:textId="77777777" w:rsidR="00C75B81" w:rsidRDefault="00C75B81" w:rsidP="00C75B81">
      <w:pPr>
        <w:pStyle w:val="SourceCode"/>
      </w:pPr>
      <w:r>
        <w:t>https://schemas.example.org/hatpro/core/commonLib/TechString.schema.json</w:t>
      </w:r>
    </w:p>
    <w:p w14:paraId="52CE8D97" w14:textId="0D79194A" w:rsidR="00C75B81" w:rsidRDefault="00C75B81" w:rsidP="00C75B81">
      <w:pPr>
        <w:pStyle w:val="Heading3"/>
      </w:pPr>
      <w:bookmarkStart w:id="13" w:name="_Toc213688756"/>
      <w:r>
        <w:t>Enum JSONs</w:t>
      </w:r>
      <w:bookmarkEnd w:id="13"/>
    </w:p>
    <w:p w14:paraId="591ACA79" w14:textId="77777777" w:rsidR="00C75B81" w:rsidRDefault="00C75B81" w:rsidP="00C75B81">
      <w:r>
        <w:rPr>
          <w:b/>
          <w:bCs/>
        </w:rPr>
        <w:t>Two ways to define the logical ID of an enum:</w:t>
      </w:r>
    </w:p>
    <w:p w14:paraId="73D65E05" w14:textId="77777777" w:rsidR="00C75B81" w:rsidRDefault="00C75B81" w:rsidP="00C75B81">
      <w:pPr>
        <w:pStyle w:val="ListParagraph"/>
        <w:numPr>
          <w:ilvl w:val="0"/>
          <w:numId w:val="50"/>
        </w:numPr>
      </w:pPr>
      <w:r>
        <w:t xml:space="preserve">With </w:t>
      </w:r>
      <w:r>
        <w:rPr>
          <w:rStyle w:val="VerbatimChar"/>
        </w:rPr>
        <w:t>enumId</w:t>
      </w:r>
      <w:r>
        <w:t xml:space="preserve"> (recommended v1.2 key)</w:t>
      </w:r>
    </w:p>
    <w:p w14:paraId="01E1CC66" w14:textId="77777777" w:rsidR="00C75B81" w:rsidRDefault="00C75B81" w:rsidP="00C75B81">
      <w:pPr>
        <w:pStyle w:val="SourceCodeLanguage"/>
      </w:pPr>
    </w:p>
    <w:p w14:paraId="4E6B0BCB" w14:textId="77777777" w:rsidR="00C75B81" w:rsidRDefault="00C75B81" w:rsidP="00C75B81">
      <w:pPr>
        <w:pStyle w:val="SourceCode"/>
      </w:pPr>
      <w:r>
        <w:t>$id = &lt;baseId&gt; + enumId + ".json"</w:t>
      </w:r>
    </w:p>
    <w:p w14:paraId="7BB04110" w14:textId="77777777" w:rsidR="00C75B81" w:rsidRDefault="00C75B81" w:rsidP="00C75B81">
      <w:r>
        <w:t>Example:</w:t>
      </w:r>
    </w:p>
    <w:p w14:paraId="33BCFD3F" w14:textId="77777777" w:rsidR="00C75B81" w:rsidRDefault="00C75B81" w:rsidP="00C75B81">
      <w:pPr>
        <w:pStyle w:val="SourceCodeLanguage"/>
      </w:pPr>
    </w:p>
    <w:p w14:paraId="744C2C3B" w14:textId="77777777" w:rsidR="00C75B81" w:rsidRDefault="00C75B81" w:rsidP="00C75B81">
      <w:pPr>
        <w:pStyle w:val="SourceCode"/>
      </w:pPr>
      <w:r>
        <w:t>enumId: /core/commonLib/TextEncodingEnum</w:t>
      </w:r>
    </w:p>
    <w:p w14:paraId="2949C52D" w14:textId="77777777" w:rsidR="00C75B81" w:rsidRDefault="00C75B81" w:rsidP="00C75B81">
      <w:pPr>
        <w:pStyle w:val="SourceCode"/>
      </w:pPr>
      <w:r>
        <w:t>→ $id = https://schemas.example.org/hatpro/core/commonLib/TextEncodingEnum.json</w:t>
      </w:r>
    </w:p>
    <w:p w14:paraId="0E1E1F00" w14:textId="77777777" w:rsidR="00C75B81" w:rsidRDefault="00C75B81" w:rsidP="00C75B81">
      <w:pPr>
        <w:pStyle w:val="ListParagraph"/>
        <w:numPr>
          <w:ilvl w:val="0"/>
          <w:numId w:val="50"/>
        </w:numPr>
      </w:pPr>
      <w:r>
        <w:t xml:space="preserve">Legacy </w:t>
      </w:r>
      <w:r>
        <w:rPr>
          <w:rStyle w:val="VerbatimChar"/>
        </w:rPr>
        <w:t>path</w:t>
      </w:r>
      <w:r>
        <w:t xml:space="preserve"> (supported for backward compatibility)</w:t>
      </w:r>
    </w:p>
    <w:p w14:paraId="3497F9B3" w14:textId="77777777" w:rsidR="00C75B81" w:rsidRDefault="00C75B81" w:rsidP="00C75B81">
      <w:pPr>
        <w:pStyle w:val="SourceCodeLanguage"/>
      </w:pPr>
    </w:p>
    <w:p w14:paraId="4553126E" w14:textId="77777777" w:rsidR="00C75B81" w:rsidRDefault="00C75B81" w:rsidP="00C75B81">
      <w:pPr>
        <w:pStyle w:val="SourceCode"/>
      </w:pPr>
      <w:r>
        <w:t>path: /core/commonLib/TextEncodingEnum</w:t>
      </w:r>
    </w:p>
    <w:p w14:paraId="1EF6EDF7" w14:textId="77777777" w:rsidR="00C75B81" w:rsidRDefault="00C75B81" w:rsidP="00C75B81">
      <w:pPr>
        <w:pStyle w:val="SourceCode"/>
      </w:pPr>
      <w:r>
        <w:t>→ same $id as above</w:t>
      </w:r>
    </w:p>
    <w:p w14:paraId="0213D4B5" w14:textId="77777777" w:rsidR="00C75B81" w:rsidRDefault="00C75B81" w:rsidP="00C75B81">
      <w:r>
        <w:rPr>
          <w:b/>
          <w:bCs/>
        </w:rPr>
        <w:t>Output filename &amp; folder:</w:t>
      </w:r>
    </w:p>
    <w:p w14:paraId="4DD3CB2A" w14:textId="77777777" w:rsidR="00C75B81" w:rsidRDefault="00C75B81" w:rsidP="00C75B81">
      <w:pPr>
        <w:pStyle w:val="ListParagraph"/>
        <w:numPr>
          <w:ilvl w:val="0"/>
          <w:numId w:val="51"/>
        </w:numPr>
      </w:pPr>
      <w:r>
        <w:t xml:space="preserve">If you specify </w:t>
      </w:r>
      <w:r>
        <w:rPr>
          <w:rStyle w:val="VerbatimChar"/>
        </w:rPr>
        <w:t>targetPath: /core/json/enums/commonLib/TextEncodingEnum</w:t>
      </w:r>
      <w:r>
        <w:t xml:space="preserve"> you get:</w:t>
      </w:r>
    </w:p>
    <w:p w14:paraId="5125F8EE" w14:textId="77777777" w:rsidR="00C75B81" w:rsidRDefault="00C75B81" w:rsidP="00C75B81">
      <w:pPr>
        <w:pStyle w:val="SourceCodeLanguage"/>
      </w:pPr>
    </w:p>
    <w:p w14:paraId="38CB97CE" w14:textId="77777777" w:rsidR="00C75B81" w:rsidRDefault="00C75B81" w:rsidP="00C75B81">
      <w:pPr>
        <w:pStyle w:val="SourceCode"/>
      </w:pPr>
      <w:r>
        <w:t>packages/core/json/enums/commonLib/TextEncodingEnum.json</w:t>
      </w:r>
    </w:p>
    <w:p w14:paraId="758B8F67" w14:textId="77777777" w:rsidR="00C75B81" w:rsidRDefault="00C75B81" w:rsidP="00C75B81">
      <w:pPr>
        <w:pStyle w:val="ListParagraph"/>
        <w:numPr>
          <w:ilvl w:val="0"/>
          <w:numId w:val="52"/>
        </w:numPr>
      </w:pPr>
      <w:r>
        <w:t xml:space="preserve">If </w:t>
      </w:r>
      <w:r>
        <w:rPr>
          <w:b/>
          <w:bCs/>
        </w:rPr>
        <w:t>no</w:t>
      </w:r>
      <w:r>
        <w:t xml:space="preserve"> </w:t>
      </w:r>
      <w:r>
        <w:rPr>
          <w:rStyle w:val="VerbatimChar"/>
        </w:rPr>
        <w:t>targetPath</w:t>
      </w:r>
      <w:r>
        <w:t xml:space="preserve"> is given, generator derives the default from </w:t>
      </w:r>
      <w:r>
        <w:rPr>
          <w:rStyle w:val="VerbatimChar"/>
        </w:rPr>
        <w:t>enumId</w:t>
      </w:r>
      <w:r>
        <w:t>:</w:t>
      </w:r>
    </w:p>
    <w:p w14:paraId="06094CE5" w14:textId="77777777" w:rsidR="00C75B81" w:rsidRDefault="00C75B81" w:rsidP="00C75B81">
      <w:pPr>
        <w:pStyle w:val="SourceCodeLanguage"/>
      </w:pPr>
    </w:p>
    <w:p w14:paraId="2DD7A504" w14:textId="77777777" w:rsidR="00C75B81" w:rsidRDefault="00C75B81" w:rsidP="00C75B81">
      <w:pPr>
        <w:pStyle w:val="SourceCode"/>
      </w:pPr>
      <w:r>
        <w:t>packages/&lt;seg&gt;/json/enums/&lt;subs&gt;/&lt;EnumName&gt;.json</w:t>
      </w:r>
    </w:p>
    <w:p w14:paraId="44E24A4B" w14:textId="77777777" w:rsidR="00C75B81" w:rsidRDefault="00C75B81" w:rsidP="00C75B81">
      <w:pPr>
        <w:pBdr>
          <w:bottom w:val="single" w:sz="6" w:space="0" w:color="000000"/>
        </w:pBdr>
      </w:pPr>
    </w:p>
    <w:p w14:paraId="3848EFCB" w14:textId="77777777" w:rsidR="00C75B81" w:rsidRDefault="00C75B81" w:rsidP="00C75B81"/>
    <w:p w14:paraId="612422B3" w14:textId="155B7675" w:rsidR="00C75B81" w:rsidRDefault="00C75B81" w:rsidP="00C75B81">
      <w:pPr>
        <w:pStyle w:val="Heading2"/>
      </w:pPr>
      <w:bookmarkStart w:id="14" w:name="_Toc213688757"/>
      <w:r>
        <w:t xml:space="preserve">How </w:t>
      </w:r>
      <w:r>
        <w:rPr>
          <w:rStyle w:val="VerbatimChar"/>
        </w:rPr>
        <w:t>$ref</w:t>
      </w:r>
      <w:r>
        <w:t xml:space="preserve"> is composed (with examples)</w:t>
      </w:r>
      <w:bookmarkEnd w:id="14"/>
    </w:p>
    <w:p w14:paraId="425412B5" w14:textId="15684B4B" w:rsidR="00C75B81" w:rsidRDefault="00C75B81" w:rsidP="00C75B81">
      <w:pPr>
        <w:pStyle w:val="Heading3"/>
      </w:pPr>
      <w:bookmarkStart w:id="15" w:name="_Toc213688758"/>
      <w:r>
        <w:t xml:space="preserve">Referencing another </w:t>
      </w:r>
      <w:r>
        <w:rPr>
          <w:bCs/>
        </w:rPr>
        <w:t>class</w:t>
      </w:r>
      <w:r>
        <w:t xml:space="preserve"> from a class schema</w:t>
      </w:r>
      <w:bookmarkEnd w:id="15"/>
    </w:p>
    <w:p w14:paraId="2E5E6FE3" w14:textId="77777777" w:rsidR="00C75B81" w:rsidRDefault="00C75B81" w:rsidP="00C75B81">
      <w:r>
        <w:t xml:space="preserve">In your PUML </w:t>
      </w:r>
      <w:r>
        <w:rPr>
          <w:rStyle w:val="VerbatimChar"/>
        </w:rPr>
        <w:t>SCHEMAHINTS</w:t>
      </w:r>
      <w:r>
        <w:t>:</w:t>
      </w:r>
    </w:p>
    <w:p w14:paraId="77F731E6" w14:textId="77777777" w:rsidR="00C75B81" w:rsidRDefault="00C75B81" w:rsidP="00C75B81">
      <w:pPr>
        <w:pStyle w:val="SourceCodeLanguage"/>
      </w:pPr>
      <w:r>
        <w:t>yaml</w:t>
      </w:r>
    </w:p>
    <w:p w14:paraId="61424DF9" w14:textId="77777777" w:rsidR="00C75B81" w:rsidRDefault="00C75B81" w:rsidP="00C75B81">
      <w:pPr>
        <w:pStyle w:val="SourceCode"/>
      </w:pPr>
      <w:r>
        <w:t>field travelerName:</w:t>
      </w:r>
    </w:p>
    <w:p w14:paraId="47B62864" w14:textId="77777777" w:rsidR="00C75B81" w:rsidRDefault="00C75B81" w:rsidP="00C75B81">
      <w:pPr>
        <w:pStyle w:val="SourceCode"/>
      </w:pPr>
      <w:r>
        <w:t xml:space="preserve">  $ref: /identity/commonLib/TravelerName</w:t>
      </w:r>
    </w:p>
    <w:p w14:paraId="3238637D" w14:textId="77777777" w:rsidR="00C75B81" w:rsidRDefault="00C75B81" w:rsidP="00C75B81">
      <w:r>
        <w:t>Generated JSON Schema field:</w:t>
      </w:r>
    </w:p>
    <w:p w14:paraId="384D801D" w14:textId="77777777" w:rsidR="00C75B81" w:rsidRDefault="00C75B81" w:rsidP="00C75B81">
      <w:pPr>
        <w:pStyle w:val="SourceCodeLanguage"/>
      </w:pPr>
      <w:r>
        <w:t>json</w:t>
      </w:r>
    </w:p>
    <w:p w14:paraId="103899E0" w14:textId="77777777" w:rsidR="00C75B81" w:rsidRDefault="00C75B81" w:rsidP="00C75B81">
      <w:pPr>
        <w:pStyle w:val="SourceCode"/>
      </w:pPr>
      <w:r>
        <w:t>{ "$ref": "https://schemas.example.org/hatpro/identity/commonLib/TravelerName.schema.json" }</w:t>
      </w:r>
    </w:p>
    <w:p w14:paraId="6673E8D6" w14:textId="555C5785" w:rsidR="00C75B81" w:rsidRDefault="00C75B81" w:rsidP="00C75B81">
      <w:pPr>
        <w:pStyle w:val="Heading3"/>
      </w:pPr>
      <w:bookmarkStart w:id="16" w:name="_Toc213688759"/>
      <w:r>
        <w:t xml:space="preserve">Referencing an </w:t>
      </w:r>
      <w:r>
        <w:rPr>
          <w:bCs/>
        </w:rPr>
        <w:t>enum</w:t>
      </w:r>
      <w:r>
        <w:t xml:space="preserve"> from a class schema (two authoring styles)</w:t>
      </w:r>
      <w:bookmarkEnd w:id="16"/>
    </w:p>
    <w:p w14:paraId="07B83801" w14:textId="77777777" w:rsidR="00C75B81" w:rsidRDefault="00C75B81" w:rsidP="00C75B81">
      <w:r>
        <w:rPr>
          <w:b/>
          <w:bCs/>
        </w:rPr>
        <w:t xml:space="preserve">A) </w:t>
      </w:r>
      <w:r>
        <w:rPr>
          <w:rStyle w:val="VerbatimChar"/>
          <w:b/>
          <w:bCs/>
        </w:rPr>
        <w:t>enumFrom</w:t>
      </w:r>
      <w:r>
        <w:rPr>
          <w:b/>
          <w:bCs/>
        </w:rPr>
        <w:t xml:space="preserve"> (shorthand, reference only)</w:t>
      </w:r>
    </w:p>
    <w:p w14:paraId="4149452C" w14:textId="77777777" w:rsidR="00C75B81" w:rsidRDefault="00C75B81" w:rsidP="00C75B81">
      <w:pPr>
        <w:pStyle w:val="SourceCodeLanguage"/>
      </w:pPr>
      <w:r>
        <w:t>yaml</w:t>
      </w:r>
    </w:p>
    <w:p w14:paraId="32EF756A" w14:textId="77777777" w:rsidR="00C75B81" w:rsidRDefault="00C75B81" w:rsidP="00C75B81">
      <w:pPr>
        <w:pStyle w:val="SourceCode"/>
      </w:pPr>
      <w:r>
        <w:t>field encoding:</w:t>
      </w:r>
    </w:p>
    <w:p w14:paraId="2778217A" w14:textId="77777777" w:rsidR="00C75B81" w:rsidRDefault="00C75B81" w:rsidP="00C75B81">
      <w:pPr>
        <w:pStyle w:val="SourceCode"/>
      </w:pPr>
      <w:r>
        <w:t xml:space="preserve">  enumFrom: /core/commonLib/TextEncodingEnum</w:t>
      </w:r>
    </w:p>
    <w:p w14:paraId="46A9011D" w14:textId="77777777" w:rsidR="00C75B81" w:rsidRDefault="00C75B81" w:rsidP="00C75B81">
      <w:r>
        <w:t>Generated JSON Schema field:</w:t>
      </w:r>
    </w:p>
    <w:p w14:paraId="5C9C8D6D" w14:textId="77777777" w:rsidR="00C75B81" w:rsidRDefault="00C75B81" w:rsidP="00C75B81">
      <w:pPr>
        <w:pStyle w:val="SourceCodeLanguage"/>
      </w:pPr>
      <w:r>
        <w:t>json</w:t>
      </w:r>
    </w:p>
    <w:p w14:paraId="7CEA6AE8" w14:textId="77777777" w:rsidR="00C75B81" w:rsidRDefault="00C75B81" w:rsidP="00C75B81">
      <w:pPr>
        <w:pStyle w:val="SourceCode"/>
      </w:pPr>
      <w:r>
        <w:lastRenderedPageBreak/>
        <w:t>{ "$ref": "https://schemas.example.org/hatpro/core/commonLib/TextEncodingEnum.json" }</w:t>
      </w:r>
    </w:p>
    <w:p w14:paraId="48143E17" w14:textId="77777777" w:rsidR="00C75B81" w:rsidRDefault="00C75B81" w:rsidP="00C75B81">
      <w:pPr>
        <w:pStyle w:val="Quote"/>
      </w:pPr>
      <w:r>
        <w:t>Use when the enum JSON already exists (no emission by the Schema Generator).</w:t>
      </w:r>
    </w:p>
    <w:p w14:paraId="4B9EE347" w14:textId="77777777" w:rsidR="00C75B81" w:rsidRDefault="00C75B81" w:rsidP="00C75B81">
      <w:r>
        <w:rPr>
          <w:b/>
          <w:bCs/>
        </w:rPr>
        <w:t xml:space="preserve">B) </w:t>
      </w:r>
      <w:r>
        <w:rPr>
          <w:rStyle w:val="VerbatimChar"/>
          <w:b/>
          <w:bCs/>
        </w:rPr>
        <w:t>enumDefine</w:t>
      </w:r>
      <w:r>
        <w:rPr>
          <w:b/>
          <w:bCs/>
        </w:rPr>
        <w:t xml:space="preserve"> (full, can carry values &amp; metadata)</w:t>
      </w:r>
    </w:p>
    <w:p w14:paraId="2981FC5A" w14:textId="77777777" w:rsidR="00C75B81" w:rsidRDefault="00C75B81" w:rsidP="00C75B81">
      <w:pPr>
        <w:pStyle w:val="SourceCodeLanguage"/>
      </w:pPr>
      <w:r>
        <w:t>yaml</w:t>
      </w:r>
    </w:p>
    <w:p w14:paraId="7ABACF33" w14:textId="77777777" w:rsidR="00C75B81" w:rsidRDefault="00C75B81" w:rsidP="00C75B81">
      <w:pPr>
        <w:pStyle w:val="SourceCode"/>
      </w:pPr>
      <w:r>
        <w:t>field encoding:</w:t>
      </w:r>
    </w:p>
    <w:p w14:paraId="6BABD4CE" w14:textId="77777777" w:rsidR="00C75B81" w:rsidRDefault="00C75B81" w:rsidP="00C75B81">
      <w:pPr>
        <w:pStyle w:val="SourceCode"/>
      </w:pPr>
      <w:r>
        <w:t xml:space="preserve">  enumDefine:</w:t>
      </w:r>
    </w:p>
    <w:p w14:paraId="3A0FD7A6" w14:textId="77777777" w:rsidR="00C75B81" w:rsidRDefault="00C75B81" w:rsidP="00C75B81">
      <w:pPr>
        <w:pStyle w:val="SourceCode"/>
      </w:pPr>
      <w:r>
        <w:t xml:space="preserve">    enumId: /core/commonLib/TextEncodingEnum</w:t>
      </w:r>
    </w:p>
    <w:p w14:paraId="0CD0DC0A" w14:textId="77777777" w:rsidR="00C75B81" w:rsidRDefault="00C75B81" w:rsidP="00C75B81">
      <w:pPr>
        <w:pStyle w:val="SourceCode"/>
      </w:pPr>
      <w:r>
        <w:t xml:space="preserve">    # ... optionally title, type, enum values, etc. (used by the Enum Generator)</w:t>
      </w:r>
    </w:p>
    <w:p w14:paraId="43963237" w14:textId="77777777" w:rsidR="00C75B81" w:rsidRDefault="00C75B81" w:rsidP="00C75B81">
      <w:r>
        <w:t>Generated JSON Schema field (same as shorthand):</w:t>
      </w:r>
    </w:p>
    <w:p w14:paraId="741145DD" w14:textId="77777777" w:rsidR="00C75B81" w:rsidRDefault="00C75B81" w:rsidP="00C75B81">
      <w:pPr>
        <w:pStyle w:val="SourceCodeLanguage"/>
      </w:pPr>
      <w:r>
        <w:t>json</w:t>
      </w:r>
    </w:p>
    <w:p w14:paraId="55B21FFA" w14:textId="77777777" w:rsidR="00C75B81" w:rsidRDefault="00C75B81" w:rsidP="00C75B81">
      <w:pPr>
        <w:pStyle w:val="SourceCode"/>
      </w:pPr>
      <w:r>
        <w:t>{ "$ref": "https://schemas.example.org/hatpro/core/commonLib/TextEncodingEnum.json" }</w:t>
      </w:r>
    </w:p>
    <w:p w14:paraId="2D819ADB" w14:textId="77777777" w:rsidR="00C75B81" w:rsidRDefault="00C75B81" w:rsidP="00C75B81">
      <w:pPr>
        <w:pStyle w:val="Quote"/>
      </w:pPr>
      <w:r>
        <w:t xml:space="preserve">The </w:t>
      </w:r>
      <w:r>
        <w:rPr>
          <w:b/>
          <w:bCs/>
        </w:rPr>
        <w:t>Schema Generator</w:t>
      </w:r>
      <w:r>
        <w:t xml:space="preserve"> never writes enum files. Run the </w:t>
      </w:r>
      <w:r>
        <w:rPr>
          <w:b/>
          <w:bCs/>
        </w:rPr>
        <w:t>Enum Generator</w:t>
      </w:r>
      <w:r>
        <w:t xml:space="preserve"> to emit the JSON for the enum if it doesn’t exist yet.</w:t>
      </w:r>
    </w:p>
    <w:p w14:paraId="601E7FA6" w14:textId="77777777" w:rsidR="00C75B81" w:rsidRDefault="00C75B81" w:rsidP="00C75B81">
      <w:pPr>
        <w:pBdr>
          <w:bottom w:val="single" w:sz="6" w:space="0" w:color="000000"/>
        </w:pBdr>
      </w:pPr>
    </w:p>
    <w:p w14:paraId="0D13F713" w14:textId="77777777" w:rsidR="00C75B81" w:rsidRDefault="00C75B81" w:rsidP="00C75B81"/>
    <w:p w14:paraId="51FA395E" w14:textId="287A1DBC" w:rsidR="00C75B81" w:rsidRDefault="00C75B81" w:rsidP="00C75B81">
      <w:pPr>
        <w:pStyle w:val="Heading2"/>
      </w:pPr>
      <w:bookmarkStart w:id="17" w:name="_Toc213688760"/>
      <w:r>
        <w:t xml:space="preserve">Authoring in </w:t>
      </w:r>
      <w:r>
        <w:rPr>
          <w:rStyle w:val="VerbatimChar"/>
        </w:rPr>
        <w:t>.puml</w:t>
      </w:r>
      <w:r>
        <w:t xml:space="preserve"> — syntax specifics</w:t>
      </w:r>
      <w:bookmarkEnd w:id="17"/>
    </w:p>
    <w:p w14:paraId="07779E19" w14:textId="06F4C20D" w:rsidR="00C75B81" w:rsidRDefault="00C75B81" w:rsidP="00C75B81">
      <w:pPr>
        <w:pStyle w:val="Heading3"/>
      </w:pPr>
      <w:bookmarkStart w:id="18" w:name="_Toc213688761"/>
      <w:r>
        <w:rPr>
          <w:rStyle w:val="VerbatimChar"/>
        </w:rPr>
        <w:t>SCHEMAHINTS</w:t>
      </w:r>
      <w:r>
        <w:t xml:space="preserve"> note block</w:t>
      </w:r>
      <w:bookmarkEnd w:id="18"/>
    </w:p>
    <w:p w14:paraId="12F8DB7C" w14:textId="77777777" w:rsidR="00C75B81" w:rsidRDefault="00C75B81" w:rsidP="00C75B81">
      <w:pPr>
        <w:pStyle w:val="ListParagraph"/>
        <w:numPr>
          <w:ilvl w:val="0"/>
          <w:numId w:val="53"/>
        </w:numPr>
      </w:pPr>
      <w:r>
        <w:t>Use a PlantUML note attached to the host class:</w:t>
      </w:r>
    </w:p>
    <w:p w14:paraId="7008D293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plantuml</w:t>
      </w:r>
    </w:p>
    <w:p w14:paraId="1D8349E4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note right of TechString</w:t>
      </w:r>
    </w:p>
    <w:p w14:paraId="50B6664D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SCHEMAHINTS</w:t>
      </w:r>
    </w:p>
    <w:p w14:paraId="007F73D7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title: TechString</w:t>
      </w:r>
    </w:p>
    <w:p w14:paraId="348BA6BE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required:[encoding]</w:t>
      </w:r>
    </w:p>
    <w:p w14:paraId="6C88A43C" w14:textId="77777777" w:rsidR="00C75B81" w:rsidRDefault="00C75B81" w:rsidP="00C75B81">
      <w:pPr>
        <w:pStyle w:val="SourceCode"/>
        <w:numPr>
          <w:ilvl w:val="0"/>
          <w:numId w:val="43"/>
        </w:numPr>
      </w:pPr>
    </w:p>
    <w:p w14:paraId="511175A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field encoding:</w:t>
      </w:r>
    </w:p>
    <w:p w14:paraId="25DADCB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enumFrom: /core/commonLib/TextEncodingEnum</w:t>
      </w:r>
    </w:p>
    <w:p w14:paraId="5852EF10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end note</w:t>
      </w:r>
    </w:p>
    <w:p w14:paraId="00AA1FB1" w14:textId="77777777" w:rsidR="00C75B81" w:rsidRDefault="00C75B81" w:rsidP="00C75B81">
      <w:pPr>
        <w:pStyle w:val="ListParagraph"/>
        <w:numPr>
          <w:ilvl w:val="0"/>
          <w:numId w:val="53"/>
        </w:numPr>
      </w:pPr>
      <w:r>
        <w:rPr>
          <w:b/>
          <w:bCs/>
        </w:rPr>
        <w:t>Indentation matters</w:t>
      </w:r>
      <w:r>
        <w:t xml:space="preserve"> inside nested objects (e.g., under </w:t>
      </w:r>
      <w:r>
        <w:rPr>
          <w:rStyle w:val="VerbatimChar"/>
        </w:rPr>
        <w:t>enumDefine:</w:t>
      </w:r>
      <w:r>
        <w:t>). Avoid blank lines inside those nested blocks.</w:t>
      </w:r>
    </w:p>
    <w:p w14:paraId="198E8BD7" w14:textId="77777777" w:rsidR="00C75B81" w:rsidRDefault="00C75B81" w:rsidP="00C75B81">
      <w:pPr>
        <w:pStyle w:val="ListParagraph"/>
        <w:numPr>
          <w:ilvl w:val="0"/>
          <w:numId w:val="53"/>
        </w:numPr>
      </w:pPr>
      <w:r>
        <w:t xml:space="preserve">Use </w:t>
      </w:r>
      <w:r>
        <w:rPr>
          <w:rStyle w:val="VerbatimChar"/>
        </w:rPr>
        <w:t>'</w:t>
      </w:r>
      <w:r>
        <w:t xml:space="preserve"> for comments inside notes (not </w:t>
      </w:r>
      <w:r>
        <w:rPr>
          <w:rStyle w:val="VerbatimChar"/>
        </w:rPr>
        <w:t>#</w:t>
      </w:r>
      <w:r>
        <w:t>).</w:t>
      </w:r>
    </w:p>
    <w:p w14:paraId="0C9775FA" w14:textId="6F78B97F" w:rsidR="00C75B81" w:rsidRDefault="00C75B81" w:rsidP="00C75B81">
      <w:pPr>
        <w:pStyle w:val="Heading3"/>
      </w:pPr>
      <w:bookmarkStart w:id="19" w:name="_Toc213688762"/>
      <w:r>
        <w:rPr>
          <w:rStyle w:val="VerbatimChar"/>
        </w:rPr>
        <w:lastRenderedPageBreak/>
        <w:t>_genEnum</w:t>
      </w:r>
      <w:r>
        <w:t xml:space="preserve"> class convention</w:t>
      </w:r>
      <w:bookmarkEnd w:id="19"/>
    </w:p>
    <w:p w14:paraId="29959FA5" w14:textId="77777777" w:rsidR="00C75B81" w:rsidRDefault="00C75B81" w:rsidP="00C75B81">
      <w:pPr>
        <w:pStyle w:val="ListParagraph"/>
        <w:numPr>
          <w:ilvl w:val="0"/>
          <w:numId w:val="54"/>
        </w:numPr>
      </w:pPr>
      <w:r>
        <w:t xml:space="preserve">For pure enum files, it’s common to use a dummy class named </w:t>
      </w:r>
      <w:r>
        <w:rPr>
          <w:rStyle w:val="VerbatimChar"/>
        </w:rPr>
        <w:t>Something_genEnum</w:t>
      </w:r>
      <w:r>
        <w:t xml:space="preserve"> only to host the note:</w:t>
      </w:r>
    </w:p>
    <w:p w14:paraId="6C1A5864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plantuml</w:t>
      </w:r>
    </w:p>
    <w:p w14:paraId="49BDD58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class TextEncoding_genEnum {}</w:t>
      </w:r>
    </w:p>
    <w:p w14:paraId="12B63C98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note right of TextEncoding_genEnum</w:t>
      </w:r>
    </w:p>
    <w:p w14:paraId="743F59C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SCHEMAHINTS</w:t>
      </w:r>
    </w:p>
    <w:p w14:paraId="3D64EB5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field encoding:</w:t>
      </w:r>
    </w:p>
    <w:p w14:paraId="63A5F2D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enumDefine:</w:t>
      </w:r>
    </w:p>
    <w:p w14:paraId="706170A6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  enumId: /core/commonLib/TextEncodingEnum</w:t>
      </w:r>
    </w:p>
    <w:p w14:paraId="652B9500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  generate: true</w:t>
      </w:r>
    </w:p>
    <w:p w14:paraId="54001536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  enum: [UTF-8, windows-1252, ISO-8859-1]</w:t>
      </w:r>
    </w:p>
    <w:p w14:paraId="223AAE42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end note</w:t>
      </w:r>
    </w:p>
    <w:p w14:paraId="403BD432" w14:textId="77777777" w:rsidR="00C75B81" w:rsidRDefault="00C75B81" w:rsidP="00C75B81">
      <w:pPr>
        <w:pStyle w:val="ListParagraph"/>
        <w:numPr>
          <w:ilvl w:val="0"/>
          <w:numId w:val="54"/>
        </w:numPr>
      </w:pPr>
      <w:r>
        <w:t>The name suffix is a convention; the tool logic does not rely on it.</w:t>
      </w:r>
    </w:p>
    <w:p w14:paraId="5248612C" w14:textId="77777777" w:rsidR="00C75B81" w:rsidRDefault="00C75B81" w:rsidP="00C75B81">
      <w:pPr>
        <w:pBdr>
          <w:bottom w:val="single" w:sz="6" w:space="0" w:color="000000"/>
        </w:pBdr>
      </w:pPr>
    </w:p>
    <w:p w14:paraId="3DC4BB1D" w14:textId="77777777" w:rsidR="00C75B81" w:rsidRDefault="00C75B81" w:rsidP="00C75B81"/>
    <w:p w14:paraId="3F4B111D" w14:textId="4E7F1935" w:rsidR="00C75B81" w:rsidRDefault="00C75B81" w:rsidP="00C75B81">
      <w:pPr>
        <w:pStyle w:val="Heading2"/>
      </w:pPr>
      <w:bookmarkStart w:id="20" w:name="_Toc213688763"/>
      <w:r>
        <w:t>Worked example: TextEncodingEnum</w:t>
      </w:r>
      <w:bookmarkEnd w:id="20"/>
    </w:p>
    <w:p w14:paraId="3DDC6D9C" w14:textId="77777777" w:rsidR="00C75B81" w:rsidRDefault="00C75B81" w:rsidP="00C75B81">
      <w:pPr>
        <w:pStyle w:val="Heading3"/>
      </w:pPr>
      <w:bookmarkStart w:id="21" w:name="_Toc213688764"/>
      <w:r>
        <w:t>PUML (</w:t>
      </w:r>
      <w:r>
        <w:rPr>
          <w:rStyle w:val="VerbatimChar"/>
        </w:rPr>
        <w:t>packages/core/puml/commonLib/TextEncodingEnum.puml</w:t>
      </w:r>
      <w:r>
        <w:t>)</w:t>
      </w:r>
      <w:bookmarkEnd w:id="21"/>
    </w:p>
    <w:p w14:paraId="4C65DEF9" w14:textId="77777777" w:rsidR="00C75B81" w:rsidRDefault="00C75B81" w:rsidP="00C75B81">
      <w:pPr>
        <w:pStyle w:val="SourceCodeLanguage"/>
      </w:pPr>
      <w:r>
        <w:t>plantuml</w:t>
      </w:r>
    </w:p>
    <w:p w14:paraId="7B27E679" w14:textId="77777777" w:rsidR="00C75B81" w:rsidRDefault="00C75B81" w:rsidP="00C75B81">
      <w:pPr>
        <w:pStyle w:val="SourceCode"/>
      </w:pPr>
      <w:r>
        <w:t>@startuml</w:t>
      </w:r>
    </w:p>
    <w:p w14:paraId="44C19F00" w14:textId="77777777" w:rsidR="00C75B81" w:rsidRDefault="00C75B81" w:rsidP="00C75B81">
      <w:pPr>
        <w:pStyle w:val="SourceCode"/>
      </w:pPr>
      <w:r>
        <w:t>class TextEncoding_genEnum {}</w:t>
      </w:r>
    </w:p>
    <w:p w14:paraId="52FDA455" w14:textId="77777777" w:rsidR="00C75B81" w:rsidRDefault="00C75B81" w:rsidP="00C75B81">
      <w:pPr>
        <w:pStyle w:val="SourceCode"/>
      </w:pPr>
    </w:p>
    <w:p w14:paraId="679628D8" w14:textId="77777777" w:rsidR="00C75B81" w:rsidRDefault="00C75B81" w:rsidP="00C75B81">
      <w:pPr>
        <w:pStyle w:val="SourceCode"/>
      </w:pPr>
      <w:r>
        <w:t>note right of TextEncoding_genEnum</w:t>
      </w:r>
    </w:p>
    <w:p w14:paraId="06A9C9C1" w14:textId="77777777" w:rsidR="00C75B81" w:rsidRDefault="00C75B81" w:rsidP="00C75B81">
      <w:pPr>
        <w:pStyle w:val="SourceCode"/>
      </w:pPr>
      <w:r>
        <w:t>SCHEMAHINTS</w:t>
      </w:r>
    </w:p>
    <w:p w14:paraId="3AAD9814" w14:textId="77777777" w:rsidR="00C75B81" w:rsidRDefault="00C75B81" w:rsidP="00C75B81">
      <w:pPr>
        <w:pStyle w:val="SourceCode"/>
      </w:pPr>
      <w:r>
        <w:t xml:space="preserve">  field encoding:</w:t>
      </w:r>
    </w:p>
    <w:p w14:paraId="30AFFC20" w14:textId="77777777" w:rsidR="00C75B81" w:rsidRDefault="00C75B81" w:rsidP="00C75B81">
      <w:pPr>
        <w:pStyle w:val="SourceCode"/>
      </w:pPr>
      <w:r>
        <w:t xml:space="preserve">    enumDefine:</w:t>
      </w:r>
    </w:p>
    <w:p w14:paraId="6A682EB0" w14:textId="77777777" w:rsidR="00C75B81" w:rsidRDefault="00C75B81" w:rsidP="00C75B81">
      <w:pPr>
        <w:pStyle w:val="SourceCode"/>
      </w:pPr>
      <w:r>
        <w:t xml:space="preserve">      enumId: /core/commonLib/TextEncodingEnum</w:t>
      </w:r>
    </w:p>
    <w:p w14:paraId="39D418B0" w14:textId="77777777" w:rsidR="00C75B81" w:rsidRDefault="00C75B81" w:rsidP="00C75B81">
      <w:pPr>
        <w:pStyle w:val="SourceCode"/>
      </w:pPr>
      <w:r>
        <w:t xml:space="preserve">      targetPath: /core/json/enums/commonLib/TextEncodingEnum</w:t>
      </w:r>
    </w:p>
    <w:p w14:paraId="18C3F05B" w14:textId="77777777" w:rsidR="00C75B81" w:rsidRDefault="00C75B81" w:rsidP="00C75B81">
      <w:pPr>
        <w:pStyle w:val="SourceCode"/>
      </w:pPr>
      <w:r>
        <w:t xml:space="preserve">      sourcePath: /core/puml/commonLib/TextEncodingEnum.puml</w:t>
      </w:r>
    </w:p>
    <w:p w14:paraId="2FE8936C" w14:textId="77777777" w:rsidR="00C75B81" w:rsidRDefault="00C75B81" w:rsidP="00C75B81">
      <w:pPr>
        <w:pStyle w:val="SourceCode"/>
      </w:pPr>
      <w:r>
        <w:t xml:space="preserve">      title: TextEncodingEnum</w:t>
      </w:r>
    </w:p>
    <w:p w14:paraId="086C7133" w14:textId="77777777" w:rsidR="00C75B81" w:rsidRDefault="00C75B81" w:rsidP="00C75B81">
      <w:pPr>
        <w:pStyle w:val="SourceCode"/>
      </w:pPr>
      <w:r>
        <w:t xml:space="preserve">      type: string</w:t>
      </w:r>
    </w:p>
    <w:p w14:paraId="433F78A2" w14:textId="77777777" w:rsidR="00C75B81" w:rsidRDefault="00C75B81" w:rsidP="00C75B81">
      <w:pPr>
        <w:pStyle w:val="SourceCode"/>
      </w:pPr>
      <w:r>
        <w:t xml:space="preserve">      generate: true</w:t>
      </w:r>
    </w:p>
    <w:p w14:paraId="7503C726" w14:textId="77777777" w:rsidR="00C75B81" w:rsidRDefault="00C75B81" w:rsidP="00C75B81">
      <w:pPr>
        <w:pStyle w:val="SourceCode"/>
      </w:pPr>
      <w:r>
        <w:t xml:space="preserve">      enum: [UTF-8, windows-1252, ISO-8859-1, ISO-8859-15, Shift_JIS, GB18030, Big5]</w:t>
      </w:r>
    </w:p>
    <w:p w14:paraId="2CFBF704" w14:textId="77777777" w:rsidR="00C75B81" w:rsidRDefault="00C75B81" w:rsidP="00C75B81">
      <w:pPr>
        <w:pStyle w:val="SourceCode"/>
      </w:pPr>
      <w:r>
        <w:t>end note</w:t>
      </w:r>
    </w:p>
    <w:p w14:paraId="594011D1" w14:textId="77777777" w:rsidR="00C75B81" w:rsidRDefault="00C75B81" w:rsidP="00C75B81">
      <w:pPr>
        <w:pStyle w:val="SourceCode"/>
      </w:pPr>
      <w:r>
        <w:t>@enduml</w:t>
      </w:r>
    </w:p>
    <w:p w14:paraId="09F87611" w14:textId="77777777" w:rsidR="00C75B81" w:rsidRDefault="00C75B81" w:rsidP="00C75B81">
      <w:pPr>
        <w:pStyle w:val="Heading3"/>
      </w:pPr>
      <w:bookmarkStart w:id="22" w:name="_Toc213688765"/>
      <w:r>
        <w:t>Enum JSON (generated)</w:t>
      </w:r>
      <w:bookmarkEnd w:id="22"/>
    </w:p>
    <w:p w14:paraId="1BD61650" w14:textId="77777777" w:rsidR="00C75B81" w:rsidRDefault="00C75B81" w:rsidP="00C75B81">
      <w:pPr>
        <w:pStyle w:val="ListParagraph"/>
        <w:numPr>
          <w:ilvl w:val="0"/>
          <w:numId w:val="55"/>
        </w:numPr>
      </w:pPr>
      <w:r>
        <w:t xml:space="preserve">Location: </w:t>
      </w:r>
      <w:r>
        <w:rPr>
          <w:rStyle w:val="VerbatimChar"/>
        </w:rPr>
        <w:t>packages/core/json/enums/commonLib/TextEncodingEnum.json</w:t>
      </w:r>
    </w:p>
    <w:p w14:paraId="7F22AE03" w14:textId="77777777" w:rsidR="00C75B81" w:rsidRDefault="00C75B81" w:rsidP="00C75B81">
      <w:pPr>
        <w:pStyle w:val="ListParagraph"/>
        <w:numPr>
          <w:ilvl w:val="0"/>
          <w:numId w:val="55"/>
        </w:numPr>
      </w:pPr>
      <w:r>
        <w:rPr>
          <w:rStyle w:val="VerbatimChar"/>
        </w:rPr>
        <w:t>$id</w:t>
      </w:r>
      <w:r>
        <w:t xml:space="preserve">: </w:t>
      </w:r>
      <w:r>
        <w:rPr>
          <w:rStyle w:val="VerbatimChar"/>
        </w:rPr>
        <w:t>https://schemas.example.org/hatpro/core/commonLib/TextEncodingEnum.json</w:t>
      </w:r>
    </w:p>
    <w:p w14:paraId="707A96B5" w14:textId="77777777" w:rsidR="00C75B81" w:rsidRDefault="00C75B81" w:rsidP="00C75B81">
      <w:pPr>
        <w:pStyle w:val="Heading3"/>
      </w:pPr>
      <w:bookmarkStart w:id="23" w:name="_Toc213688766"/>
      <w:r>
        <w:lastRenderedPageBreak/>
        <w:t>Referencing it from a class (PUML)</w:t>
      </w:r>
      <w:bookmarkEnd w:id="23"/>
    </w:p>
    <w:p w14:paraId="29F49411" w14:textId="77777777" w:rsidR="00C75B81" w:rsidRDefault="00C75B81" w:rsidP="00C75B81">
      <w:pPr>
        <w:pStyle w:val="SourceCodeLanguage"/>
      </w:pPr>
      <w:r>
        <w:t>plantuml</w:t>
      </w:r>
    </w:p>
    <w:p w14:paraId="26E122D3" w14:textId="77777777" w:rsidR="00C75B81" w:rsidRDefault="00C75B81" w:rsidP="00C75B81">
      <w:pPr>
        <w:pStyle w:val="SourceCode"/>
      </w:pPr>
      <w:r>
        <w:t>note right of TechString</w:t>
      </w:r>
    </w:p>
    <w:p w14:paraId="2601B98B" w14:textId="77777777" w:rsidR="00C75B81" w:rsidRDefault="00C75B81" w:rsidP="00C75B81">
      <w:pPr>
        <w:pStyle w:val="SourceCode"/>
      </w:pPr>
      <w:r>
        <w:t>SCHEMAHINTS</w:t>
      </w:r>
    </w:p>
    <w:p w14:paraId="2B37C883" w14:textId="77777777" w:rsidR="00C75B81" w:rsidRDefault="00C75B81" w:rsidP="00C75B81">
      <w:pPr>
        <w:pStyle w:val="SourceCode"/>
      </w:pPr>
      <w:r>
        <w:t xml:space="preserve">  title: TechString</w:t>
      </w:r>
    </w:p>
    <w:p w14:paraId="16141A37" w14:textId="77777777" w:rsidR="00C75B81" w:rsidRDefault="00C75B81" w:rsidP="00C75B81">
      <w:pPr>
        <w:pStyle w:val="SourceCode"/>
      </w:pPr>
      <w:r>
        <w:t xml:space="preserve">  required:[encoding]</w:t>
      </w:r>
    </w:p>
    <w:p w14:paraId="1C3E748B" w14:textId="77777777" w:rsidR="00C75B81" w:rsidRDefault="00C75B81" w:rsidP="00C75B81">
      <w:pPr>
        <w:pStyle w:val="SourceCode"/>
      </w:pPr>
    </w:p>
    <w:p w14:paraId="2309B3B1" w14:textId="77777777" w:rsidR="00C75B81" w:rsidRDefault="00C75B81" w:rsidP="00C75B81">
      <w:pPr>
        <w:pStyle w:val="SourceCode"/>
      </w:pPr>
      <w:r>
        <w:t xml:space="preserve">  field encoding:</w:t>
      </w:r>
    </w:p>
    <w:p w14:paraId="463F53CF" w14:textId="77777777" w:rsidR="00C75B81" w:rsidRDefault="00C75B81" w:rsidP="00C75B81">
      <w:pPr>
        <w:pStyle w:val="SourceCode"/>
      </w:pPr>
      <w:r>
        <w:t xml:space="preserve">    enumFrom: /core/commonLib/TextEncodingEnum</w:t>
      </w:r>
    </w:p>
    <w:p w14:paraId="067F031F" w14:textId="77777777" w:rsidR="00C75B81" w:rsidRDefault="00C75B81" w:rsidP="00C75B81">
      <w:pPr>
        <w:pStyle w:val="SourceCode"/>
      </w:pPr>
    </w:p>
    <w:p w14:paraId="51A76459" w14:textId="77777777" w:rsidR="00C75B81" w:rsidRDefault="00C75B81" w:rsidP="00C75B81">
      <w:pPr>
        <w:pStyle w:val="SourceCode"/>
      </w:pPr>
      <w:r>
        <w:t xml:space="preserve">  field value:</w:t>
      </w:r>
    </w:p>
    <w:p w14:paraId="1DC18AFE" w14:textId="77777777" w:rsidR="00C75B81" w:rsidRDefault="00C75B81" w:rsidP="00C75B81">
      <w:pPr>
        <w:pStyle w:val="SourceCode"/>
      </w:pPr>
      <w:r>
        <w:t xml:space="preserve">    type: string</w:t>
      </w:r>
    </w:p>
    <w:p w14:paraId="24FDF1E4" w14:textId="77777777" w:rsidR="00C75B81" w:rsidRDefault="00C75B81" w:rsidP="00C75B81">
      <w:pPr>
        <w:pStyle w:val="SourceCode"/>
      </w:pPr>
      <w:r>
        <w:t xml:space="preserve">    minLength: 1</w:t>
      </w:r>
    </w:p>
    <w:p w14:paraId="3D357379" w14:textId="77777777" w:rsidR="00C75B81" w:rsidRDefault="00C75B81" w:rsidP="00C75B81">
      <w:pPr>
        <w:pStyle w:val="SourceCode"/>
      </w:pPr>
      <w:r>
        <w:t>end note</w:t>
      </w:r>
    </w:p>
    <w:p w14:paraId="469BB2E9" w14:textId="77777777" w:rsidR="00C75B81" w:rsidRDefault="00C75B81" w:rsidP="00C75B81">
      <w:pPr>
        <w:pStyle w:val="Heading3"/>
      </w:pPr>
      <w:bookmarkStart w:id="24" w:name="_Toc213688767"/>
      <w:r>
        <w:t>Resulting field in TechString.schema.json</w:t>
      </w:r>
      <w:bookmarkEnd w:id="24"/>
    </w:p>
    <w:p w14:paraId="5E2B7932" w14:textId="77777777" w:rsidR="00C75B81" w:rsidRDefault="00C75B81" w:rsidP="00C75B81">
      <w:pPr>
        <w:pStyle w:val="SourceCodeLanguage"/>
      </w:pPr>
      <w:r>
        <w:t>json</w:t>
      </w:r>
    </w:p>
    <w:p w14:paraId="44D56A3A" w14:textId="77777777" w:rsidR="00C75B81" w:rsidRDefault="00C75B81" w:rsidP="00C75B81">
      <w:pPr>
        <w:pStyle w:val="SourceCode"/>
      </w:pPr>
      <w:r>
        <w:t>"encoding": { "$ref": "https://schemas.example.org/hatpro/core/commonLib/TextEncodingEnum.json" }</w:t>
      </w:r>
    </w:p>
    <w:p w14:paraId="4A58FE99" w14:textId="77777777" w:rsidR="00C75B81" w:rsidRDefault="00C75B81" w:rsidP="00C75B81">
      <w:pPr>
        <w:pBdr>
          <w:bottom w:val="single" w:sz="6" w:space="0" w:color="000000"/>
        </w:pBdr>
      </w:pPr>
    </w:p>
    <w:p w14:paraId="532C1104" w14:textId="77777777" w:rsidR="00C75B81" w:rsidRDefault="00C75B81" w:rsidP="00C75B81"/>
    <w:p w14:paraId="5C95B3B2" w14:textId="1FD28BA0" w:rsidR="00C75B81" w:rsidRDefault="00C75B81" w:rsidP="00C75B81">
      <w:pPr>
        <w:pStyle w:val="Heading2"/>
      </w:pPr>
      <w:bookmarkStart w:id="25" w:name="_Toc213688768"/>
      <w:r>
        <w:t>Validation checklist (quick)</w:t>
      </w:r>
      <w:bookmarkEnd w:id="25"/>
    </w:p>
    <w:p w14:paraId="761BAD6B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rStyle w:val="VerbatimChar"/>
          <w:b/>
          <w:bCs/>
        </w:rPr>
        <w:t>--baseId</w:t>
      </w:r>
      <w:r>
        <w:rPr>
          <w:b/>
          <w:bCs/>
        </w:rPr>
        <w:t xml:space="preserve"> ends with a slash</w:t>
      </w:r>
      <w:r>
        <w:t xml:space="preserve"> (e.g., </w:t>
      </w:r>
      <w:r>
        <w:rPr>
          <w:rStyle w:val="VerbatimChar"/>
        </w:rPr>
        <w:t>.../hatpro/</w:t>
      </w:r>
      <w:r>
        <w:t>).</w:t>
      </w:r>
    </w:p>
    <w:p w14:paraId="1ED8E872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b/>
          <w:bCs/>
        </w:rPr>
        <w:t xml:space="preserve">Class </w:t>
      </w:r>
      <w:r>
        <w:rPr>
          <w:rStyle w:val="VerbatimChar"/>
          <w:b/>
          <w:bCs/>
        </w:rPr>
        <w:t>$id</w:t>
      </w:r>
      <w:r>
        <w:t xml:space="preserve"> = </w:t>
      </w:r>
      <w:r>
        <w:rPr>
          <w:rStyle w:val="VerbatimChar"/>
        </w:rPr>
        <w:t>&lt;baseId&gt;&lt;seg&gt;/&lt;subs&gt;/&lt;ClassName&gt;.schema.json</w:t>
      </w:r>
      <w:r>
        <w:t>.</w:t>
      </w:r>
    </w:p>
    <w:p w14:paraId="025A1996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b/>
          <w:bCs/>
        </w:rPr>
        <w:t xml:space="preserve">Enum </w:t>
      </w:r>
      <w:r>
        <w:rPr>
          <w:rStyle w:val="VerbatimChar"/>
          <w:b/>
          <w:bCs/>
        </w:rPr>
        <w:t>$id</w:t>
      </w:r>
      <w:r>
        <w:t xml:space="preserve"> = </w:t>
      </w:r>
      <w:r>
        <w:rPr>
          <w:rStyle w:val="VerbatimChar"/>
        </w:rPr>
        <w:t>&lt;baseId&gt;&lt;enumId&gt;.json</w:t>
      </w:r>
      <w:r>
        <w:t xml:space="preserve"> (or </w:t>
      </w:r>
      <w:r>
        <w:rPr>
          <w:rStyle w:val="VerbatimChar"/>
        </w:rPr>
        <w:t>&lt;baseId&gt;&lt;path&gt;.json</w:t>
      </w:r>
      <w:r>
        <w:t xml:space="preserve"> legacy).</w:t>
      </w:r>
    </w:p>
    <w:p w14:paraId="55943D7F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b/>
          <w:bCs/>
        </w:rPr>
        <w:t xml:space="preserve">All </w:t>
      </w:r>
      <w:r>
        <w:rPr>
          <w:rStyle w:val="VerbatimChar"/>
          <w:b/>
          <w:bCs/>
        </w:rPr>
        <w:t>$ref</w:t>
      </w:r>
      <w:r>
        <w:rPr>
          <w:b/>
          <w:bCs/>
        </w:rPr>
        <w:t>s are URLs</w:t>
      </w:r>
      <w:r>
        <w:t xml:space="preserve"> pointing to those </w:t>
      </w:r>
      <w:r>
        <w:rPr>
          <w:rStyle w:val="VerbatimChar"/>
        </w:rPr>
        <w:t>$id</w:t>
      </w:r>
      <w:r>
        <w:t>s (no disk paths).</w:t>
      </w:r>
    </w:p>
    <w:p w14:paraId="33081F36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b/>
          <w:bCs/>
        </w:rPr>
        <w:t>Folder mapping is consistent</w:t>
      </w:r>
      <w:r>
        <w:t xml:space="preserve"> with </w:t>
      </w:r>
      <w:r>
        <w:rPr>
          <w:rStyle w:val="VerbatimChar"/>
        </w:rPr>
        <w:t>packages/&lt;seg&gt;/puml/&lt;subs&gt;/…</w:t>
      </w:r>
      <w:r>
        <w:t>.</w:t>
      </w:r>
    </w:p>
    <w:p w14:paraId="59A21E93" w14:textId="77777777" w:rsidR="00C75B81" w:rsidRDefault="00C75B81" w:rsidP="00C75B81">
      <w:pPr>
        <w:pStyle w:val="ListParagraph"/>
        <w:numPr>
          <w:ilvl w:val="0"/>
          <w:numId w:val="56"/>
        </w:numPr>
      </w:pPr>
      <w:r>
        <w:rPr>
          <w:b/>
          <w:bCs/>
        </w:rPr>
        <w:t>Nested blocks</w:t>
      </w:r>
      <w:r>
        <w:t xml:space="preserve"> like </w:t>
      </w:r>
      <w:r>
        <w:rPr>
          <w:rStyle w:val="VerbatimChar"/>
        </w:rPr>
        <w:t>enumDefine:</w:t>
      </w:r>
      <w:r>
        <w:t xml:space="preserve"> are fully indented with </w:t>
      </w:r>
      <w:r>
        <w:rPr>
          <w:b/>
          <w:bCs/>
        </w:rPr>
        <w:t>no blank lines</w:t>
      </w:r>
      <w:r>
        <w:t xml:space="preserve"> inside.</w:t>
      </w:r>
    </w:p>
    <w:p w14:paraId="3B7BE3F1" w14:textId="77777777" w:rsidR="00C75B81" w:rsidRDefault="00C75B81" w:rsidP="00C75B81">
      <w:pPr>
        <w:pBdr>
          <w:bottom w:val="single" w:sz="6" w:space="0" w:color="000000"/>
        </w:pBdr>
      </w:pPr>
    </w:p>
    <w:p w14:paraId="1AE455AB" w14:textId="77777777" w:rsidR="00C75B81" w:rsidRDefault="00C75B81" w:rsidP="00C75B81"/>
    <w:p w14:paraId="44B72EAD" w14:textId="77777777" w:rsidR="00C75B81" w:rsidRDefault="00C75B81" w:rsidP="00C75B81">
      <w:pPr>
        <w:pStyle w:val="Heading2"/>
      </w:pPr>
      <w:bookmarkStart w:id="26" w:name="_Toc213688769"/>
      <w:r>
        <w:t>8) Troubleshooting</w:t>
      </w:r>
      <w:bookmarkEnd w:id="26"/>
    </w:p>
    <w:p w14:paraId="42868D79" w14:textId="48D6F092" w:rsidR="00C75B81" w:rsidRDefault="00C75B81" w:rsidP="00C75B81">
      <w:pPr>
        <w:pStyle w:val="ListParagraph"/>
        <w:numPr>
          <w:ilvl w:val="0"/>
          <w:numId w:val="57"/>
        </w:numPr>
      </w:pPr>
      <w:r>
        <w:t xml:space="preserve">**“Can’t resolve </w:t>
      </w:r>
      <m:oMath>
        <m:r>
          <w:rPr>
            <w:rFonts w:ascii="Cambria Math" w:hAnsi="Cambria Math"/>
          </w:rPr>
          <m:t>ref</m:t>
        </m:r>
        <m:r>
          <m:rPr>
            <m:sty m:val="p"/>
          </m:rPr>
          <w:rPr>
            <w:rFonts w:ascii="Cambria Math" w:hAnsi="Cambria Math"/>
          </w:rPr>
          <m:t>”**→</m:t>
        </m:r>
        <m:r>
          <w:rPr>
            <w:rFonts w:ascii="Cambria Math" w:hAnsi="Cambria Math"/>
          </w:rPr>
          <m:t>Ensurethe</m:t>
        </m:r>
        <m:r>
          <m:rPr>
            <m:sty m:val="p"/>
          </m:rPr>
          <w:rPr>
            <w:rFonts w:ascii="Cambria Math" w:hAnsi="Cambria Math"/>
          </w:rPr>
          <m:t>**</m:t>
        </m:r>
        <m:r>
          <w:rPr>
            <w:rFonts w:ascii="Cambria Math" w:hAnsi="Cambria Math"/>
          </w:rPr>
          <m:t>EnumJSONisgeneratedfirst</m:t>
        </m:r>
        <m:r>
          <m:rPr>
            <m:sty m:val="p"/>
          </m:rPr>
          <w:rPr>
            <w:rFonts w:ascii="Cambria Math" w:hAnsi="Cambria Math"/>
          </w:rPr>
          <m:t>**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runtheEnumGenerator</m:t>
            </m:r>
          </m:e>
        </m:d>
        <m:r>
          <w:rPr>
            <w:rFonts w:ascii="Cambria Math" w:hAnsi="Cambria Math"/>
          </w:rPr>
          <m:t>andthat</m:t>
        </m:r>
        <m:r>
          <m:rPr>
            <m:sty m:val="p"/>
          </m:rPr>
          <w:rPr>
            <w:rFonts w:ascii="Cambria Math" w:hAnsi="Cambria Math"/>
          </w:rPr>
          <m:t>`--</m:t>
        </m:r>
        <m:r>
          <w:rPr>
            <w:rFonts w:ascii="Cambria Math" w:hAnsi="Cambria Math"/>
          </w:rPr>
          <m:t>baseId</m:t>
        </m:r>
        <m:r>
          <m:rPr>
            <m:sty m:val="p"/>
          </m:rPr>
          <w:rPr>
            <w:rFonts w:ascii="Cambria Math" w:hAnsi="Cambria Math"/>
          </w:rPr>
          <m:t>`+`</m:t>
        </m:r>
        <m:r>
          <w:rPr>
            <w:rFonts w:ascii="Cambria Math" w:hAnsi="Cambria Math"/>
          </w:rPr>
          <m:t>enumId</m:t>
        </m:r>
        <m:r>
          <m:rPr>
            <m:sty m:val="p"/>
          </m:rPr>
          <w:rPr>
            <w:rFonts w:ascii="Cambria Math" w:hAnsi="Cambria Math"/>
          </w:rPr>
          <m:t>`</m:t>
        </m:r>
        <m:r>
          <w:rPr>
            <w:rFonts w:ascii="Cambria Math" w:hAnsi="Cambria Math"/>
          </w:rPr>
          <m:t>actuallymatchthefile</m:t>
        </m:r>
        <m:r>
          <m:rPr>
            <m:sty m:val="p"/>
          </m:rPr>
          <w:rPr>
            <w:rFonts w:ascii="Cambria Math" w:hAnsi="Cambria Math"/>
          </w:rPr>
          <m:t>’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`</m:t>
        </m:r>
      </m:oMath>
      <w:r>
        <w:t>id`.</w:t>
      </w:r>
    </w:p>
    <w:p w14:paraId="3EEE20A4" w14:textId="77777777" w:rsidR="00C75B81" w:rsidRDefault="00C75B81" w:rsidP="00C75B81">
      <w:pPr>
        <w:pStyle w:val="ListParagraph"/>
        <w:numPr>
          <w:ilvl w:val="0"/>
          <w:numId w:val="57"/>
        </w:numPr>
      </w:pPr>
      <w:r>
        <w:rPr>
          <w:b/>
          <w:bCs/>
        </w:rPr>
        <w:lastRenderedPageBreak/>
        <w:t xml:space="preserve">Wrong </w:t>
      </w:r>
      <w:r>
        <w:rPr>
          <w:rStyle w:val="VerbatimChar"/>
          <w:b/>
          <w:bCs/>
        </w:rPr>
        <w:t>$id</w:t>
      </w:r>
      <w:r>
        <w:t xml:space="preserve"> → Check your </w:t>
      </w:r>
      <w:r>
        <w:rPr>
          <w:rStyle w:val="VerbatimChar"/>
        </w:rPr>
        <w:t>--baseId</w:t>
      </w:r>
      <w:r>
        <w:t xml:space="preserve"> (trailing slash) and ensure the class host &amp; PUML folder match the intended </w:t>
      </w:r>
      <w:r>
        <w:rPr>
          <w:rStyle w:val="VerbatimChar"/>
        </w:rPr>
        <w:t>&lt;seg&gt;/&lt;subs&gt;</w:t>
      </w:r>
      <w:r>
        <w:t>.</w:t>
      </w:r>
    </w:p>
    <w:p w14:paraId="50670A92" w14:textId="77777777" w:rsidR="00C75B81" w:rsidRDefault="00C75B81" w:rsidP="00C75B81">
      <w:pPr>
        <w:pStyle w:val="ListParagraph"/>
        <w:numPr>
          <w:ilvl w:val="0"/>
          <w:numId w:val="57"/>
        </w:numPr>
      </w:pPr>
      <w:r>
        <w:rPr>
          <w:b/>
          <w:bCs/>
        </w:rPr>
        <w:t>Enum values not emitted</w:t>
      </w:r>
      <w:r>
        <w:t xml:space="preserve"> → You used </w:t>
      </w:r>
      <w:r>
        <w:rPr>
          <w:rStyle w:val="VerbatimChar"/>
        </w:rPr>
        <w:t>enumFrom</w:t>
      </w:r>
      <w:r>
        <w:t xml:space="preserve"> or the Schema Generator only; run the </w:t>
      </w:r>
      <w:r>
        <w:rPr>
          <w:b/>
          <w:bCs/>
        </w:rPr>
        <w:t>Enum Generator</w:t>
      </w:r>
      <w:r>
        <w:t xml:space="preserve"> on the </w:t>
      </w:r>
      <w:r>
        <w:rPr>
          <w:rStyle w:val="VerbatimChar"/>
        </w:rPr>
        <w:t>.puml</w:t>
      </w:r>
      <w:r>
        <w:t xml:space="preserve"> containing </w:t>
      </w:r>
      <w:r>
        <w:rPr>
          <w:rStyle w:val="VerbatimChar"/>
        </w:rPr>
        <w:t>enumDefine</w:t>
      </w:r>
      <w:r>
        <w:t xml:space="preserve"> with </w:t>
      </w:r>
      <w:r>
        <w:rPr>
          <w:rStyle w:val="VerbatimChar"/>
        </w:rPr>
        <w:t>generate: true</w:t>
      </w:r>
      <w:r>
        <w:t>.</w:t>
      </w:r>
    </w:p>
    <w:p w14:paraId="1C0D5876" w14:textId="77777777" w:rsidR="00C75B81" w:rsidRDefault="00C75B81" w:rsidP="00C75B81">
      <w:pPr>
        <w:pStyle w:val="ListParagraph"/>
        <w:numPr>
          <w:ilvl w:val="0"/>
          <w:numId w:val="57"/>
        </w:numPr>
      </w:pPr>
      <w:r>
        <w:rPr>
          <w:b/>
          <w:bCs/>
        </w:rPr>
        <w:t>Parser misses values</w:t>
      </w:r>
      <w:r>
        <w:t xml:space="preserve"> → Inside </w:t>
      </w:r>
      <w:r>
        <w:rPr>
          <w:rStyle w:val="VerbatimChar"/>
        </w:rPr>
        <w:t>enumDefine</w:t>
      </w:r>
      <w:r>
        <w:t>, keep continuous indentation, no blank lines; use one of the accepted list forms:</w:t>
      </w:r>
    </w:p>
    <w:p w14:paraId="47075D0A" w14:textId="77777777" w:rsidR="00C75B81" w:rsidRDefault="00C75B81" w:rsidP="00C75B81">
      <w:pPr>
        <w:pStyle w:val="ListParagraph"/>
        <w:numPr>
          <w:ilvl w:val="1"/>
          <w:numId w:val="57"/>
        </w:numPr>
      </w:pPr>
      <w:r>
        <w:rPr>
          <w:rStyle w:val="VerbatimChar"/>
        </w:rPr>
        <w:t>enum: [A, B, C]</w:t>
      </w:r>
    </w:p>
    <w:p w14:paraId="00892EFD" w14:textId="77777777" w:rsidR="00C75B81" w:rsidRDefault="00C75B81" w:rsidP="00C75B81">
      <w:pPr>
        <w:pStyle w:val="ListParagraph"/>
        <w:numPr>
          <w:ilvl w:val="1"/>
          <w:numId w:val="57"/>
        </w:numPr>
      </w:pPr>
      <w:r>
        <w:rPr>
          <w:rStyle w:val="VerbatimChar"/>
        </w:rPr>
        <w:t>enum: A, B, C</w:t>
      </w:r>
    </w:p>
    <w:p w14:paraId="29DC5808" w14:textId="77777777" w:rsidR="00C75B81" w:rsidRDefault="00C75B81" w:rsidP="00C75B81">
      <w:pPr>
        <w:pStyle w:val="ListParagraph"/>
        <w:numPr>
          <w:ilvl w:val="1"/>
          <w:numId w:val="57"/>
        </w:numPr>
      </w:pPr>
      <w:r>
        <w:t>block list:</w:t>
      </w:r>
    </w:p>
    <w:p w14:paraId="052A06A0" w14:textId="77777777" w:rsidR="00C75B81" w:rsidRDefault="00C75B81" w:rsidP="00C75B81">
      <w:pPr>
        <w:pStyle w:val="SourceCodeLanguage"/>
        <w:numPr>
          <w:ilvl w:val="1"/>
          <w:numId w:val="43"/>
        </w:numPr>
      </w:pPr>
    </w:p>
    <w:p w14:paraId="384CCD54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>enum:</w:t>
      </w:r>
    </w:p>
    <w:p w14:paraId="756DDD40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A</w:t>
      </w:r>
    </w:p>
    <w:p w14:paraId="12CDDE95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B</w:t>
      </w:r>
    </w:p>
    <w:p w14:paraId="7EE0B731" w14:textId="77777777" w:rsidR="00C75B81" w:rsidRDefault="00C75B81" w:rsidP="00C75B81">
      <w:pPr>
        <w:pBdr>
          <w:bottom w:val="single" w:sz="6" w:space="0" w:color="000000"/>
        </w:pBdr>
      </w:pPr>
    </w:p>
    <w:p w14:paraId="0DE0D46E" w14:textId="77777777" w:rsidR="00C75B81" w:rsidRDefault="00C75B81" w:rsidP="00C75B81"/>
    <w:p w14:paraId="05423CBB" w14:textId="7620F139" w:rsidR="00C75B81" w:rsidRDefault="00C75B81" w:rsidP="00C75B81">
      <w:pPr>
        <w:pStyle w:val="Heading2"/>
      </w:pPr>
      <w:bookmarkStart w:id="27" w:name="_Toc213688770"/>
      <w:r>
        <w:t>SCHEMAHINTS — User Manual</w:t>
      </w:r>
      <w:bookmarkEnd w:id="27"/>
    </w:p>
    <w:p w14:paraId="59209152" w14:textId="77777777" w:rsidR="00C75B81" w:rsidRDefault="00C75B81" w:rsidP="00C75B81">
      <w:pPr>
        <w:pStyle w:val="Heading2"/>
      </w:pPr>
      <w:bookmarkStart w:id="28" w:name="_Toc213688771"/>
      <w:r>
        <w:t xml:space="preserve">SCHEMAHINTS for </w:t>
      </w:r>
      <w:r>
        <w:rPr>
          <w:rStyle w:val="VerbatimChar"/>
        </w:rPr>
        <w:t>generate-json-schema-from-puml.mjs</w:t>
      </w:r>
      <w:r>
        <w:t xml:space="preserve"> (v1.2)</w:t>
      </w:r>
      <w:bookmarkEnd w:id="28"/>
    </w:p>
    <w:p w14:paraId="5173EA41" w14:textId="77777777" w:rsidR="00C75B81" w:rsidRDefault="00C75B81" w:rsidP="00C75B81">
      <w:r>
        <w:t xml:space="preserve">This tool emits </w:t>
      </w:r>
      <w:r>
        <w:rPr>
          <w:b/>
          <w:bCs/>
        </w:rPr>
        <w:t>class JSON Schemas only</w:t>
      </w:r>
      <w:r>
        <w:t xml:space="preserve"> from PlantUML </w:t>
      </w:r>
      <w:r>
        <w:rPr>
          <w:rStyle w:val="VerbatimChar"/>
        </w:rPr>
        <w:t>SCHEMAHINTS</w:t>
      </w:r>
      <w:r>
        <w:t xml:space="preserve"> notes. It does </w:t>
      </w:r>
      <w:r>
        <w:rPr>
          <w:b/>
          <w:bCs/>
        </w:rPr>
        <w:t>not</w:t>
      </w:r>
      <w:r>
        <w:t xml:space="preserve"> emit enum JSON files.</w:t>
      </w:r>
    </w:p>
    <w:p w14:paraId="66EE95EE" w14:textId="77777777" w:rsidR="00C75B81" w:rsidRDefault="00C75B81" w:rsidP="00C75B81">
      <w:pPr>
        <w:pStyle w:val="Heading2"/>
      </w:pPr>
      <w:bookmarkStart w:id="29" w:name="_Toc213688772"/>
      <w:r>
        <w:t>Usage</w:t>
      </w:r>
      <w:bookmarkEnd w:id="29"/>
    </w:p>
    <w:p w14:paraId="69FAAEE3" w14:textId="77777777" w:rsidR="00C75B81" w:rsidRDefault="00C75B81" w:rsidP="00C75B81">
      <w:pPr>
        <w:pStyle w:val="SourceCodeLanguage"/>
      </w:pPr>
      <w:r>
        <w:t>powershell</w:t>
      </w:r>
    </w:p>
    <w:p w14:paraId="51143C17" w14:textId="77777777" w:rsidR="00C75B81" w:rsidRDefault="00C75B81" w:rsidP="00C75B81">
      <w:pPr>
        <w:pStyle w:val="SourceCode"/>
      </w:pPr>
      <w:r>
        <w:t>node tools/generate-json-schema-from-puml.mjs --baseId https://schemas.example.org/hatpro/ [--packagesDir packages]</w:t>
      </w:r>
    </w:p>
    <w:p w14:paraId="10522157" w14:textId="77777777" w:rsidR="00C75B81" w:rsidRDefault="00C75B81" w:rsidP="00C75B81">
      <w:pPr>
        <w:pStyle w:val="SourceCode"/>
      </w:pPr>
      <w:r>
        <w:t>## optional</w:t>
      </w:r>
    </w:p>
    <w:p w14:paraId="39D5B80F" w14:textId="77777777" w:rsidR="00C75B81" w:rsidRDefault="00C75B81" w:rsidP="00C75B81">
      <w:pPr>
        <w:pStyle w:val="SourceCode"/>
      </w:pPr>
      <w:r>
        <w:t>node tools/generate-json-schema-from-puml.mjs --baseId=https://schemas.example.org/hatpro/ --file packages\core\puml\commonLib\TechString.puml --debug</w:t>
      </w:r>
    </w:p>
    <w:p w14:paraId="5702ECCB" w14:textId="77777777" w:rsidR="00C75B81" w:rsidRDefault="00C75B81" w:rsidP="00C75B81">
      <w:pPr>
        <w:pStyle w:val="Heading2"/>
      </w:pPr>
      <w:bookmarkStart w:id="30" w:name="_Toc213688773"/>
      <w:r>
        <w:t>File mapping</w:t>
      </w:r>
      <w:bookmarkEnd w:id="30"/>
    </w:p>
    <w:p w14:paraId="2642FD51" w14:textId="77777777" w:rsidR="00C75B81" w:rsidRDefault="00C75B81" w:rsidP="00C75B81">
      <w:r>
        <w:t xml:space="preserve">For a PUML at </w:t>
      </w:r>
      <w:r>
        <w:rPr>
          <w:rStyle w:val="VerbatimChar"/>
        </w:rPr>
        <w:t>packages/&lt;seg&gt;/puml/&lt;subs&gt;/&lt;File&gt;.puml</w:t>
      </w:r>
      <w:r>
        <w:t>, schemas write to:</w:t>
      </w:r>
      <w:r>
        <w:br/>
      </w:r>
      <w:r>
        <w:rPr>
          <w:rStyle w:val="VerbatimChar"/>
        </w:rPr>
        <w:t>packages/&lt;seg&gt;/json/schemas/&lt;subs&gt;/&lt;ClassName&gt;.schema.json</w:t>
      </w:r>
    </w:p>
    <w:p w14:paraId="72FCD088" w14:textId="77777777" w:rsidR="00C75B81" w:rsidRDefault="00C75B81" w:rsidP="00C75B81">
      <w:r>
        <w:rPr>
          <w:rStyle w:val="VerbatimChar"/>
        </w:rPr>
        <w:t>$id</w:t>
      </w:r>
      <w:r>
        <w:t xml:space="preserve"> = </w:t>
      </w:r>
      <w:r>
        <w:rPr>
          <w:rStyle w:val="VerbatimChar"/>
        </w:rPr>
        <w:t>&lt;baseId&gt;&lt;seg&gt;/&lt;subs&gt;/&lt;ClassName&gt;.schema.json</w:t>
      </w:r>
    </w:p>
    <w:p w14:paraId="67D8F5E1" w14:textId="77777777" w:rsidR="00C75B81" w:rsidRDefault="00C75B81" w:rsidP="00C75B81">
      <w:pPr>
        <w:pStyle w:val="Heading2"/>
      </w:pPr>
      <w:bookmarkStart w:id="31" w:name="_Toc213688774"/>
      <w:r>
        <w:t>Root hints</w:t>
      </w:r>
      <w:bookmarkEnd w:id="31"/>
    </w:p>
    <w:p w14:paraId="095D97FA" w14:textId="77777777" w:rsidR="00C75B81" w:rsidRDefault="00C75B81" w:rsidP="00C75B81">
      <w:pPr>
        <w:pStyle w:val="ListParagraph"/>
        <w:numPr>
          <w:ilvl w:val="0"/>
          <w:numId w:val="58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14:paraId="669C0020" w14:textId="77777777" w:rsidR="00C75B81" w:rsidRDefault="00C75B81" w:rsidP="00C75B81">
      <w:pPr>
        <w:pStyle w:val="ListParagraph"/>
        <w:numPr>
          <w:ilvl w:val="0"/>
          <w:numId w:val="58"/>
        </w:numPr>
      </w:pPr>
      <w:r>
        <w:rPr>
          <w:rStyle w:val="VerbatimChar"/>
        </w:rPr>
        <w:lastRenderedPageBreak/>
        <w:t>required:[a,b,c]</w:t>
      </w:r>
    </w:p>
    <w:p w14:paraId="09BDAF35" w14:textId="77777777" w:rsidR="00C75B81" w:rsidRDefault="00C75B81" w:rsidP="00C75B81">
      <w:pPr>
        <w:pStyle w:val="ListParagraph"/>
        <w:numPr>
          <w:ilvl w:val="0"/>
          <w:numId w:val="58"/>
        </w:numPr>
      </w:pPr>
      <w:r>
        <w:rPr>
          <w:rStyle w:val="VerbatimChar"/>
        </w:rPr>
        <w:t>additionalProperties: true|false</w:t>
      </w:r>
      <w:r>
        <w:t xml:space="preserve"> (default false)</w:t>
      </w:r>
    </w:p>
    <w:p w14:paraId="4CF74717" w14:textId="77777777" w:rsidR="00C75B81" w:rsidRDefault="00C75B81" w:rsidP="00C75B81">
      <w:pPr>
        <w:pStyle w:val="Heading2"/>
      </w:pPr>
      <w:bookmarkStart w:id="32" w:name="_Toc213688775"/>
      <w:r>
        <w:t>Field hints</w:t>
      </w:r>
      <w:bookmarkEnd w:id="32"/>
    </w:p>
    <w:p w14:paraId="456F1818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type</w:t>
      </w:r>
      <w:r>
        <w:t xml:space="preserve"> (</w:t>
      </w:r>
      <w:r>
        <w:rPr>
          <w:rStyle w:val="VerbatimChar"/>
        </w:rPr>
        <w:t>string</w:t>
      </w:r>
      <w:r>
        <w:t xml:space="preserve">, </w:t>
      </w:r>
      <w:r>
        <w:rPr>
          <w:rStyle w:val="VerbatimChar"/>
        </w:rPr>
        <w:t>integer</w:t>
      </w:r>
      <w:r>
        <w:t xml:space="preserve">, </w:t>
      </w:r>
      <w:r>
        <w:rPr>
          <w:rStyle w:val="VerbatimChar"/>
        </w:rPr>
        <w:t>number</w:t>
      </w:r>
      <w:r>
        <w:t xml:space="preserve">, </w:t>
      </w:r>
      <w:r>
        <w:rPr>
          <w:rStyle w:val="VerbatimChar"/>
        </w:rPr>
        <w:t>boolean</w:t>
      </w:r>
      <w:r>
        <w:t xml:space="preserve">, </w:t>
      </w:r>
      <w:r>
        <w:rPr>
          <w:rStyle w:val="VerbatimChar"/>
        </w:rPr>
        <w:t>object</w:t>
      </w:r>
      <w:r>
        <w:t xml:space="preserve">, </w:t>
      </w:r>
      <w:r>
        <w:rPr>
          <w:rStyle w:val="VerbatimChar"/>
        </w:rPr>
        <w:t>array</w:t>
      </w:r>
      <w:r>
        <w:t>)</w:t>
      </w:r>
    </w:p>
    <w:p w14:paraId="51FC2949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$ref</w:t>
      </w:r>
      <w:r>
        <w:t xml:space="preserve"> → </w:t>
      </w:r>
      <w:r>
        <w:rPr>
          <w:rStyle w:val="VerbatimChar"/>
        </w:rPr>
        <w:t>$ref: &lt;baseId&gt;path/to/Other.schema.json</w:t>
      </w:r>
      <w:r>
        <w:t xml:space="preserve"> (use </w:t>
      </w:r>
      <w:r>
        <w:rPr>
          <w:rStyle w:val="VerbatimChar"/>
        </w:rPr>
        <w:t>/core/common/Other</w:t>
      </w:r>
      <w:r>
        <w:t xml:space="preserve"> form)</w:t>
      </w:r>
    </w:p>
    <w:p w14:paraId="51C8A3D2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desc</w:t>
      </w:r>
      <w:r>
        <w:t xml:space="preserve"> → </w:t>
      </w:r>
      <w:r>
        <w:rPr>
          <w:rStyle w:val="VerbatimChar"/>
        </w:rPr>
        <w:t>description</w:t>
      </w:r>
    </w:p>
    <w:p w14:paraId="19418203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default</w:t>
      </w:r>
      <w:r>
        <w:t xml:space="preserve">, </w:t>
      </w:r>
      <w:r>
        <w:rPr>
          <w:rStyle w:val="VerbatimChar"/>
        </w:rPr>
        <w:t>const</w:t>
      </w:r>
      <w:r>
        <w:t xml:space="preserve">, </w:t>
      </w:r>
      <w:r>
        <w:rPr>
          <w:rStyle w:val="VerbatimChar"/>
        </w:rPr>
        <w:t>format</w:t>
      </w:r>
    </w:p>
    <w:p w14:paraId="012574F3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range:[min,max]</w:t>
      </w:r>
      <w:r>
        <w:t xml:space="preserve"> → </w:t>
      </w:r>
      <w:r>
        <w:rPr>
          <w:rStyle w:val="VerbatimChar"/>
        </w:rPr>
        <w:t>minimum</w:t>
      </w:r>
      <w:r>
        <w:t xml:space="preserve">, </w:t>
      </w:r>
      <w:r>
        <w:rPr>
          <w:rStyle w:val="VerbatimChar"/>
        </w:rPr>
        <w:t>maximum</w:t>
      </w:r>
    </w:p>
    <w:p w14:paraId="1504492D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minLength</w:t>
      </w:r>
      <w:r>
        <w:t xml:space="preserve">, </w:t>
      </w:r>
      <w:r>
        <w:rPr>
          <w:rStyle w:val="VerbatimChar"/>
        </w:rPr>
        <w:t>maxLength</w:t>
      </w:r>
      <w:r>
        <w:t xml:space="preserve">, </w:t>
      </w:r>
      <w:r>
        <w:rPr>
          <w:rStyle w:val="VerbatimChar"/>
        </w:rPr>
        <w:t>pattern</w:t>
      </w:r>
    </w:p>
    <w:p w14:paraId="6077EDFB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items: { type|$ref }</w:t>
      </w:r>
      <w:r>
        <w:t xml:space="preserve"> for arrays</w:t>
      </w:r>
    </w:p>
    <w:p w14:paraId="73F1A915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properties: {...}</w:t>
      </w:r>
      <w:r>
        <w:t xml:space="preserve"> for inline objects (advanced passthrough)</w:t>
      </w:r>
    </w:p>
    <w:p w14:paraId="18F08C8F" w14:textId="77777777" w:rsidR="00C75B81" w:rsidRDefault="00C75B81" w:rsidP="00C75B81">
      <w:pPr>
        <w:pStyle w:val="ListParagraph"/>
        <w:numPr>
          <w:ilvl w:val="0"/>
          <w:numId w:val="59"/>
        </w:numPr>
      </w:pPr>
      <w:r>
        <w:rPr>
          <w:rStyle w:val="VerbatimChar"/>
        </w:rPr>
        <w:t>enumDefine: { enumId|path: /seg/subs/Name, ... }</w:t>
      </w:r>
      <w:r>
        <w:t xml:space="preserve"> → field becomes </w:t>
      </w:r>
      <w:r>
        <w:rPr>
          <w:rStyle w:val="VerbatimChar"/>
        </w:rPr>
        <w:t>$ref: &lt;baseId&gt;seg/subs/Name.json</w:t>
      </w:r>
      <w:r>
        <w:t xml:space="preserve"> (enum file is expected to exist)</w:t>
      </w:r>
    </w:p>
    <w:p w14:paraId="5F4CFC39" w14:textId="77777777" w:rsidR="00C75B81" w:rsidRDefault="00C75B81" w:rsidP="00C75B81">
      <w:pPr>
        <w:pStyle w:val="Heading2"/>
      </w:pPr>
      <w:bookmarkStart w:id="33" w:name="_Toc213688776"/>
      <w:r>
        <w:t>Example</w:t>
      </w:r>
      <w:bookmarkEnd w:id="33"/>
    </w:p>
    <w:p w14:paraId="27751257" w14:textId="77777777" w:rsidR="00C75B81" w:rsidRDefault="00C75B81" w:rsidP="00C75B81">
      <w:pPr>
        <w:pStyle w:val="SourceCodeLanguage"/>
      </w:pPr>
      <w:r>
        <w:t>plantuml</w:t>
      </w:r>
    </w:p>
    <w:p w14:paraId="514D6234" w14:textId="77777777" w:rsidR="00C75B81" w:rsidRDefault="00C75B81" w:rsidP="00C75B81">
      <w:pPr>
        <w:pStyle w:val="SourceCode"/>
      </w:pPr>
      <w:r>
        <w:t>note right of TechString</w:t>
      </w:r>
    </w:p>
    <w:p w14:paraId="20BD537D" w14:textId="77777777" w:rsidR="00C75B81" w:rsidRDefault="00C75B81" w:rsidP="00C75B81">
      <w:pPr>
        <w:pStyle w:val="SourceCode"/>
      </w:pPr>
      <w:r>
        <w:t>SCHEMAHINTS</w:t>
      </w:r>
    </w:p>
    <w:p w14:paraId="1A3899C9" w14:textId="77777777" w:rsidR="00C75B81" w:rsidRDefault="00C75B81" w:rsidP="00C75B81">
      <w:pPr>
        <w:pStyle w:val="SourceCode"/>
      </w:pPr>
      <w:r>
        <w:t xml:space="preserve">  title: TechString</w:t>
      </w:r>
    </w:p>
    <w:p w14:paraId="0870706A" w14:textId="77777777" w:rsidR="00C75B81" w:rsidRDefault="00C75B81" w:rsidP="00C75B81">
      <w:pPr>
        <w:pStyle w:val="SourceCode"/>
      </w:pPr>
      <w:r>
        <w:t xml:space="preserve">  required:[encoding]</w:t>
      </w:r>
    </w:p>
    <w:p w14:paraId="5C95556B" w14:textId="77777777" w:rsidR="00C75B81" w:rsidRDefault="00C75B81" w:rsidP="00C75B81">
      <w:pPr>
        <w:pStyle w:val="SourceCode"/>
      </w:pPr>
    </w:p>
    <w:p w14:paraId="67FACB93" w14:textId="77777777" w:rsidR="00C75B81" w:rsidRDefault="00C75B81" w:rsidP="00C75B81">
      <w:pPr>
        <w:pStyle w:val="SourceCode"/>
      </w:pPr>
      <w:r>
        <w:t xml:space="preserve">  field encoding:</w:t>
      </w:r>
    </w:p>
    <w:p w14:paraId="1B60C136" w14:textId="77777777" w:rsidR="00C75B81" w:rsidRDefault="00C75B81" w:rsidP="00C75B81">
      <w:pPr>
        <w:pStyle w:val="SourceCode"/>
      </w:pPr>
      <w:r>
        <w:t xml:space="preserve">    desc: Character encoding used on ingest</w:t>
      </w:r>
    </w:p>
    <w:p w14:paraId="69E1034A" w14:textId="77777777" w:rsidR="00C75B81" w:rsidRDefault="00C75B81" w:rsidP="00C75B81">
      <w:pPr>
        <w:pStyle w:val="SourceCode"/>
      </w:pPr>
      <w:r>
        <w:t xml:space="preserve">    enumDefine:</w:t>
      </w:r>
    </w:p>
    <w:p w14:paraId="78482371" w14:textId="77777777" w:rsidR="00C75B81" w:rsidRDefault="00C75B81" w:rsidP="00C75B81">
      <w:pPr>
        <w:pStyle w:val="SourceCode"/>
      </w:pPr>
      <w:r>
        <w:t xml:space="preserve">      enumId: /core/commonLib/TextEncodingEnum</w:t>
      </w:r>
    </w:p>
    <w:p w14:paraId="0284A608" w14:textId="77777777" w:rsidR="00C75B81" w:rsidRDefault="00C75B81" w:rsidP="00C75B81">
      <w:pPr>
        <w:pStyle w:val="SourceCode"/>
      </w:pPr>
      <w:r>
        <w:t>end note</w:t>
      </w:r>
    </w:p>
    <w:p w14:paraId="35E23DAD" w14:textId="77777777" w:rsidR="00C75B81" w:rsidRDefault="00C75B81" w:rsidP="00C75B81">
      <w:pPr>
        <w:pBdr>
          <w:bottom w:val="single" w:sz="6" w:space="0" w:color="000000"/>
        </w:pBdr>
      </w:pPr>
    </w:p>
    <w:p w14:paraId="4364D53D" w14:textId="77777777" w:rsidR="00C75B81" w:rsidRDefault="00C75B81" w:rsidP="00C75B81"/>
    <w:p w14:paraId="0E556945" w14:textId="44D44D63" w:rsidR="00C75B81" w:rsidRDefault="00C75B81" w:rsidP="00C75B81">
      <w:pPr>
        <w:pStyle w:val="Heading2"/>
      </w:pPr>
      <w:bookmarkStart w:id="34" w:name="_Toc213688777"/>
      <w:r>
        <w:t>Schema Generator — User Manual</w:t>
      </w:r>
      <w:bookmarkEnd w:id="34"/>
    </w:p>
    <w:p w14:paraId="7DB422F3" w14:textId="77777777" w:rsidR="00C75B81" w:rsidRDefault="00C75B81" w:rsidP="00C75B81">
      <w:pPr>
        <w:pStyle w:val="Heading2"/>
      </w:pPr>
      <w:bookmarkStart w:id="35" w:name="_Toc213688778"/>
      <w:r>
        <w:t>Schema Generator — User Manual (v1.2)</w:t>
      </w:r>
      <w:bookmarkEnd w:id="35"/>
    </w:p>
    <w:p w14:paraId="02ADCEE6" w14:textId="77777777" w:rsidR="00C75B81" w:rsidRDefault="00C75B81" w:rsidP="00C75B81">
      <w:r>
        <w:rPr>
          <w:b/>
          <w:bCs/>
        </w:rPr>
        <w:t>Tool:</w:t>
      </w:r>
      <w:r>
        <w:t xml:space="preserve"> </w:t>
      </w:r>
      <w:r>
        <w:rPr>
          <w:rStyle w:val="VerbatimChar"/>
        </w:rPr>
        <w:t>generate-json-schema-from-puml.mjs</w:t>
      </w:r>
      <w:r>
        <w:br/>
      </w:r>
      <w:r>
        <w:rPr>
          <w:b/>
          <w:bCs/>
        </w:rPr>
        <w:t>Purpose:</w:t>
      </w:r>
      <w:r>
        <w:t xml:space="preserve"> Emit </w:t>
      </w:r>
      <w:r>
        <w:rPr>
          <w:b/>
          <w:bCs/>
        </w:rPr>
        <w:t>class JSON Schemas</w:t>
      </w:r>
      <w:r>
        <w:t xml:space="preserve"> from PlantUML </w:t>
      </w:r>
      <w:r>
        <w:rPr>
          <w:rStyle w:val="VerbatimChar"/>
        </w:rPr>
        <w:t>SCHEMAHINTS</w:t>
      </w:r>
      <w:r>
        <w:t xml:space="preserve"> notes (no enum files).</w:t>
      </w:r>
    </w:p>
    <w:p w14:paraId="60E70287" w14:textId="77777777" w:rsidR="00C75B81" w:rsidRDefault="00C75B81" w:rsidP="00C75B81">
      <w:pPr>
        <w:pBdr>
          <w:bottom w:val="single" w:sz="6" w:space="0" w:color="000000"/>
        </w:pBdr>
      </w:pPr>
    </w:p>
    <w:p w14:paraId="1958DEFF" w14:textId="77777777" w:rsidR="00C75B81" w:rsidRDefault="00C75B81" w:rsidP="00C75B81"/>
    <w:p w14:paraId="016FA0FA" w14:textId="3BA7E3C2" w:rsidR="00C75B81" w:rsidRDefault="00C75B81" w:rsidP="00C75B81">
      <w:pPr>
        <w:pStyle w:val="Heading2"/>
      </w:pPr>
      <w:bookmarkStart w:id="36" w:name="_Toc213688779"/>
      <w:r>
        <w:t>What this does (and does not do)</w:t>
      </w:r>
      <w:bookmarkEnd w:id="36"/>
    </w:p>
    <w:p w14:paraId="327F3D1C" w14:textId="77777777" w:rsidR="00C75B81" w:rsidRDefault="00C75B81" w:rsidP="00C75B81">
      <w:pPr>
        <w:pStyle w:val="ListParagraph"/>
        <w:numPr>
          <w:ilvl w:val="0"/>
          <w:numId w:val="60"/>
        </w:numPr>
      </w:pPr>
      <w:r>
        <w:t xml:space="preserve">✅ Reads </w:t>
      </w:r>
      <w:r>
        <w:rPr>
          <w:rStyle w:val="VerbatimChar"/>
        </w:rPr>
        <w:t>.puml</w:t>
      </w:r>
      <w:r>
        <w:t xml:space="preserve"> files, finds </w:t>
      </w:r>
      <w:r>
        <w:rPr>
          <w:rStyle w:val="VerbatimChar"/>
        </w:rPr>
        <w:t>SCHEMAHINTS</w:t>
      </w:r>
      <w:r>
        <w:t xml:space="preserve"> notes, emits per-class </w:t>
      </w:r>
      <w:r>
        <w:rPr>
          <w:rStyle w:val="VerbatimChar"/>
        </w:rPr>
        <w:t>.schema.json</w:t>
      </w:r>
      <w:r>
        <w:t>.</w:t>
      </w:r>
    </w:p>
    <w:p w14:paraId="56582E0B" w14:textId="77777777" w:rsidR="00C75B81" w:rsidRDefault="00C75B81" w:rsidP="00C75B81">
      <w:pPr>
        <w:pStyle w:val="ListParagraph"/>
        <w:numPr>
          <w:ilvl w:val="0"/>
          <w:numId w:val="60"/>
        </w:numPr>
      </w:pPr>
      <w:r>
        <w:t xml:space="preserve">✅ If a field has </w:t>
      </w:r>
      <w:r>
        <w:rPr>
          <w:rStyle w:val="VerbatimChar"/>
        </w:rPr>
        <w:t>enumDefine</w:t>
      </w:r>
      <w:r>
        <w:t xml:space="preserve">, converts it into a field </w:t>
      </w:r>
      <w:r>
        <w:rPr>
          <w:rStyle w:val="VerbatimChar"/>
        </w:rPr>
        <w:t>$ref</w:t>
      </w:r>
      <w:r>
        <w:t xml:space="preserve"> to the enum JSON’s </w:t>
      </w:r>
      <w:r>
        <w:rPr>
          <w:rStyle w:val="VerbatimChar"/>
        </w:rPr>
        <w:t>$id</w:t>
      </w:r>
      <w:r>
        <w:t xml:space="preserve"> (see §6).</w:t>
      </w:r>
    </w:p>
    <w:p w14:paraId="0FEB3D4B" w14:textId="77777777" w:rsidR="00C75B81" w:rsidRDefault="00C75B81" w:rsidP="00C75B81">
      <w:pPr>
        <w:pStyle w:val="ListParagraph"/>
        <w:numPr>
          <w:ilvl w:val="0"/>
          <w:numId w:val="60"/>
        </w:numPr>
      </w:pPr>
      <w:r>
        <w:t xml:space="preserve">❌ Does </w:t>
      </w:r>
      <w:r>
        <w:rPr>
          <w:i/>
          <w:iCs/>
        </w:rPr>
        <w:t>not</w:t>
      </w:r>
      <w:r>
        <w:t xml:space="preserve"> emit enum JSON files (use the Enum Generator).</w:t>
      </w:r>
    </w:p>
    <w:p w14:paraId="4E9B2795" w14:textId="77777777" w:rsidR="00C75B81" w:rsidRDefault="00C75B81" w:rsidP="00C75B81">
      <w:pPr>
        <w:pBdr>
          <w:bottom w:val="single" w:sz="6" w:space="0" w:color="000000"/>
        </w:pBdr>
      </w:pPr>
    </w:p>
    <w:p w14:paraId="314A67F4" w14:textId="77777777" w:rsidR="00C75B81" w:rsidRDefault="00C75B81" w:rsidP="00C75B81"/>
    <w:p w14:paraId="0E82D9E7" w14:textId="67E7FE6D" w:rsidR="00C75B81" w:rsidRDefault="00C75B81" w:rsidP="00C75B81">
      <w:pPr>
        <w:pStyle w:val="Heading2"/>
      </w:pPr>
      <w:bookmarkStart w:id="37" w:name="_Toc213688780"/>
      <w:r>
        <w:t>Quick start</w:t>
      </w:r>
      <w:bookmarkEnd w:id="37"/>
    </w:p>
    <w:p w14:paraId="4CEE39BA" w14:textId="77777777" w:rsidR="00C75B81" w:rsidRDefault="00C75B81" w:rsidP="00C75B81">
      <w:pPr>
        <w:pStyle w:val="Heading3"/>
      </w:pPr>
      <w:bookmarkStart w:id="38" w:name="_Toc213688781"/>
      <w:r>
        <w:t>PowerShell</w:t>
      </w:r>
      <w:bookmarkEnd w:id="38"/>
    </w:p>
    <w:p w14:paraId="6A2960FF" w14:textId="77777777" w:rsidR="00C75B81" w:rsidRDefault="00C75B81" w:rsidP="00C75B81">
      <w:pPr>
        <w:pStyle w:val="SourceCodeLanguage"/>
      </w:pPr>
      <w:r>
        <w:t>powershell</w:t>
      </w:r>
    </w:p>
    <w:p w14:paraId="507AFAF7" w14:textId="77777777" w:rsidR="00C75B81" w:rsidRDefault="00C75B81" w:rsidP="00C75B81">
      <w:pPr>
        <w:pStyle w:val="SourceCode"/>
      </w:pPr>
      <w:r>
        <w:t>## Single file + debug</w:t>
      </w:r>
    </w:p>
    <w:p w14:paraId="18FAB7E4" w14:textId="77777777" w:rsidR="00C75B81" w:rsidRDefault="00C75B81" w:rsidP="00C75B81">
      <w:pPr>
        <w:pStyle w:val="SourceCode"/>
      </w:pPr>
      <w:r>
        <w:t>node tools\generate-json-schema-from-puml.mjs --baseId https://schemas.example.org/hatpro/ ^</w:t>
      </w:r>
    </w:p>
    <w:p w14:paraId="656D575B" w14:textId="77777777" w:rsidR="00C75B81" w:rsidRDefault="00C75B81" w:rsidP="00C75B81">
      <w:pPr>
        <w:pStyle w:val="SourceCode"/>
      </w:pPr>
      <w:r>
        <w:t xml:space="preserve">  --file packages\core\puml\commonLib\TechString.puml --debug</w:t>
      </w:r>
    </w:p>
    <w:p w14:paraId="2EBD1A5F" w14:textId="77777777" w:rsidR="00C75B81" w:rsidRDefault="00C75B81" w:rsidP="00C75B81">
      <w:pPr>
        <w:pStyle w:val="SourceCode"/>
      </w:pPr>
    </w:p>
    <w:p w14:paraId="27A97FF6" w14:textId="77777777" w:rsidR="00C75B81" w:rsidRDefault="00C75B81" w:rsidP="00C75B81">
      <w:pPr>
        <w:pStyle w:val="SourceCode"/>
      </w:pPr>
      <w:r>
        <w:t>## All packages/</w:t>
      </w:r>
    </w:p>
    <w:p w14:paraId="2C9EC4DA" w14:textId="77777777" w:rsidR="00C75B81" w:rsidRDefault="00C75B81" w:rsidP="00C75B81">
      <w:pPr>
        <w:pStyle w:val="SourceCode"/>
      </w:pPr>
      <w:r>
        <w:t>node tools\generate-json-schema-from-puml.mjs --baseId https://schemas.example.org/hatpro/</w:t>
      </w:r>
    </w:p>
    <w:p w14:paraId="61F2B9C8" w14:textId="77777777" w:rsidR="00C75B81" w:rsidRDefault="00C75B81" w:rsidP="00C75B81">
      <w:pPr>
        <w:pStyle w:val="Heading3"/>
      </w:pPr>
      <w:bookmarkStart w:id="39" w:name="_Toc213688782"/>
      <w:r>
        <w:t>Bash</w:t>
      </w:r>
      <w:bookmarkEnd w:id="39"/>
    </w:p>
    <w:p w14:paraId="37CE1EA6" w14:textId="77777777" w:rsidR="00C75B81" w:rsidRDefault="00C75B81" w:rsidP="00C75B81">
      <w:pPr>
        <w:pStyle w:val="SourceCodeLanguage"/>
      </w:pPr>
      <w:r>
        <w:t>bash</w:t>
      </w:r>
    </w:p>
    <w:p w14:paraId="797A9CD8" w14:textId="77777777" w:rsidR="00C75B81" w:rsidRDefault="00C75B81" w:rsidP="00C75B81">
      <w:pPr>
        <w:pStyle w:val="SourceCode"/>
      </w:pPr>
      <w:r>
        <w:t>node tools/generate-json-schema-from-puml.mjs --baseId https://schemas.example.org/hatpro/   --file packages/core/puml/commonLib/TechString.puml --debug</w:t>
      </w:r>
    </w:p>
    <w:p w14:paraId="6FE002CD" w14:textId="77777777" w:rsidR="00C75B81" w:rsidRDefault="00C75B81" w:rsidP="00C75B81">
      <w:pPr>
        <w:pStyle w:val="SourceCode"/>
      </w:pPr>
    </w:p>
    <w:p w14:paraId="7FD867E2" w14:textId="77777777" w:rsidR="00C75B81" w:rsidRDefault="00C75B81" w:rsidP="00C75B81">
      <w:pPr>
        <w:pStyle w:val="SourceCode"/>
      </w:pPr>
      <w:r>
        <w:t>node tools/generate-json-schema-from-puml.mjs --baseId https://schemas.example.org/hatpro/</w:t>
      </w:r>
    </w:p>
    <w:p w14:paraId="2C163B38" w14:textId="77777777" w:rsidR="00C75B81" w:rsidRDefault="00C75B81" w:rsidP="00C75B81">
      <w:pPr>
        <w:pBdr>
          <w:bottom w:val="single" w:sz="6" w:space="0" w:color="000000"/>
        </w:pBdr>
      </w:pPr>
    </w:p>
    <w:p w14:paraId="6BEA9F65" w14:textId="77777777" w:rsidR="00C75B81" w:rsidRDefault="00C75B81" w:rsidP="00C75B81"/>
    <w:p w14:paraId="22F1CD8B" w14:textId="2A26C6A1" w:rsidR="00C75B81" w:rsidRDefault="00C75B81" w:rsidP="00C75B81">
      <w:pPr>
        <w:pStyle w:val="Heading2"/>
      </w:pPr>
      <w:bookmarkStart w:id="40" w:name="_Toc213688783"/>
      <w:r>
        <w:t>File mapping</w:t>
      </w:r>
      <w:bookmarkEnd w:id="40"/>
    </w:p>
    <w:p w14:paraId="31671E0C" w14:textId="77777777" w:rsidR="00C75B81" w:rsidRDefault="00C75B81" w:rsidP="00C75B81">
      <w:r>
        <w:t xml:space="preserve">For PUML at </w:t>
      </w:r>
      <w:r>
        <w:rPr>
          <w:rStyle w:val="VerbatimChar"/>
        </w:rPr>
        <w:t>packages/&lt;seg&gt;/puml/&lt;subs&gt;/&lt;File&gt;.puml</w:t>
      </w:r>
      <w:r>
        <w:t xml:space="preserve"> → writes to</w:t>
      </w:r>
      <w:r>
        <w:br/>
      </w:r>
      <w:r>
        <w:rPr>
          <w:rStyle w:val="VerbatimChar"/>
        </w:rPr>
        <w:t>packages/&lt;seg&gt;/json/schemas/&lt;subs&gt;/&lt;ClassName&gt;.schema.json</w:t>
      </w:r>
    </w:p>
    <w:p w14:paraId="5BF86FF3" w14:textId="77777777" w:rsidR="00C75B81" w:rsidRDefault="00C75B81" w:rsidP="00C75B81">
      <w:r>
        <w:rPr>
          <w:b/>
          <w:bCs/>
        </w:rPr>
        <w:t>$id:</w:t>
      </w:r>
      <w:r>
        <w:t xml:space="preserve"> </w:t>
      </w:r>
      <w:r>
        <w:rPr>
          <w:rStyle w:val="VerbatimChar"/>
        </w:rPr>
        <w:t>&lt;baseId&gt;&lt;seg&gt;/&lt;subs&gt;/&lt;ClassName&gt;.schema.json</w:t>
      </w:r>
    </w:p>
    <w:p w14:paraId="64EBA2F4" w14:textId="77777777" w:rsidR="00C75B81" w:rsidRDefault="00C75B81" w:rsidP="00C75B81">
      <w:pPr>
        <w:pBdr>
          <w:bottom w:val="single" w:sz="6" w:space="0" w:color="000000"/>
        </w:pBdr>
      </w:pPr>
    </w:p>
    <w:p w14:paraId="3ED75723" w14:textId="77777777" w:rsidR="00C75B81" w:rsidRDefault="00C75B81" w:rsidP="00C75B81"/>
    <w:p w14:paraId="6636B427" w14:textId="17499DC3" w:rsidR="00C75B81" w:rsidRDefault="00C75B81" w:rsidP="00C75B81">
      <w:pPr>
        <w:pStyle w:val="Heading2"/>
      </w:pPr>
      <w:bookmarkStart w:id="41" w:name="_Toc213688784"/>
      <w:r>
        <w:lastRenderedPageBreak/>
        <w:t>Authoring pattern (PUML)</w:t>
      </w:r>
      <w:bookmarkEnd w:id="41"/>
    </w:p>
    <w:p w14:paraId="5BAA1F39" w14:textId="77777777" w:rsidR="00C75B81" w:rsidRDefault="00C75B81" w:rsidP="00C75B81">
      <w:pPr>
        <w:pStyle w:val="SourceCodeLanguage"/>
      </w:pPr>
      <w:r>
        <w:t>plantuml</w:t>
      </w:r>
    </w:p>
    <w:p w14:paraId="287CAC7E" w14:textId="77777777" w:rsidR="00C75B81" w:rsidRDefault="00C75B81" w:rsidP="00C75B81">
      <w:pPr>
        <w:pStyle w:val="SourceCode"/>
      </w:pPr>
      <w:r>
        <w:t>note right of TechString</w:t>
      </w:r>
    </w:p>
    <w:p w14:paraId="51F22EFF" w14:textId="77777777" w:rsidR="00C75B81" w:rsidRDefault="00C75B81" w:rsidP="00C75B81">
      <w:pPr>
        <w:pStyle w:val="SourceCode"/>
      </w:pPr>
      <w:r>
        <w:t>SCHEMAHINTS</w:t>
      </w:r>
    </w:p>
    <w:p w14:paraId="5301C294" w14:textId="77777777" w:rsidR="00C75B81" w:rsidRDefault="00C75B81" w:rsidP="00C75B81">
      <w:pPr>
        <w:pStyle w:val="SourceCode"/>
      </w:pPr>
      <w:r>
        <w:t xml:space="preserve">  title: TechString</w:t>
      </w:r>
    </w:p>
    <w:p w14:paraId="05928EB9" w14:textId="77777777" w:rsidR="00C75B81" w:rsidRDefault="00C75B81" w:rsidP="00C75B81">
      <w:pPr>
        <w:pStyle w:val="SourceCode"/>
      </w:pPr>
      <w:r>
        <w:t xml:space="preserve">  description: Holds machine-facing string values (e.g., IDs, codes).</w:t>
      </w:r>
    </w:p>
    <w:p w14:paraId="6279F259" w14:textId="77777777" w:rsidR="00C75B81" w:rsidRDefault="00C75B81" w:rsidP="00C75B81">
      <w:pPr>
        <w:pStyle w:val="SourceCode"/>
      </w:pPr>
      <w:r>
        <w:t xml:space="preserve">  required:[encoding]</w:t>
      </w:r>
    </w:p>
    <w:p w14:paraId="7B532170" w14:textId="77777777" w:rsidR="00C75B81" w:rsidRDefault="00C75B81" w:rsidP="00C75B81">
      <w:pPr>
        <w:pStyle w:val="SourceCode"/>
      </w:pPr>
    </w:p>
    <w:p w14:paraId="3F36AF1D" w14:textId="77777777" w:rsidR="00C75B81" w:rsidRDefault="00C75B81" w:rsidP="00C75B81">
      <w:pPr>
        <w:pStyle w:val="SourceCode"/>
      </w:pPr>
      <w:r>
        <w:t xml:space="preserve">  field encoding:</w:t>
      </w:r>
    </w:p>
    <w:p w14:paraId="2FE8B4E4" w14:textId="77777777" w:rsidR="00C75B81" w:rsidRDefault="00C75B81" w:rsidP="00C75B81">
      <w:pPr>
        <w:pStyle w:val="SourceCode"/>
      </w:pPr>
      <w:r>
        <w:t xml:space="preserve">    desc: Character encoding used on ingest</w:t>
      </w:r>
    </w:p>
    <w:p w14:paraId="0D706200" w14:textId="77777777" w:rsidR="00C75B81" w:rsidRDefault="00C75B81" w:rsidP="00C75B81">
      <w:pPr>
        <w:pStyle w:val="SourceCode"/>
      </w:pPr>
      <w:r>
        <w:t xml:space="preserve">    enumDefine:</w:t>
      </w:r>
    </w:p>
    <w:p w14:paraId="2B6C654E" w14:textId="77777777" w:rsidR="00C75B81" w:rsidRDefault="00C75B81" w:rsidP="00C75B81">
      <w:pPr>
        <w:pStyle w:val="SourceCode"/>
      </w:pPr>
      <w:r>
        <w:t xml:space="preserve">      enumId: /core/commonLib/TextEncodingEnum</w:t>
      </w:r>
    </w:p>
    <w:p w14:paraId="787729DD" w14:textId="77777777" w:rsidR="00C75B81" w:rsidRDefault="00C75B81" w:rsidP="00C75B81">
      <w:pPr>
        <w:pStyle w:val="SourceCode"/>
      </w:pPr>
    </w:p>
    <w:p w14:paraId="0E8DFCE6" w14:textId="77777777" w:rsidR="00C75B81" w:rsidRDefault="00C75B81" w:rsidP="00C75B81">
      <w:pPr>
        <w:pStyle w:val="SourceCode"/>
      </w:pPr>
      <w:r>
        <w:t xml:space="preserve">  field value:</w:t>
      </w:r>
    </w:p>
    <w:p w14:paraId="782BAF89" w14:textId="77777777" w:rsidR="00C75B81" w:rsidRDefault="00C75B81" w:rsidP="00C75B81">
      <w:pPr>
        <w:pStyle w:val="SourceCode"/>
      </w:pPr>
      <w:r>
        <w:t xml:space="preserve">    type: string</w:t>
      </w:r>
    </w:p>
    <w:p w14:paraId="3EFA0C83" w14:textId="77777777" w:rsidR="00C75B81" w:rsidRDefault="00C75B81" w:rsidP="00C75B81">
      <w:pPr>
        <w:pStyle w:val="SourceCode"/>
      </w:pPr>
      <w:r>
        <w:t xml:space="preserve">    minLength: 1</w:t>
      </w:r>
    </w:p>
    <w:p w14:paraId="19BECD3E" w14:textId="77777777" w:rsidR="00C75B81" w:rsidRDefault="00C75B81" w:rsidP="00C75B81">
      <w:pPr>
        <w:pStyle w:val="SourceCode"/>
      </w:pPr>
      <w:r>
        <w:t>end note</w:t>
      </w:r>
    </w:p>
    <w:p w14:paraId="47D47A39" w14:textId="77777777" w:rsidR="00C75B81" w:rsidRDefault="00C75B81" w:rsidP="00C75B81">
      <w:pPr>
        <w:pBdr>
          <w:bottom w:val="single" w:sz="6" w:space="0" w:color="000000"/>
        </w:pBdr>
      </w:pPr>
    </w:p>
    <w:p w14:paraId="3D61A71C" w14:textId="77777777" w:rsidR="00C75B81" w:rsidRDefault="00C75B81" w:rsidP="00C75B81"/>
    <w:p w14:paraId="6654C52C" w14:textId="707EB78F" w:rsidR="00C75B81" w:rsidRDefault="00C75B81" w:rsidP="00C75B81">
      <w:pPr>
        <w:pStyle w:val="Heading2"/>
      </w:pPr>
      <w:bookmarkStart w:id="42" w:name="_Toc213688785"/>
      <w:r>
        <w:t>Supported SCHEMAHINTS (root)</w:t>
      </w:r>
      <w:bookmarkEnd w:id="42"/>
    </w:p>
    <w:p w14:paraId="5D1D0751" w14:textId="77777777" w:rsidR="00C75B81" w:rsidRDefault="00C75B81" w:rsidP="00C75B81">
      <w:pPr>
        <w:pStyle w:val="ListParagraph"/>
        <w:numPr>
          <w:ilvl w:val="0"/>
          <w:numId w:val="61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14:paraId="3DAEA291" w14:textId="77777777" w:rsidR="00C75B81" w:rsidRDefault="00C75B81" w:rsidP="00C75B81">
      <w:pPr>
        <w:pStyle w:val="ListParagraph"/>
        <w:numPr>
          <w:ilvl w:val="0"/>
          <w:numId w:val="61"/>
        </w:numPr>
      </w:pPr>
      <w:r>
        <w:rPr>
          <w:rStyle w:val="VerbatimChar"/>
        </w:rPr>
        <w:t>required:[a,b,c]</w:t>
      </w:r>
    </w:p>
    <w:p w14:paraId="6F9F5CFB" w14:textId="77777777" w:rsidR="00C75B81" w:rsidRDefault="00C75B81" w:rsidP="00C75B81">
      <w:pPr>
        <w:pStyle w:val="ListParagraph"/>
        <w:numPr>
          <w:ilvl w:val="0"/>
          <w:numId w:val="61"/>
        </w:numPr>
      </w:pPr>
      <w:r>
        <w:rPr>
          <w:rStyle w:val="VerbatimChar"/>
        </w:rPr>
        <w:t>additionalProperties: true|false</w:t>
      </w:r>
      <w:r>
        <w:t xml:space="preserve"> (default </w:t>
      </w:r>
      <w:r>
        <w:rPr>
          <w:rStyle w:val="VerbatimChar"/>
        </w:rPr>
        <w:t>false</w:t>
      </w:r>
      <w:r>
        <w:t>)</w:t>
      </w:r>
    </w:p>
    <w:p w14:paraId="4FBEEDE3" w14:textId="543C9833" w:rsidR="00C75B81" w:rsidRDefault="00C75B81" w:rsidP="00C75B81">
      <w:pPr>
        <w:pStyle w:val="Heading2"/>
      </w:pPr>
      <w:bookmarkStart w:id="43" w:name="_Toc213688786"/>
      <w:r>
        <w:t xml:space="preserve">How </w:t>
      </w:r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 xml:space="preserve"> work for CLASS SCHEMAS</w:t>
      </w:r>
      <w:bookmarkEnd w:id="43"/>
    </w:p>
    <w:p w14:paraId="6AB8FC19" w14:textId="5E505DE1" w:rsidR="00C75B81" w:rsidRDefault="00C75B81" w:rsidP="00C75B81">
      <w:pPr>
        <w:pStyle w:val="Heading3"/>
      </w:pPr>
      <w:bookmarkStart w:id="44" w:name="_Toc213688787"/>
      <w:r>
        <w:rPr>
          <w:rStyle w:val="VerbatimChar"/>
        </w:rPr>
        <w:t>$id</w:t>
      </w:r>
      <w:r>
        <w:t xml:space="preserve"> formation (class </w:t>
      </w:r>
      <w:r>
        <w:rPr>
          <w:rStyle w:val="VerbatimChar"/>
        </w:rPr>
        <w:t>.schema.json</w:t>
      </w:r>
      <w:r>
        <w:t>)</w:t>
      </w:r>
      <w:bookmarkEnd w:id="44"/>
    </w:p>
    <w:p w14:paraId="55AC34BB" w14:textId="77777777" w:rsidR="00C75B81" w:rsidRDefault="00C75B81" w:rsidP="00C75B81">
      <w:pPr>
        <w:pStyle w:val="ListParagraph"/>
        <w:numPr>
          <w:ilvl w:val="0"/>
          <w:numId w:val="62"/>
        </w:numPr>
      </w:pPr>
      <w:r>
        <w:rPr>
          <w:rStyle w:val="VerbatimChar"/>
        </w:rPr>
        <w:t>$id</w:t>
      </w:r>
      <w:r>
        <w:t xml:space="preserve"> is a </w:t>
      </w:r>
      <w:r>
        <w:rPr>
          <w:b/>
          <w:bCs/>
        </w:rPr>
        <w:t>canonical URL</w:t>
      </w:r>
      <w:r>
        <w:t xml:space="preserve"> for the class schema.</w:t>
      </w:r>
    </w:p>
    <w:p w14:paraId="4A6FC81E" w14:textId="77777777" w:rsidR="00C75B81" w:rsidRDefault="00C75B81" w:rsidP="00C75B81">
      <w:pPr>
        <w:pStyle w:val="ListParagraph"/>
        <w:numPr>
          <w:ilvl w:val="0"/>
          <w:numId w:val="62"/>
        </w:numPr>
      </w:pPr>
      <w:r>
        <w:t xml:space="preserve">Derived from the source file’s segment &amp; subfolders and the </w:t>
      </w:r>
      <w:r>
        <w:rPr>
          <w:b/>
          <w:bCs/>
        </w:rPr>
        <w:t>host class name</w:t>
      </w:r>
      <w:r>
        <w:t>:</w:t>
      </w:r>
    </w:p>
    <w:p w14:paraId="3D5D0D1A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text</w:t>
      </w:r>
    </w:p>
    <w:p w14:paraId="35CC6EFF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$id = &lt;baseId&gt; + &lt;seg&gt;/&lt;subs&gt;/&lt;ClassName&gt;.schema.json</w:t>
      </w:r>
    </w:p>
    <w:p w14:paraId="7ECAEA39" w14:textId="77777777" w:rsidR="00C75B81" w:rsidRDefault="00C75B81" w:rsidP="00C75B81">
      <w:pPr>
        <w:numPr>
          <w:ilvl w:val="0"/>
          <w:numId w:val="43"/>
        </w:numPr>
        <w:spacing w:before="0" w:after="200"/>
      </w:pPr>
      <w:r>
        <w:t xml:space="preserve">Example: PUML at </w:t>
      </w:r>
      <w:r>
        <w:rPr>
          <w:rStyle w:val="VerbatimChar"/>
        </w:rPr>
        <w:t>packages/core/puml/commonLib/TechString.puml</w:t>
      </w:r>
      <w:r>
        <w:t xml:space="preserve"> with host class </w:t>
      </w:r>
      <w:r>
        <w:rPr>
          <w:rStyle w:val="VerbatimChar"/>
        </w:rPr>
        <w:t>TechString</w:t>
      </w:r>
      <w:r>
        <w:br/>
        <w:t xml:space="preserve">→ </w:t>
      </w:r>
      <w:r>
        <w:rPr>
          <w:rStyle w:val="VerbatimChar"/>
        </w:rPr>
        <w:t>$id = https://schemas.example.org/hatpro/core/commonLib/TechString.schema.json</w:t>
      </w:r>
    </w:p>
    <w:p w14:paraId="498898BF" w14:textId="5E4A800D" w:rsidR="00C75B81" w:rsidRDefault="00C75B81" w:rsidP="00C75B81">
      <w:pPr>
        <w:pStyle w:val="Heading3"/>
      </w:pPr>
      <w:bookmarkStart w:id="45" w:name="_Toc213688788"/>
      <w:r>
        <w:rPr>
          <w:rStyle w:val="VerbatimChar"/>
        </w:rPr>
        <w:t>$ref</w:t>
      </w:r>
      <w:r>
        <w:t xml:space="preserve"> to other classes</w:t>
      </w:r>
      <w:bookmarkEnd w:id="45"/>
    </w:p>
    <w:p w14:paraId="1858C3F6" w14:textId="77777777" w:rsidR="00C75B81" w:rsidRDefault="00C75B81" w:rsidP="00C75B81">
      <w:pPr>
        <w:pStyle w:val="ListParagraph"/>
        <w:numPr>
          <w:ilvl w:val="0"/>
          <w:numId w:val="63"/>
        </w:numPr>
      </w:pPr>
      <w:r>
        <w:t xml:space="preserve">When a field uses </w:t>
      </w:r>
      <w:r>
        <w:rPr>
          <w:rStyle w:val="VerbatimChar"/>
        </w:rPr>
        <w:t>$ref: /seg/subs/OtherClass</w:t>
      </w:r>
      <w:r>
        <w:t>, the generator converts it to:</w:t>
      </w:r>
    </w:p>
    <w:p w14:paraId="20626F6A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lastRenderedPageBreak/>
        <w:t>json</w:t>
      </w:r>
    </w:p>
    <w:p w14:paraId="7B58EE1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{ "$ref": "https://schemas.example.org/hatpro/seg/subs/OtherClass.schema.json" }</w:t>
      </w:r>
    </w:p>
    <w:p w14:paraId="1DB2546D" w14:textId="6B1F66EF" w:rsidR="00C75B81" w:rsidRDefault="00C75B81" w:rsidP="00C75B81">
      <w:pPr>
        <w:pStyle w:val="Heading3"/>
      </w:pPr>
      <w:bookmarkStart w:id="46" w:name="_Toc213688789"/>
      <w:r>
        <w:rPr>
          <w:rStyle w:val="VerbatimChar"/>
        </w:rPr>
        <w:t>$ref</w:t>
      </w:r>
      <w:r>
        <w:t xml:space="preserve"> to enums via </w:t>
      </w:r>
      <w:r>
        <w:rPr>
          <w:rStyle w:val="VerbatimChar"/>
        </w:rPr>
        <w:t>enumDefine</w:t>
      </w:r>
      <w:bookmarkEnd w:id="46"/>
    </w:p>
    <w:p w14:paraId="5D5DA772" w14:textId="77777777" w:rsidR="00C75B81" w:rsidRDefault="00C75B81" w:rsidP="00C75B81">
      <w:pPr>
        <w:pStyle w:val="ListParagraph"/>
        <w:numPr>
          <w:ilvl w:val="0"/>
          <w:numId w:val="64"/>
        </w:numPr>
      </w:pPr>
      <w:r>
        <w:t>Author in PUML:</w:t>
      </w:r>
    </w:p>
    <w:p w14:paraId="6CEDB60D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yaml</w:t>
      </w:r>
    </w:p>
    <w:p w14:paraId="766DF14D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field encoding:</w:t>
      </w:r>
    </w:p>
    <w:p w14:paraId="72CF1C6B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enumDefine:</w:t>
      </w:r>
    </w:p>
    <w:p w14:paraId="0E82220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enumId: /core/commonLib/TextEncodingEnum</w:t>
      </w:r>
    </w:p>
    <w:p w14:paraId="3160CC80" w14:textId="77777777" w:rsidR="00C75B81" w:rsidRDefault="00C75B81" w:rsidP="00C75B81">
      <w:pPr>
        <w:pStyle w:val="ListParagraph"/>
        <w:numPr>
          <w:ilvl w:val="0"/>
          <w:numId w:val="64"/>
        </w:numPr>
      </w:pPr>
      <w:r>
        <w:t>Generated JSON schema field:</w:t>
      </w:r>
    </w:p>
    <w:p w14:paraId="69920F6F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json</w:t>
      </w:r>
    </w:p>
    <w:p w14:paraId="2366F35C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{ "$ref": "https://schemas.example.org/hatpro/core/commonLib/TextEncodingEnum.json" }</w:t>
      </w:r>
    </w:p>
    <w:p w14:paraId="3F92E8B0" w14:textId="77777777" w:rsidR="00C75B81" w:rsidRDefault="00C75B81" w:rsidP="00C75B81">
      <w:pPr>
        <w:pStyle w:val="ListParagraph"/>
        <w:numPr>
          <w:ilvl w:val="0"/>
          <w:numId w:val="64"/>
        </w:numPr>
      </w:pPr>
      <w:r>
        <w:rPr>
          <w:b/>
          <w:bCs/>
        </w:rPr>
        <w:t>Important:</w:t>
      </w:r>
      <w:r>
        <w:t xml:space="preserve"> The enum JSON file must exist (run the Enum Generator first).</w:t>
      </w:r>
    </w:p>
    <w:p w14:paraId="01F580BB" w14:textId="2EBCD477" w:rsidR="00C75B81" w:rsidRDefault="00C75B81" w:rsidP="00C75B81">
      <w:pPr>
        <w:pStyle w:val="Heading3"/>
      </w:pPr>
      <w:bookmarkStart w:id="47" w:name="_Toc213688790"/>
      <w:r>
        <w:t>Anti-patterns</w:t>
      </w:r>
      <w:bookmarkEnd w:id="47"/>
    </w:p>
    <w:p w14:paraId="425842C7" w14:textId="77777777" w:rsidR="00C75B81" w:rsidRDefault="00C75B81" w:rsidP="00C75B81">
      <w:pPr>
        <w:pStyle w:val="ListParagraph"/>
        <w:numPr>
          <w:ilvl w:val="0"/>
          <w:numId w:val="65"/>
        </w:numPr>
      </w:pPr>
      <w:r>
        <w:t xml:space="preserve">Don’t hard-code disk paths in </w:t>
      </w:r>
      <w:r>
        <w:rPr>
          <w:rStyle w:val="VerbatimChar"/>
        </w:rPr>
        <w:t>$ref</w:t>
      </w:r>
      <w:r>
        <w:t xml:space="preserve">. Always use the </w:t>
      </w:r>
      <w:r>
        <w:rPr>
          <w:b/>
          <w:bCs/>
        </w:rPr>
        <w:t>URL</w:t>
      </w:r>
      <w:r>
        <w:t xml:space="preserve"> derived from </w:t>
      </w:r>
      <w:r>
        <w:rPr>
          <w:rStyle w:val="VerbatimChar"/>
        </w:rPr>
        <w:t>--baseId</w:t>
      </w:r>
      <w:r>
        <w:t>.</w:t>
      </w:r>
    </w:p>
    <w:p w14:paraId="4F0692A7" w14:textId="77777777" w:rsidR="00C75B81" w:rsidRDefault="00C75B81" w:rsidP="00C75B81">
      <w:pPr>
        <w:pStyle w:val="ListParagraph"/>
        <w:numPr>
          <w:ilvl w:val="0"/>
          <w:numId w:val="65"/>
        </w:numPr>
      </w:pPr>
      <w:r>
        <w:t xml:space="preserve">Keep </w:t>
      </w:r>
      <w:r>
        <w:rPr>
          <w:rStyle w:val="VerbatimChar"/>
        </w:rPr>
        <w:t>--baseId</w:t>
      </w:r>
      <w:r>
        <w:t xml:space="preserve"> with trailing slash.</w:t>
      </w:r>
    </w:p>
    <w:p w14:paraId="4A34F0A7" w14:textId="77777777" w:rsidR="00C75B81" w:rsidRDefault="00C75B81" w:rsidP="00C75B81">
      <w:pPr>
        <w:pBdr>
          <w:bottom w:val="single" w:sz="6" w:space="0" w:color="000000"/>
        </w:pBdr>
      </w:pPr>
    </w:p>
    <w:p w14:paraId="6C01044B" w14:textId="77777777" w:rsidR="00C75B81" w:rsidRDefault="00C75B81" w:rsidP="00C75B81"/>
    <w:p w14:paraId="7E0E91FA" w14:textId="0064B5EF" w:rsidR="00C75B81" w:rsidRDefault="00C75B81" w:rsidP="00C75B81">
      <w:pPr>
        <w:pStyle w:val="Heading2"/>
      </w:pPr>
      <w:bookmarkStart w:id="48" w:name="_Toc213688791"/>
      <w:r>
        <w:t>Troubleshooting</w:t>
      </w:r>
      <w:bookmarkEnd w:id="48"/>
    </w:p>
    <w:p w14:paraId="100310D8" w14:textId="77777777" w:rsidR="00C75B81" w:rsidRDefault="00C75B81" w:rsidP="00C75B81">
      <w:pPr>
        <w:pStyle w:val="ListParagraph"/>
        <w:numPr>
          <w:ilvl w:val="0"/>
          <w:numId w:val="66"/>
        </w:numPr>
      </w:pPr>
      <w:r>
        <w:rPr>
          <w:b/>
          <w:bCs/>
        </w:rPr>
        <w:t>$ref not resolvable</w:t>
      </w:r>
      <w:r>
        <w:t>: run the Enum Generator first to create the enum JSON file.</w:t>
      </w:r>
    </w:p>
    <w:p w14:paraId="60A9ED08" w14:textId="77777777" w:rsidR="00C75B81" w:rsidRDefault="00C75B81" w:rsidP="00C75B81">
      <w:pPr>
        <w:pStyle w:val="ListParagraph"/>
        <w:numPr>
          <w:ilvl w:val="0"/>
          <w:numId w:val="66"/>
        </w:numPr>
      </w:pPr>
      <w:r>
        <w:rPr>
          <w:b/>
          <w:bCs/>
        </w:rPr>
        <w:t>Wrong output folder</w:t>
      </w:r>
      <w:r>
        <w:t xml:space="preserve">: verify source path matches </w:t>
      </w:r>
      <w:r>
        <w:rPr>
          <w:rStyle w:val="VerbatimChar"/>
        </w:rPr>
        <w:t>packages/&lt;seg&gt;/puml/&lt;subs&gt;</w:t>
      </w:r>
      <w:r>
        <w:t xml:space="preserve">. The generator derives </w:t>
      </w:r>
      <w:r>
        <w:rPr>
          <w:rStyle w:val="VerbatimChar"/>
        </w:rPr>
        <w:t>&lt;seg&gt;</w:t>
      </w:r>
      <w:r>
        <w:t xml:space="preserve"> and </w:t>
      </w:r>
      <w:r>
        <w:rPr>
          <w:rStyle w:val="VerbatimChar"/>
        </w:rPr>
        <w:t>&lt;subs&gt;</w:t>
      </w:r>
      <w:r>
        <w:t xml:space="preserve"> from your file location.</w:t>
      </w:r>
    </w:p>
    <w:p w14:paraId="71F73F71" w14:textId="77777777" w:rsidR="00C75B81" w:rsidRDefault="00C75B81" w:rsidP="00C75B81">
      <w:pPr>
        <w:pStyle w:val="ListParagraph"/>
        <w:numPr>
          <w:ilvl w:val="0"/>
          <w:numId w:val="66"/>
        </w:numPr>
      </w:pPr>
      <w:r>
        <w:rPr>
          <w:b/>
          <w:bCs/>
        </w:rPr>
        <w:t xml:space="preserve">Unexpected </w:t>
      </w:r>
      <w:r>
        <w:rPr>
          <w:rStyle w:val="VerbatimChar"/>
          <w:b/>
          <w:bCs/>
        </w:rPr>
        <w:t>additionalProperties</w:t>
      </w:r>
      <w:r>
        <w:t xml:space="preserve">: default is </w:t>
      </w:r>
      <w:r>
        <w:rPr>
          <w:rStyle w:val="VerbatimChar"/>
        </w:rPr>
        <w:t>false</w:t>
      </w:r>
      <w:r>
        <w:t xml:space="preserve"> unless explicitly set </w:t>
      </w:r>
      <w:r>
        <w:rPr>
          <w:rStyle w:val="VerbatimChar"/>
        </w:rPr>
        <w:t>true</w:t>
      </w:r>
      <w:r>
        <w:t xml:space="preserve"> at root.</w:t>
      </w:r>
    </w:p>
    <w:p w14:paraId="3549D5B3" w14:textId="77777777" w:rsidR="00C75B81" w:rsidRDefault="00C75B81" w:rsidP="00C75B81">
      <w:pPr>
        <w:pBdr>
          <w:bottom w:val="single" w:sz="6" w:space="0" w:color="000000"/>
        </w:pBdr>
      </w:pPr>
    </w:p>
    <w:p w14:paraId="6C981369" w14:textId="77777777" w:rsidR="00C75B81" w:rsidRDefault="00C75B81" w:rsidP="00C75B81"/>
    <w:p w14:paraId="212D85C1" w14:textId="6A7C3E59" w:rsidR="00C75B81" w:rsidRDefault="00C75B81" w:rsidP="00C75B81">
      <w:pPr>
        <w:pStyle w:val="Heading2"/>
      </w:pPr>
      <w:bookmarkStart w:id="49" w:name="_Toc213688792"/>
      <w:r>
        <w:t>Example output (excerpt)</w:t>
      </w:r>
      <w:bookmarkEnd w:id="49"/>
    </w:p>
    <w:p w14:paraId="6A70F216" w14:textId="77777777" w:rsidR="00C75B81" w:rsidRDefault="00C75B81" w:rsidP="00C75B81">
      <w:pPr>
        <w:pStyle w:val="SourceCodeLanguage"/>
      </w:pPr>
      <w:r>
        <w:t>json</w:t>
      </w:r>
    </w:p>
    <w:p w14:paraId="0A041FF2" w14:textId="77777777" w:rsidR="00C75B81" w:rsidRDefault="00C75B81" w:rsidP="00C75B81">
      <w:pPr>
        <w:pStyle w:val="SourceCode"/>
      </w:pPr>
      <w:r>
        <w:lastRenderedPageBreak/>
        <w:t>{</w:t>
      </w:r>
    </w:p>
    <w:p w14:paraId="5B4A343F" w14:textId="77777777" w:rsidR="00C75B81" w:rsidRDefault="00C75B81" w:rsidP="00C75B81">
      <w:pPr>
        <w:pStyle w:val="SourceCode"/>
      </w:pPr>
      <w:r>
        <w:t xml:space="preserve">  "$id": "https://schemas.example.org/hatpro/core/commonLib/TechString.schema.json",</w:t>
      </w:r>
    </w:p>
    <w:p w14:paraId="48C32A9B" w14:textId="77777777" w:rsidR="00C75B81" w:rsidRDefault="00C75B81" w:rsidP="00C75B81">
      <w:pPr>
        <w:pStyle w:val="SourceCode"/>
      </w:pPr>
      <w:r>
        <w:t xml:space="preserve">  "$schema": "https://json-schema.org/draft/2020-12/schema",</w:t>
      </w:r>
    </w:p>
    <w:p w14:paraId="02464E5C" w14:textId="77777777" w:rsidR="00C75B81" w:rsidRDefault="00C75B81" w:rsidP="00C75B81">
      <w:pPr>
        <w:pStyle w:val="SourceCode"/>
      </w:pPr>
      <w:r>
        <w:t xml:space="preserve">  "title": "TechString",</w:t>
      </w:r>
    </w:p>
    <w:p w14:paraId="5E38CEED" w14:textId="77777777" w:rsidR="00C75B81" w:rsidRDefault="00C75B81" w:rsidP="00C75B81">
      <w:pPr>
        <w:pStyle w:val="SourceCode"/>
      </w:pPr>
      <w:r>
        <w:t xml:space="preserve">  "type": "object",</w:t>
      </w:r>
    </w:p>
    <w:p w14:paraId="44673A15" w14:textId="77777777" w:rsidR="00C75B81" w:rsidRDefault="00C75B81" w:rsidP="00C75B81">
      <w:pPr>
        <w:pStyle w:val="SourceCode"/>
      </w:pPr>
      <w:r>
        <w:t xml:space="preserve">  "additionalProperties": false,</w:t>
      </w:r>
    </w:p>
    <w:p w14:paraId="472C1C42" w14:textId="77777777" w:rsidR="00C75B81" w:rsidRDefault="00C75B81" w:rsidP="00C75B81">
      <w:pPr>
        <w:pStyle w:val="SourceCode"/>
      </w:pPr>
      <w:r>
        <w:t xml:space="preserve">  "required": ["encoding"],</w:t>
      </w:r>
    </w:p>
    <w:p w14:paraId="0244E7A6" w14:textId="77777777" w:rsidR="00C75B81" w:rsidRDefault="00C75B81" w:rsidP="00C75B81">
      <w:pPr>
        <w:pStyle w:val="SourceCode"/>
      </w:pPr>
      <w:r>
        <w:t xml:space="preserve">  "properties": {</w:t>
      </w:r>
    </w:p>
    <w:p w14:paraId="28776C5A" w14:textId="77777777" w:rsidR="00C75B81" w:rsidRDefault="00C75B81" w:rsidP="00C75B81">
      <w:pPr>
        <w:pStyle w:val="SourceCode"/>
      </w:pPr>
      <w:r>
        <w:t xml:space="preserve">    "encoding": { "$ref": "https://schemas.example.org/hatpro/core/commonLib/TextEncodingEnum.json" },</w:t>
      </w:r>
    </w:p>
    <w:p w14:paraId="08847026" w14:textId="77777777" w:rsidR="00C75B81" w:rsidRDefault="00C75B81" w:rsidP="00C75B81">
      <w:pPr>
        <w:pStyle w:val="SourceCode"/>
      </w:pPr>
      <w:r>
        <w:t xml:space="preserve">    "value": { "type": "string", "minLength": 1 }</w:t>
      </w:r>
    </w:p>
    <w:p w14:paraId="5BCF15CE" w14:textId="77777777" w:rsidR="00C75B81" w:rsidRDefault="00C75B81" w:rsidP="00C75B81">
      <w:pPr>
        <w:pStyle w:val="SourceCode"/>
      </w:pPr>
      <w:r>
        <w:t xml:space="preserve">  }</w:t>
      </w:r>
    </w:p>
    <w:p w14:paraId="32845BED" w14:textId="77777777" w:rsidR="00C75B81" w:rsidRDefault="00C75B81" w:rsidP="00C75B81">
      <w:pPr>
        <w:pStyle w:val="SourceCode"/>
      </w:pPr>
      <w:r>
        <w:t>}</w:t>
      </w:r>
    </w:p>
    <w:p w14:paraId="1AC74FA4" w14:textId="77777777" w:rsidR="00C75B81" w:rsidRDefault="00C75B81" w:rsidP="00C75B81">
      <w:pPr>
        <w:pBdr>
          <w:bottom w:val="single" w:sz="6" w:space="0" w:color="000000"/>
        </w:pBdr>
      </w:pPr>
    </w:p>
    <w:p w14:paraId="6B47176C" w14:textId="77777777" w:rsidR="00C75B81" w:rsidRDefault="00C75B81" w:rsidP="00C75B81"/>
    <w:p w14:paraId="215A8A10" w14:textId="7836B696" w:rsidR="00C75B81" w:rsidRDefault="00C75B81" w:rsidP="00C75B81">
      <w:pPr>
        <w:pStyle w:val="Heading2"/>
      </w:pPr>
      <w:bookmarkStart w:id="50" w:name="_Toc213688793"/>
      <w:r>
        <w:t>Schema Generator — Reference</w:t>
      </w:r>
      <w:bookmarkEnd w:id="50"/>
    </w:p>
    <w:p w14:paraId="296F5D28" w14:textId="77777777" w:rsidR="00C75B81" w:rsidRDefault="00C75B81" w:rsidP="00C75B81">
      <w:pPr>
        <w:pStyle w:val="Heading2"/>
      </w:pPr>
      <w:bookmarkStart w:id="51" w:name="_Toc213688794"/>
      <w:r>
        <w:t>Schema Generator — Reference (v1.2)</w:t>
      </w:r>
      <w:bookmarkEnd w:id="51"/>
    </w:p>
    <w:p w14:paraId="30559D1A" w14:textId="77777777" w:rsidR="00C75B81" w:rsidRDefault="00C75B81" w:rsidP="00C75B81">
      <w:r>
        <w:rPr>
          <w:b/>
          <w:bCs/>
        </w:rPr>
        <w:t>Tool:</w:t>
      </w:r>
      <w:r>
        <w:t xml:space="preserve"> </w:t>
      </w:r>
      <w:r>
        <w:rPr>
          <w:rStyle w:val="VerbatimChar"/>
        </w:rPr>
        <w:t>generate-json-schema-from-puml.mjs</w:t>
      </w:r>
    </w:p>
    <w:p w14:paraId="5F78B28E" w14:textId="77777777" w:rsidR="00C75B81" w:rsidRDefault="00C75B81" w:rsidP="00C75B81">
      <w:pPr>
        <w:pBdr>
          <w:bottom w:val="single" w:sz="6" w:space="0" w:color="000000"/>
        </w:pBdr>
      </w:pPr>
    </w:p>
    <w:p w14:paraId="3466CFB2" w14:textId="77777777" w:rsidR="00C75B81" w:rsidRDefault="00C75B81" w:rsidP="00C75B81"/>
    <w:p w14:paraId="673ABEE5" w14:textId="77777777" w:rsidR="00C75B81" w:rsidRDefault="00C75B81" w:rsidP="00C75B81">
      <w:pPr>
        <w:pStyle w:val="Heading2"/>
      </w:pPr>
      <w:bookmarkStart w:id="52" w:name="_Toc213688795"/>
      <w:r>
        <w:t>Root-level directives</w:t>
      </w:r>
      <w:bookmarkEnd w:id="52"/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29"/>
        <w:gridCol w:w="821"/>
        <w:gridCol w:w="1143"/>
        <w:gridCol w:w="2733"/>
      </w:tblGrid>
      <w:tr w:rsidR="00C75B81" w14:paraId="42653EB2" w14:textId="77777777" w:rsidTr="008A7C0B">
        <w:tc>
          <w:tcPr>
            <w:tcW w:w="0" w:type="auto"/>
          </w:tcPr>
          <w:p w14:paraId="53BA5239" w14:textId="77777777" w:rsidR="00C75B81" w:rsidRDefault="00C75B81" w:rsidP="008A7C0B">
            <w:r>
              <w:t>Key</w:t>
            </w:r>
          </w:p>
        </w:tc>
        <w:tc>
          <w:tcPr>
            <w:tcW w:w="0" w:type="auto"/>
          </w:tcPr>
          <w:p w14:paraId="2DF1384A" w14:textId="77777777" w:rsidR="00C75B81" w:rsidRDefault="00C75B81" w:rsidP="008A7C0B">
            <w:r>
              <w:t>Type</w:t>
            </w:r>
          </w:p>
        </w:tc>
        <w:tc>
          <w:tcPr>
            <w:tcW w:w="0" w:type="auto"/>
          </w:tcPr>
          <w:p w14:paraId="1A0931B9" w14:textId="77777777" w:rsidR="00C75B81" w:rsidRDefault="00C75B81" w:rsidP="008A7C0B">
            <w:r>
              <w:t>Default</w:t>
            </w:r>
          </w:p>
        </w:tc>
        <w:tc>
          <w:tcPr>
            <w:tcW w:w="0" w:type="auto"/>
          </w:tcPr>
          <w:p w14:paraId="6DC53A94" w14:textId="77777777" w:rsidR="00C75B81" w:rsidRDefault="00C75B81" w:rsidP="008A7C0B">
            <w:r>
              <w:t>Meaning</w:t>
            </w:r>
          </w:p>
        </w:tc>
      </w:tr>
      <w:tr w:rsidR="00C75B81" w14:paraId="611C6ACC" w14:textId="77777777" w:rsidTr="008A7C0B">
        <w:tc>
          <w:tcPr>
            <w:tcW w:w="0" w:type="auto"/>
          </w:tcPr>
          <w:p w14:paraId="4123011D" w14:textId="77777777" w:rsidR="00C75B81" w:rsidRDefault="00C75B81" w:rsidP="008A7C0B"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76EE9631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3A04BBC7" w14:textId="77777777" w:rsidR="00C75B81" w:rsidRDefault="00C75B81" w:rsidP="008A7C0B">
            <w:r>
              <w:t>ClassName</w:t>
            </w:r>
          </w:p>
        </w:tc>
        <w:tc>
          <w:tcPr>
            <w:tcW w:w="0" w:type="auto"/>
          </w:tcPr>
          <w:p w14:paraId="62A4A35F" w14:textId="77777777" w:rsidR="00C75B81" w:rsidRDefault="00C75B81" w:rsidP="008A7C0B">
            <w:r>
              <w:t>Schema title</w:t>
            </w:r>
          </w:p>
        </w:tc>
      </w:tr>
      <w:tr w:rsidR="00C75B81" w14:paraId="1F865F8F" w14:textId="77777777" w:rsidTr="008A7C0B">
        <w:tc>
          <w:tcPr>
            <w:tcW w:w="0" w:type="auto"/>
          </w:tcPr>
          <w:p w14:paraId="1A39F48B" w14:textId="77777777" w:rsidR="00C75B81" w:rsidRDefault="00C75B81" w:rsidP="008A7C0B"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3C674992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617E2E0B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40B94B31" w14:textId="77777777" w:rsidR="00C75B81" w:rsidRDefault="00C75B81" w:rsidP="008A7C0B">
            <w:r>
              <w:t>Human-readable description</w:t>
            </w:r>
          </w:p>
        </w:tc>
      </w:tr>
      <w:tr w:rsidR="00C75B81" w14:paraId="01A6E262" w14:textId="77777777" w:rsidTr="008A7C0B">
        <w:tc>
          <w:tcPr>
            <w:tcW w:w="0" w:type="auto"/>
          </w:tcPr>
          <w:p w14:paraId="010CB2BE" w14:textId="77777777" w:rsidR="00C75B81" w:rsidRDefault="00C75B81" w:rsidP="008A7C0B">
            <w:r>
              <w:rPr>
                <w:rStyle w:val="VerbatimChar"/>
              </w:rPr>
              <w:t>required</w:t>
            </w:r>
          </w:p>
        </w:tc>
        <w:tc>
          <w:tcPr>
            <w:tcW w:w="0" w:type="auto"/>
          </w:tcPr>
          <w:p w14:paraId="5F31C291" w14:textId="77777777" w:rsidR="00C75B81" w:rsidRDefault="00C75B81" w:rsidP="008A7C0B">
            <w:r>
              <w:t>list</w:t>
            </w:r>
          </w:p>
        </w:tc>
        <w:tc>
          <w:tcPr>
            <w:tcW w:w="0" w:type="auto"/>
          </w:tcPr>
          <w:p w14:paraId="13022094" w14:textId="77777777" w:rsidR="00C75B81" w:rsidRDefault="00C75B81" w:rsidP="008A7C0B">
            <w:r>
              <w:t>[]</w:t>
            </w:r>
          </w:p>
        </w:tc>
        <w:tc>
          <w:tcPr>
            <w:tcW w:w="0" w:type="auto"/>
          </w:tcPr>
          <w:p w14:paraId="53A87BEC" w14:textId="77777777" w:rsidR="00C75B81" w:rsidRDefault="00C75B81" w:rsidP="008A7C0B">
            <w:r>
              <w:t>Required field names</w:t>
            </w:r>
          </w:p>
        </w:tc>
      </w:tr>
      <w:tr w:rsidR="00C75B81" w14:paraId="6F60D989" w14:textId="77777777" w:rsidTr="008A7C0B">
        <w:tc>
          <w:tcPr>
            <w:tcW w:w="0" w:type="auto"/>
          </w:tcPr>
          <w:p w14:paraId="7A476E50" w14:textId="77777777" w:rsidR="00C75B81" w:rsidRDefault="00C75B81" w:rsidP="008A7C0B">
            <w:r>
              <w:rPr>
                <w:rStyle w:val="VerbatimChar"/>
              </w:rPr>
              <w:t>additionalProperties</w:t>
            </w:r>
          </w:p>
        </w:tc>
        <w:tc>
          <w:tcPr>
            <w:tcW w:w="0" w:type="auto"/>
          </w:tcPr>
          <w:p w14:paraId="215FF36B" w14:textId="77777777" w:rsidR="00C75B81" w:rsidRDefault="00C75B81" w:rsidP="008A7C0B">
            <w:r>
              <w:t>boolean</w:t>
            </w:r>
          </w:p>
        </w:tc>
        <w:tc>
          <w:tcPr>
            <w:tcW w:w="0" w:type="auto"/>
          </w:tcPr>
          <w:p w14:paraId="790A14BA" w14:textId="77777777" w:rsidR="00C75B81" w:rsidRDefault="00C75B81" w:rsidP="008A7C0B"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</w:tcPr>
          <w:p w14:paraId="12CA2101" w14:textId="77777777" w:rsidR="00C75B81" w:rsidRDefault="00C75B81" w:rsidP="008A7C0B">
            <w:r>
              <w:t>Allow/disallow unknown fields</w:t>
            </w:r>
          </w:p>
        </w:tc>
      </w:tr>
    </w:tbl>
    <w:p w14:paraId="7186431E" w14:textId="77777777" w:rsidR="00C75B81" w:rsidRDefault="00C75B81" w:rsidP="00C75B81">
      <w:pPr>
        <w:pBdr>
          <w:bottom w:val="single" w:sz="6" w:space="0" w:color="000000"/>
        </w:pBdr>
      </w:pPr>
    </w:p>
    <w:p w14:paraId="46C9DAE5" w14:textId="77777777" w:rsidR="00C75B81" w:rsidRDefault="00C75B81" w:rsidP="00C75B81"/>
    <w:p w14:paraId="48DF6CEA" w14:textId="77777777" w:rsidR="00C75B81" w:rsidRDefault="00C75B81" w:rsidP="00C75B81">
      <w:pPr>
        <w:pStyle w:val="Heading2"/>
      </w:pPr>
      <w:bookmarkStart w:id="53" w:name="_Toc213688796"/>
      <w:r>
        <w:t>Field-level directives</w:t>
      </w:r>
      <w:bookmarkEnd w:id="53"/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86"/>
        <w:gridCol w:w="1198"/>
        <w:gridCol w:w="5596"/>
      </w:tblGrid>
      <w:tr w:rsidR="00C75B81" w14:paraId="5F4FD474" w14:textId="77777777" w:rsidTr="008A7C0B">
        <w:tc>
          <w:tcPr>
            <w:tcW w:w="0" w:type="auto"/>
          </w:tcPr>
          <w:p w14:paraId="3E623229" w14:textId="77777777" w:rsidR="00C75B81" w:rsidRDefault="00C75B81" w:rsidP="008A7C0B">
            <w:r>
              <w:t>Key</w:t>
            </w:r>
          </w:p>
        </w:tc>
        <w:tc>
          <w:tcPr>
            <w:tcW w:w="0" w:type="auto"/>
          </w:tcPr>
          <w:p w14:paraId="582B30F9" w14:textId="77777777" w:rsidR="00C75B81" w:rsidRDefault="00C75B81" w:rsidP="008A7C0B">
            <w:r>
              <w:t>Type</w:t>
            </w:r>
          </w:p>
        </w:tc>
        <w:tc>
          <w:tcPr>
            <w:tcW w:w="0" w:type="auto"/>
          </w:tcPr>
          <w:p w14:paraId="0C02B7BF" w14:textId="77777777" w:rsidR="00C75B81" w:rsidRDefault="00C75B81" w:rsidP="008A7C0B">
            <w:r>
              <w:t>Meaning</w:t>
            </w:r>
          </w:p>
        </w:tc>
      </w:tr>
      <w:tr w:rsidR="00C75B81" w14:paraId="35B95399" w14:textId="77777777" w:rsidTr="008A7C0B">
        <w:tc>
          <w:tcPr>
            <w:tcW w:w="0" w:type="auto"/>
          </w:tcPr>
          <w:p w14:paraId="14965D94" w14:textId="77777777" w:rsidR="00C75B81" w:rsidRDefault="00C75B81" w:rsidP="008A7C0B"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6790BEC5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36F37AC3" w14:textId="77777777" w:rsidR="00C75B81" w:rsidRDefault="00C75B81" w:rsidP="008A7C0B">
            <w:r>
              <w:rPr>
                <w:rStyle w:val="VerbatimChar"/>
              </w:rPr>
              <w:t>string</w:t>
            </w:r>
            <w:r>
              <w:t xml:space="preserve"> | </w:t>
            </w:r>
            <w:r>
              <w:rPr>
                <w:rStyle w:val="VerbatimChar"/>
              </w:rPr>
              <w:t>integer</w:t>
            </w:r>
            <w:r>
              <w:t xml:space="preserve"> | </w:t>
            </w:r>
            <w:r>
              <w:rPr>
                <w:rStyle w:val="VerbatimChar"/>
              </w:rPr>
              <w:t>number</w:t>
            </w:r>
            <w:r>
              <w:t xml:space="preserve"> | </w:t>
            </w:r>
            <w:r>
              <w:rPr>
                <w:rStyle w:val="VerbatimChar"/>
              </w:rPr>
              <w:t>boolean</w:t>
            </w:r>
            <w:r>
              <w:t xml:space="preserve"> | </w:t>
            </w:r>
            <w:r>
              <w:rPr>
                <w:rStyle w:val="VerbatimChar"/>
              </w:rPr>
              <w:t>object</w:t>
            </w:r>
            <w:r>
              <w:t xml:space="preserve"> | </w:t>
            </w:r>
            <w:r>
              <w:rPr>
                <w:rStyle w:val="VerbatimChar"/>
              </w:rPr>
              <w:t>array</w:t>
            </w:r>
          </w:p>
        </w:tc>
      </w:tr>
      <w:tr w:rsidR="00C75B81" w14:paraId="69B1B29F" w14:textId="77777777" w:rsidTr="008A7C0B">
        <w:tc>
          <w:tcPr>
            <w:tcW w:w="0" w:type="auto"/>
          </w:tcPr>
          <w:p w14:paraId="21C8D65F" w14:textId="77777777" w:rsidR="00C75B81" w:rsidRDefault="00C75B81" w:rsidP="008A7C0B">
            <w:r>
              <w:rPr>
                <w:rStyle w:val="VerbatimChar"/>
              </w:rPr>
              <w:t>$ref</w:t>
            </w:r>
          </w:p>
        </w:tc>
        <w:tc>
          <w:tcPr>
            <w:tcW w:w="0" w:type="auto"/>
          </w:tcPr>
          <w:p w14:paraId="30D4C06C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6CE6B4C4" w14:textId="77777777" w:rsidR="00C75B81" w:rsidRDefault="00C75B81" w:rsidP="008A7C0B">
            <w:r>
              <w:t xml:space="preserve">Ref to another class: </w:t>
            </w:r>
            <w:r>
              <w:rPr>
                <w:rStyle w:val="VerbatimChar"/>
              </w:rPr>
              <w:t>/seg/subs/Class</w:t>
            </w:r>
          </w:p>
        </w:tc>
      </w:tr>
      <w:tr w:rsidR="00C75B81" w14:paraId="07A38C28" w14:textId="77777777" w:rsidTr="008A7C0B">
        <w:tc>
          <w:tcPr>
            <w:tcW w:w="0" w:type="auto"/>
          </w:tcPr>
          <w:p w14:paraId="611E5B7F" w14:textId="77777777" w:rsidR="00C75B81" w:rsidRDefault="00C75B81" w:rsidP="008A7C0B">
            <w:r>
              <w:rPr>
                <w:rStyle w:val="VerbatimChar"/>
              </w:rPr>
              <w:lastRenderedPageBreak/>
              <w:t>desc</w:t>
            </w:r>
          </w:p>
        </w:tc>
        <w:tc>
          <w:tcPr>
            <w:tcW w:w="0" w:type="auto"/>
          </w:tcPr>
          <w:p w14:paraId="64A8F9E4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4187891A" w14:textId="77777777" w:rsidR="00C75B81" w:rsidRDefault="00C75B81" w:rsidP="008A7C0B">
            <w:r>
              <w:t xml:space="preserve">→ </w:t>
            </w:r>
            <w:r>
              <w:rPr>
                <w:rStyle w:val="VerbatimChar"/>
              </w:rPr>
              <w:t>description</w:t>
            </w:r>
          </w:p>
        </w:tc>
      </w:tr>
      <w:tr w:rsidR="00C75B81" w14:paraId="64A5030A" w14:textId="77777777" w:rsidTr="008A7C0B">
        <w:tc>
          <w:tcPr>
            <w:tcW w:w="0" w:type="auto"/>
          </w:tcPr>
          <w:p w14:paraId="2844889D" w14:textId="77777777" w:rsidR="00C75B81" w:rsidRDefault="00C75B81" w:rsidP="008A7C0B">
            <w:r>
              <w:rPr>
                <w:rStyle w:val="VerbatimChar"/>
              </w:rPr>
              <w:t>default</w:t>
            </w:r>
          </w:p>
        </w:tc>
        <w:tc>
          <w:tcPr>
            <w:tcW w:w="0" w:type="auto"/>
          </w:tcPr>
          <w:p w14:paraId="6839BDB5" w14:textId="77777777" w:rsidR="00C75B81" w:rsidRDefault="00C75B81" w:rsidP="008A7C0B">
            <w:r>
              <w:t>any</w:t>
            </w:r>
          </w:p>
        </w:tc>
        <w:tc>
          <w:tcPr>
            <w:tcW w:w="0" w:type="auto"/>
          </w:tcPr>
          <w:p w14:paraId="0A2FBE52" w14:textId="77777777" w:rsidR="00C75B81" w:rsidRDefault="00C75B81" w:rsidP="008A7C0B">
            <w:r>
              <w:t>Default value</w:t>
            </w:r>
          </w:p>
        </w:tc>
      </w:tr>
      <w:tr w:rsidR="00C75B81" w14:paraId="05F9CF1C" w14:textId="77777777" w:rsidTr="008A7C0B">
        <w:tc>
          <w:tcPr>
            <w:tcW w:w="0" w:type="auto"/>
          </w:tcPr>
          <w:p w14:paraId="297279C4" w14:textId="77777777" w:rsidR="00C75B81" w:rsidRDefault="00C75B81" w:rsidP="008A7C0B">
            <w:r>
              <w:rPr>
                <w:rStyle w:val="VerbatimChar"/>
              </w:rPr>
              <w:t>const</w:t>
            </w:r>
          </w:p>
        </w:tc>
        <w:tc>
          <w:tcPr>
            <w:tcW w:w="0" w:type="auto"/>
          </w:tcPr>
          <w:p w14:paraId="27B61398" w14:textId="77777777" w:rsidR="00C75B81" w:rsidRDefault="00C75B81" w:rsidP="008A7C0B">
            <w:r>
              <w:t>any</w:t>
            </w:r>
          </w:p>
        </w:tc>
        <w:tc>
          <w:tcPr>
            <w:tcW w:w="0" w:type="auto"/>
          </w:tcPr>
          <w:p w14:paraId="0F1A7B53" w14:textId="77777777" w:rsidR="00C75B81" w:rsidRDefault="00C75B81" w:rsidP="008A7C0B">
            <w:r>
              <w:t>Constant value</w:t>
            </w:r>
          </w:p>
        </w:tc>
      </w:tr>
      <w:tr w:rsidR="00C75B81" w14:paraId="0A2080CD" w14:textId="77777777" w:rsidTr="008A7C0B">
        <w:tc>
          <w:tcPr>
            <w:tcW w:w="0" w:type="auto"/>
          </w:tcPr>
          <w:p w14:paraId="5B8B223D" w14:textId="77777777" w:rsidR="00C75B81" w:rsidRDefault="00C75B81" w:rsidP="008A7C0B">
            <w:r>
              <w:rPr>
                <w:rStyle w:val="VerbatimChar"/>
              </w:rPr>
              <w:t>format</w:t>
            </w:r>
          </w:p>
        </w:tc>
        <w:tc>
          <w:tcPr>
            <w:tcW w:w="0" w:type="auto"/>
          </w:tcPr>
          <w:p w14:paraId="03AD596D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2C4C6737" w14:textId="77777777" w:rsidR="00C75B81" w:rsidRDefault="00C75B81" w:rsidP="008A7C0B">
            <w:r>
              <w:t xml:space="preserve">JSON Schema formats (e.g., </w:t>
            </w:r>
            <w:r>
              <w:rPr>
                <w:rStyle w:val="VerbatimChar"/>
              </w:rPr>
              <w:t>date-time</w:t>
            </w:r>
            <w:r>
              <w:t>)</w:t>
            </w:r>
          </w:p>
        </w:tc>
      </w:tr>
      <w:tr w:rsidR="00C75B81" w14:paraId="39CAE32E" w14:textId="77777777" w:rsidTr="008A7C0B">
        <w:tc>
          <w:tcPr>
            <w:tcW w:w="0" w:type="auto"/>
          </w:tcPr>
          <w:p w14:paraId="1BF9E775" w14:textId="77777777" w:rsidR="00C75B81" w:rsidRDefault="00C75B81" w:rsidP="008A7C0B">
            <w:r>
              <w:rPr>
                <w:rStyle w:val="VerbatimChar"/>
              </w:rPr>
              <w:t>range</w:t>
            </w:r>
          </w:p>
        </w:tc>
        <w:tc>
          <w:tcPr>
            <w:tcW w:w="0" w:type="auto"/>
          </w:tcPr>
          <w:p w14:paraId="5D3122B5" w14:textId="77777777" w:rsidR="00C75B81" w:rsidRDefault="00C75B81" w:rsidP="008A7C0B">
            <w:r>
              <w:rPr>
                <w:rStyle w:val="VerbatimChar"/>
              </w:rPr>
              <w:t>[min,max]</w:t>
            </w:r>
          </w:p>
        </w:tc>
        <w:tc>
          <w:tcPr>
            <w:tcW w:w="0" w:type="auto"/>
          </w:tcPr>
          <w:p w14:paraId="410D643A" w14:textId="77777777" w:rsidR="00C75B81" w:rsidRDefault="00C75B81" w:rsidP="008A7C0B">
            <w:r>
              <w:t xml:space="preserve">→ </w:t>
            </w:r>
            <w:r>
              <w:rPr>
                <w:rStyle w:val="VerbatimChar"/>
              </w:rPr>
              <w:t>minimum</w:t>
            </w:r>
            <w:r>
              <w:t xml:space="preserve">, </w:t>
            </w:r>
            <w:r>
              <w:rPr>
                <w:rStyle w:val="VerbatimChar"/>
              </w:rPr>
              <w:t>maximum</w:t>
            </w:r>
          </w:p>
        </w:tc>
      </w:tr>
      <w:tr w:rsidR="00C75B81" w14:paraId="1213FDF5" w14:textId="77777777" w:rsidTr="008A7C0B">
        <w:tc>
          <w:tcPr>
            <w:tcW w:w="0" w:type="auto"/>
          </w:tcPr>
          <w:p w14:paraId="377A3AF2" w14:textId="77777777" w:rsidR="00C75B81" w:rsidRDefault="00C75B81" w:rsidP="008A7C0B">
            <w:r>
              <w:rPr>
                <w:rStyle w:val="VerbatimChar"/>
              </w:rPr>
              <w:t>minLength</w:t>
            </w:r>
            <w:r>
              <w:t xml:space="preserve"> / </w:t>
            </w:r>
            <w:r>
              <w:rPr>
                <w:rStyle w:val="VerbatimChar"/>
              </w:rPr>
              <w:t>maxLength</w:t>
            </w:r>
          </w:p>
        </w:tc>
        <w:tc>
          <w:tcPr>
            <w:tcW w:w="0" w:type="auto"/>
          </w:tcPr>
          <w:p w14:paraId="67342A95" w14:textId="77777777" w:rsidR="00C75B81" w:rsidRDefault="00C75B81" w:rsidP="008A7C0B">
            <w:r>
              <w:t>number</w:t>
            </w:r>
          </w:p>
        </w:tc>
        <w:tc>
          <w:tcPr>
            <w:tcW w:w="0" w:type="auto"/>
          </w:tcPr>
          <w:p w14:paraId="575279B5" w14:textId="77777777" w:rsidR="00C75B81" w:rsidRDefault="00C75B81" w:rsidP="008A7C0B">
            <w:r>
              <w:t>String length constraints</w:t>
            </w:r>
          </w:p>
        </w:tc>
      </w:tr>
      <w:tr w:rsidR="00C75B81" w14:paraId="1565B770" w14:textId="77777777" w:rsidTr="008A7C0B">
        <w:tc>
          <w:tcPr>
            <w:tcW w:w="0" w:type="auto"/>
          </w:tcPr>
          <w:p w14:paraId="24025461" w14:textId="77777777" w:rsidR="00C75B81" w:rsidRDefault="00C75B81" w:rsidP="008A7C0B">
            <w:r>
              <w:rPr>
                <w:rStyle w:val="VerbatimChar"/>
              </w:rPr>
              <w:t>pattern</w:t>
            </w:r>
          </w:p>
        </w:tc>
        <w:tc>
          <w:tcPr>
            <w:tcW w:w="0" w:type="auto"/>
          </w:tcPr>
          <w:p w14:paraId="086BE5CF" w14:textId="77777777" w:rsidR="00C75B81" w:rsidRDefault="00C75B81" w:rsidP="008A7C0B">
            <w:r>
              <w:t>regex</w:t>
            </w:r>
          </w:p>
        </w:tc>
        <w:tc>
          <w:tcPr>
            <w:tcW w:w="0" w:type="auto"/>
          </w:tcPr>
          <w:p w14:paraId="2E5BDE23" w14:textId="77777777" w:rsidR="00C75B81" w:rsidRDefault="00C75B81" w:rsidP="008A7C0B">
            <w:r>
              <w:t>String regex</w:t>
            </w:r>
          </w:p>
        </w:tc>
      </w:tr>
      <w:tr w:rsidR="00C75B81" w14:paraId="7B25D650" w14:textId="77777777" w:rsidTr="008A7C0B">
        <w:tc>
          <w:tcPr>
            <w:tcW w:w="0" w:type="auto"/>
          </w:tcPr>
          <w:p w14:paraId="7A3B0B8A" w14:textId="77777777" w:rsidR="00C75B81" w:rsidRDefault="00C75B81" w:rsidP="008A7C0B">
            <w:r>
              <w:rPr>
                <w:rStyle w:val="VerbatimChar"/>
              </w:rPr>
              <w:t>items</w:t>
            </w:r>
          </w:p>
        </w:tc>
        <w:tc>
          <w:tcPr>
            <w:tcW w:w="0" w:type="auto"/>
          </w:tcPr>
          <w:p w14:paraId="4636B4C1" w14:textId="77777777" w:rsidR="00C75B81" w:rsidRDefault="00C75B81" w:rsidP="008A7C0B">
            <w:r>
              <w:t>object</w:t>
            </w:r>
          </w:p>
        </w:tc>
        <w:tc>
          <w:tcPr>
            <w:tcW w:w="0" w:type="auto"/>
          </w:tcPr>
          <w:p w14:paraId="3BC12143" w14:textId="77777777" w:rsidR="00C75B81" w:rsidRDefault="00C75B81" w:rsidP="008A7C0B">
            <w:r>
              <w:t>For arrays: `{ type</w:t>
            </w:r>
          </w:p>
        </w:tc>
      </w:tr>
      <w:tr w:rsidR="00C75B81" w14:paraId="21C9F496" w14:textId="77777777" w:rsidTr="008A7C0B">
        <w:tc>
          <w:tcPr>
            <w:tcW w:w="0" w:type="auto"/>
          </w:tcPr>
          <w:p w14:paraId="759BA622" w14:textId="77777777" w:rsidR="00C75B81" w:rsidRDefault="00C75B81" w:rsidP="008A7C0B">
            <w:r>
              <w:rPr>
                <w:rStyle w:val="VerbatimChar"/>
              </w:rPr>
              <w:t>properties</w:t>
            </w:r>
          </w:p>
        </w:tc>
        <w:tc>
          <w:tcPr>
            <w:tcW w:w="0" w:type="auto"/>
          </w:tcPr>
          <w:p w14:paraId="6F4155EB" w14:textId="77777777" w:rsidR="00C75B81" w:rsidRDefault="00C75B81" w:rsidP="008A7C0B">
            <w:r>
              <w:t>object</w:t>
            </w:r>
          </w:p>
        </w:tc>
        <w:tc>
          <w:tcPr>
            <w:tcW w:w="0" w:type="auto"/>
          </w:tcPr>
          <w:p w14:paraId="388A040B" w14:textId="77777777" w:rsidR="00C75B81" w:rsidRDefault="00C75B81" w:rsidP="008A7C0B">
            <w:r>
              <w:t>Inline object properties (advanced)</w:t>
            </w:r>
          </w:p>
        </w:tc>
      </w:tr>
      <w:tr w:rsidR="00C75B81" w14:paraId="2F57E41A" w14:textId="77777777" w:rsidTr="008A7C0B">
        <w:tc>
          <w:tcPr>
            <w:tcW w:w="0" w:type="auto"/>
          </w:tcPr>
          <w:p w14:paraId="5BB8E91F" w14:textId="77777777" w:rsidR="00C75B81" w:rsidRDefault="00C75B81" w:rsidP="008A7C0B">
            <w:r>
              <w:rPr>
                <w:rStyle w:val="VerbatimChar"/>
              </w:rPr>
              <w:t>enumDefine</w:t>
            </w:r>
          </w:p>
        </w:tc>
        <w:tc>
          <w:tcPr>
            <w:tcW w:w="0" w:type="auto"/>
          </w:tcPr>
          <w:p w14:paraId="5FD420CD" w14:textId="77777777" w:rsidR="00C75B81" w:rsidRDefault="00C75B81" w:rsidP="008A7C0B">
            <w:r>
              <w:t>object</w:t>
            </w:r>
          </w:p>
        </w:tc>
        <w:tc>
          <w:tcPr>
            <w:tcW w:w="0" w:type="auto"/>
          </w:tcPr>
          <w:p w14:paraId="67FB50CE" w14:textId="77777777" w:rsidR="00C75B81" w:rsidRDefault="00C75B81" w:rsidP="008A7C0B">
            <w:r>
              <w:t>`{ enumId</w:t>
            </w:r>
          </w:p>
        </w:tc>
      </w:tr>
      <w:tr w:rsidR="00C75B81" w14:paraId="36D0A7FD" w14:textId="77777777" w:rsidTr="008A7C0B">
        <w:tc>
          <w:tcPr>
            <w:tcW w:w="0" w:type="auto"/>
          </w:tcPr>
          <w:p w14:paraId="59D6772F" w14:textId="77777777" w:rsidR="00C75B81" w:rsidRDefault="00C75B81" w:rsidP="008A7C0B">
            <w:r>
              <w:rPr>
                <w:rStyle w:val="VerbatimChar"/>
              </w:rPr>
              <w:t>enumFrom</w:t>
            </w:r>
          </w:p>
        </w:tc>
        <w:tc>
          <w:tcPr>
            <w:tcW w:w="0" w:type="auto"/>
          </w:tcPr>
          <w:p w14:paraId="13A739B1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115CF932" w14:textId="77777777" w:rsidR="00C75B81" w:rsidRDefault="00C75B81" w:rsidP="008A7C0B">
            <w:r>
              <w:t xml:space="preserve">Shorthand for referencing an existing enum: </w:t>
            </w:r>
            <w:r>
              <w:rPr>
                <w:rStyle w:val="VerbatimChar"/>
              </w:rPr>
              <w:t>/seg/subs/Name</w:t>
            </w:r>
            <w:r>
              <w:t xml:space="preserve"> → field becomes </w:t>
            </w:r>
            <w:r>
              <w:rPr>
                <w:rStyle w:val="VerbatimChar"/>
              </w:rPr>
              <w:t>$ref</w:t>
            </w:r>
            <w:r>
              <w:t xml:space="preserve"> to the enum JSON (no emission).</w:t>
            </w:r>
          </w:p>
        </w:tc>
      </w:tr>
    </w:tbl>
    <w:p w14:paraId="7DC970EB" w14:textId="77777777" w:rsidR="00C75B81" w:rsidRDefault="00C75B81" w:rsidP="00C75B81">
      <w:pPr>
        <w:pBdr>
          <w:bottom w:val="single" w:sz="6" w:space="0" w:color="000000"/>
        </w:pBdr>
      </w:pPr>
    </w:p>
    <w:p w14:paraId="33FDE9AC" w14:textId="77777777" w:rsidR="00C75B81" w:rsidRDefault="00C75B81" w:rsidP="00C75B81"/>
    <w:p w14:paraId="2EFA4088" w14:textId="77777777" w:rsidR="00C75B81" w:rsidRDefault="00C75B81" w:rsidP="00C75B81">
      <w:pPr>
        <w:pStyle w:val="Heading2"/>
      </w:pPr>
      <w:bookmarkStart w:id="54" w:name="_Toc213688797"/>
      <w:r>
        <w:t>Path &amp; ID rules</w:t>
      </w:r>
      <w:bookmarkEnd w:id="54"/>
    </w:p>
    <w:p w14:paraId="518A5B1A" w14:textId="77777777" w:rsidR="00C75B81" w:rsidRDefault="00C75B81" w:rsidP="00C75B81">
      <w:pPr>
        <w:pStyle w:val="ListParagraph"/>
        <w:numPr>
          <w:ilvl w:val="0"/>
          <w:numId w:val="67"/>
        </w:numPr>
      </w:pPr>
      <w:r>
        <w:rPr>
          <w:b/>
          <w:bCs/>
        </w:rPr>
        <w:t>Input</w:t>
      </w:r>
      <w:r>
        <w:t xml:space="preserve">: </w:t>
      </w:r>
      <w:r>
        <w:rPr>
          <w:rStyle w:val="VerbatimChar"/>
        </w:rPr>
        <w:t>packages/&lt;seg&gt;/puml/&lt;subs&gt;/&lt;File&gt;.puml</w:t>
      </w:r>
    </w:p>
    <w:p w14:paraId="43D5C90A" w14:textId="77777777" w:rsidR="00C75B81" w:rsidRDefault="00C75B81" w:rsidP="00C75B81">
      <w:pPr>
        <w:pStyle w:val="ListParagraph"/>
        <w:numPr>
          <w:ilvl w:val="0"/>
          <w:numId w:val="67"/>
        </w:numPr>
      </w:pPr>
      <w:r>
        <w:rPr>
          <w:b/>
          <w:bCs/>
        </w:rPr>
        <w:t>Output</w:t>
      </w:r>
      <w:r>
        <w:t xml:space="preserve">: </w:t>
      </w:r>
      <w:r>
        <w:rPr>
          <w:rStyle w:val="VerbatimChar"/>
        </w:rPr>
        <w:t>packages/&lt;seg&gt;/json/schemas/&lt;subs&gt;/&lt;ClassName&gt;.schema.json</w:t>
      </w:r>
    </w:p>
    <w:p w14:paraId="7B8E613E" w14:textId="77777777" w:rsidR="00C75B81" w:rsidRDefault="00C75B81" w:rsidP="00C75B81">
      <w:pPr>
        <w:pStyle w:val="ListParagraph"/>
        <w:numPr>
          <w:ilvl w:val="0"/>
          <w:numId w:val="67"/>
        </w:numPr>
      </w:pPr>
      <w:r>
        <w:rPr>
          <w:b/>
          <w:bCs/>
        </w:rPr>
        <w:t>$id</w:t>
      </w:r>
      <w:r>
        <w:t xml:space="preserve">: </w:t>
      </w:r>
      <w:r>
        <w:rPr>
          <w:rStyle w:val="VerbatimChar"/>
        </w:rPr>
        <w:t>&lt;baseId&gt;&lt;seg&gt;/&lt;subs&gt;/&lt;ClassName&gt;.schema.json</w:t>
      </w:r>
    </w:p>
    <w:p w14:paraId="203574D9" w14:textId="77777777" w:rsidR="00C75B81" w:rsidRDefault="00C75B81" w:rsidP="00C75B81">
      <w:pPr>
        <w:pStyle w:val="ListParagraph"/>
        <w:numPr>
          <w:ilvl w:val="0"/>
          <w:numId w:val="67"/>
        </w:numPr>
      </w:pPr>
      <w:r>
        <w:rPr>
          <w:b/>
          <w:bCs/>
        </w:rPr>
        <w:t>$ref (classes)</w:t>
      </w:r>
      <w:r>
        <w:t xml:space="preserve">: </w:t>
      </w:r>
      <w:r>
        <w:rPr>
          <w:rStyle w:val="VerbatimChar"/>
        </w:rPr>
        <w:t>&lt;baseId&gt;seg/subs/OtherClass.schema.json</w:t>
      </w:r>
    </w:p>
    <w:p w14:paraId="3DD05CE8" w14:textId="77777777" w:rsidR="00C75B81" w:rsidRDefault="00C75B81" w:rsidP="00C75B81">
      <w:pPr>
        <w:pStyle w:val="ListParagraph"/>
        <w:numPr>
          <w:ilvl w:val="0"/>
          <w:numId w:val="67"/>
        </w:numPr>
      </w:pPr>
      <w:r>
        <w:rPr>
          <w:b/>
          <w:bCs/>
        </w:rPr>
        <w:t>$ref (enums)</w:t>
      </w:r>
      <w:r>
        <w:t xml:space="preserve">: </w:t>
      </w:r>
      <w:r>
        <w:rPr>
          <w:rStyle w:val="VerbatimChar"/>
        </w:rPr>
        <w:t>&lt;baseId&gt;seg/subs/Name.json</w:t>
      </w:r>
    </w:p>
    <w:p w14:paraId="7D891355" w14:textId="77777777" w:rsidR="00C75B81" w:rsidRDefault="00C75B81" w:rsidP="00C75B81">
      <w:pPr>
        <w:pBdr>
          <w:bottom w:val="single" w:sz="6" w:space="0" w:color="000000"/>
        </w:pBdr>
      </w:pPr>
    </w:p>
    <w:p w14:paraId="0EB7A908" w14:textId="77777777" w:rsidR="00C75B81" w:rsidRDefault="00C75B81" w:rsidP="00C75B81"/>
    <w:p w14:paraId="36DC42D7" w14:textId="77777777" w:rsidR="00C75B81" w:rsidRDefault="00C75B81" w:rsidP="00C75B81">
      <w:pPr>
        <w:pStyle w:val="Heading2"/>
      </w:pPr>
      <w:bookmarkStart w:id="55" w:name="_Toc213688798"/>
      <w:r>
        <w:rPr>
          <w:rStyle w:val="VerbatimChar"/>
        </w:rPr>
        <w:t>enumFrom</w:t>
      </w:r>
      <w:r>
        <w:t xml:space="preserve"> (shorthand)</w:t>
      </w:r>
      <w:bookmarkEnd w:id="55"/>
    </w:p>
    <w:p w14:paraId="3AFD0F04" w14:textId="77777777" w:rsidR="00C75B81" w:rsidRDefault="00C75B81" w:rsidP="00C75B81">
      <w:pPr>
        <w:pStyle w:val="ListParagraph"/>
        <w:numPr>
          <w:ilvl w:val="0"/>
          <w:numId w:val="68"/>
        </w:numPr>
      </w:pPr>
      <w:r>
        <w:t xml:space="preserve">Use when the enum JSON already exists and you only want to </w:t>
      </w:r>
      <w:r>
        <w:rPr>
          <w:b/>
          <w:bCs/>
        </w:rPr>
        <w:t>reference</w:t>
      </w:r>
      <w:r>
        <w:t xml:space="preserve"> it.</w:t>
      </w:r>
    </w:p>
    <w:p w14:paraId="1935EF49" w14:textId="77777777" w:rsidR="00C75B81" w:rsidRDefault="00C75B81" w:rsidP="00C75B81">
      <w:pPr>
        <w:pStyle w:val="ListParagraph"/>
        <w:numPr>
          <w:ilvl w:val="0"/>
          <w:numId w:val="68"/>
        </w:numPr>
      </w:pPr>
      <w:r>
        <w:t>Author in PUML:</w:t>
      </w:r>
    </w:p>
    <w:p w14:paraId="45298D66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yaml</w:t>
      </w:r>
    </w:p>
    <w:p w14:paraId="66225FA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field encoding:</w:t>
      </w:r>
    </w:p>
    <w:p w14:paraId="4FBBEB65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enumFrom: /core/commonLib/TextEncodingEnum</w:t>
      </w:r>
    </w:p>
    <w:p w14:paraId="77427334" w14:textId="77777777" w:rsidR="00C75B81" w:rsidRDefault="00C75B81" w:rsidP="00C75B81">
      <w:pPr>
        <w:pStyle w:val="ListParagraph"/>
        <w:numPr>
          <w:ilvl w:val="0"/>
          <w:numId w:val="68"/>
        </w:numPr>
      </w:pPr>
      <w:r>
        <w:lastRenderedPageBreak/>
        <w:t>Generated field in JSON Schema:</w:t>
      </w:r>
    </w:p>
    <w:p w14:paraId="4B4A9936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json</w:t>
      </w:r>
    </w:p>
    <w:p w14:paraId="07E48842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{ "$ref": "https://schemas.example.org/hatpro/core/commonLib/TextEncodingEnum.json" }</w:t>
      </w:r>
    </w:p>
    <w:p w14:paraId="654C0512" w14:textId="77777777" w:rsidR="00C75B81" w:rsidRDefault="00C75B81" w:rsidP="00C75B81">
      <w:pPr>
        <w:pStyle w:val="ListParagraph"/>
        <w:numPr>
          <w:ilvl w:val="0"/>
          <w:numId w:val="68"/>
        </w:numPr>
      </w:pPr>
      <w:r>
        <w:t xml:space="preserve">Behavior is equivalent to the minimal </w:t>
      </w:r>
      <w:r>
        <w:rPr>
          <w:rStyle w:val="VerbatimChar"/>
        </w:rPr>
        <w:t>enumDefine</w:t>
      </w:r>
      <w:r>
        <w:t>:</w:t>
      </w:r>
    </w:p>
    <w:p w14:paraId="306B6D1D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yaml</w:t>
      </w:r>
    </w:p>
    <w:p w14:paraId="2445C8C1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field encoding:</w:t>
      </w:r>
    </w:p>
    <w:p w14:paraId="2433581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enumDefine:</w:t>
      </w:r>
    </w:p>
    <w:p w14:paraId="60C6A113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enumId: /core/commonLib/TextEncodingEnum</w:t>
      </w:r>
    </w:p>
    <w:p w14:paraId="3F1E3D61" w14:textId="77777777" w:rsidR="00C75B81" w:rsidRDefault="00C75B81" w:rsidP="00C75B81">
      <w:pPr>
        <w:numPr>
          <w:ilvl w:val="0"/>
          <w:numId w:val="43"/>
        </w:numPr>
        <w:spacing w:before="0" w:after="200"/>
      </w:pPr>
      <w:r>
        <w:t>(No file emission from the Schema Generator; use the Enum Generator to create the enum file.)</w:t>
      </w:r>
    </w:p>
    <w:p w14:paraId="06258629" w14:textId="77777777" w:rsidR="00C75B81" w:rsidRDefault="00C75B81" w:rsidP="00C75B81">
      <w:pPr>
        <w:pBdr>
          <w:bottom w:val="single" w:sz="6" w:space="0" w:color="000000"/>
        </w:pBdr>
      </w:pPr>
    </w:p>
    <w:p w14:paraId="68989727" w14:textId="77777777" w:rsidR="00C75B81" w:rsidRDefault="00C75B81" w:rsidP="00C75B81"/>
    <w:p w14:paraId="40EB9F37" w14:textId="77777777" w:rsidR="00C75B81" w:rsidRDefault="00C75B81" w:rsidP="00C75B81">
      <w:pPr>
        <w:pStyle w:val="Heading2"/>
      </w:pPr>
      <w:bookmarkStart w:id="56" w:name="_Toc213688799"/>
      <w:r>
        <w:t>Debug output</w:t>
      </w:r>
      <w:bookmarkEnd w:id="56"/>
    </w:p>
    <w:p w14:paraId="2A47D7F9" w14:textId="77777777" w:rsidR="00C75B81" w:rsidRDefault="00C75B81" w:rsidP="00C75B81">
      <w:pPr>
        <w:pStyle w:val="ListParagraph"/>
        <w:numPr>
          <w:ilvl w:val="0"/>
          <w:numId w:val="69"/>
        </w:numPr>
      </w:pPr>
      <w:r>
        <w:rPr>
          <w:rStyle w:val="VerbatimChar"/>
        </w:rPr>
        <w:t>Found N SCHEMAHINTS block(s) in ...</w:t>
      </w:r>
    </w:p>
    <w:p w14:paraId="213540E1" w14:textId="77777777" w:rsidR="00C75B81" w:rsidRDefault="00C75B81" w:rsidP="00C75B81">
      <w:pPr>
        <w:pStyle w:val="ListParagraph"/>
        <w:numPr>
          <w:ilvl w:val="0"/>
          <w:numId w:val="69"/>
        </w:numPr>
      </w:pPr>
      <w:r>
        <w:rPr>
          <w:rStyle w:val="VerbatimChar"/>
        </w:rPr>
        <w:t>✓ Wrote packages/&lt;seg&gt;/json/schemas/&lt;subs&gt;/&lt;ClassName&gt;.schema.json</w:t>
      </w:r>
    </w:p>
    <w:p w14:paraId="1306ADEA" w14:textId="77777777" w:rsidR="00C75B81" w:rsidRDefault="00C75B81" w:rsidP="00C75B81">
      <w:pPr>
        <w:pBdr>
          <w:bottom w:val="single" w:sz="6" w:space="0" w:color="000000"/>
        </w:pBdr>
      </w:pPr>
    </w:p>
    <w:p w14:paraId="024AAA00" w14:textId="77777777" w:rsidR="00C75B81" w:rsidRDefault="00C75B81" w:rsidP="00C75B81"/>
    <w:p w14:paraId="05687A20" w14:textId="77777777" w:rsidR="00C75B81" w:rsidRDefault="00C75B81" w:rsidP="00C75B81">
      <w:pPr>
        <w:pStyle w:val="Heading2"/>
      </w:pPr>
      <w:bookmarkStart w:id="57" w:name="_Toc213688800"/>
      <w:r>
        <w:t>Pitfalls</w:t>
      </w:r>
      <w:bookmarkEnd w:id="57"/>
    </w:p>
    <w:p w14:paraId="1421D2FB" w14:textId="77777777" w:rsidR="00C75B81" w:rsidRDefault="00C75B81" w:rsidP="00C75B81">
      <w:pPr>
        <w:pStyle w:val="ListParagraph"/>
        <w:numPr>
          <w:ilvl w:val="0"/>
          <w:numId w:val="70"/>
        </w:numPr>
      </w:pPr>
      <w:r>
        <w:t xml:space="preserve">Mismatched folder structure prevents correct </w:t>
      </w:r>
      <w:r>
        <w:rPr>
          <w:rStyle w:val="VerbatimChar"/>
        </w:rPr>
        <w:t>&lt;seg&gt;/&lt;subs&gt;</w:t>
      </w:r>
      <w:r>
        <w:t xml:space="preserve"> derivation.</w:t>
      </w:r>
    </w:p>
    <w:p w14:paraId="70A797E0" w14:textId="77777777" w:rsidR="00C75B81" w:rsidRDefault="00C75B81" w:rsidP="00C75B81">
      <w:pPr>
        <w:pStyle w:val="ListParagraph"/>
        <w:numPr>
          <w:ilvl w:val="0"/>
          <w:numId w:val="70"/>
        </w:numPr>
      </w:pPr>
      <w:r>
        <w:t xml:space="preserve">Using </w:t>
      </w:r>
      <w:r>
        <w:rPr>
          <w:rStyle w:val="VerbatimChar"/>
        </w:rPr>
        <w:t>enum:</w:t>
      </w:r>
      <w:r>
        <w:t xml:space="preserve"> inline here won’t emit files; use the Enum Generator for enum JSONs.</w:t>
      </w:r>
    </w:p>
    <w:p w14:paraId="687A5FE0" w14:textId="77777777" w:rsidR="00C75B81" w:rsidRDefault="00C75B81" w:rsidP="00C75B81">
      <w:pPr>
        <w:pBdr>
          <w:bottom w:val="single" w:sz="6" w:space="0" w:color="000000"/>
        </w:pBdr>
      </w:pPr>
    </w:p>
    <w:p w14:paraId="39BD0165" w14:textId="77777777" w:rsidR="00C75B81" w:rsidRDefault="00C75B81" w:rsidP="00C75B81"/>
    <w:p w14:paraId="22EB648C" w14:textId="5753E91E" w:rsidR="00C75B81" w:rsidRDefault="00C75B81" w:rsidP="00C75B81">
      <w:pPr>
        <w:pStyle w:val="Heading2"/>
      </w:pPr>
      <w:bookmarkStart w:id="58" w:name="_Toc213688801"/>
      <w:r>
        <w:t>ENUMHINTS — User Manual</w:t>
      </w:r>
      <w:bookmarkEnd w:id="58"/>
    </w:p>
    <w:p w14:paraId="3B7D1511" w14:textId="77777777" w:rsidR="00C75B81" w:rsidRDefault="00C75B81" w:rsidP="00C75B81">
      <w:pPr>
        <w:pStyle w:val="Heading2"/>
      </w:pPr>
      <w:bookmarkStart w:id="59" w:name="_Toc213688802"/>
      <w:r>
        <w:t>Enum Generator — User Manual (v1.2)</w:t>
      </w:r>
      <w:bookmarkEnd w:id="59"/>
    </w:p>
    <w:p w14:paraId="489E0E95" w14:textId="77777777" w:rsidR="00C75B81" w:rsidRDefault="00C75B81" w:rsidP="00C75B81">
      <w:r>
        <w:rPr>
          <w:b/>
          <w:bCs/>
        </w:rPr>
        <w:t>Tool:</w:t>
      </w:r>
      <w:r>
        <w:t xml:space="preserve"> </w:t>
      </w:r>
      <w:r>
        <w:rPr>
          <w:rStyle w:val="VerbatimChar"/>
        </w:rPr>
        <w:t>generate_json-enums-from-puml.mjs</w:t>
      </w:r>
      <w:r>
        <w:br/>
      </w:r>
      <w:r>
        <w:rPr>
          <w:b/>
          <w:bCs/>
        </w:rPr>
        <w:t>Purpose:</w:t>
      </w:r>
      <w:r>
        <w:t xml:space="preserve"> Emit </w:t>
      </w:r>
      <w:r>
        <w:rPr>
          <w:b/>
          <w:bCs/>
        </w:rPr>
        <w:t>only</w:t>
      </w:r>
      <w:r>
        <w:t xml:space="preserve"> JSON enum files from PlantUML </w:t>
      </w:r>
      <w:r>
        <w:rPr>
          <w:rStyle w:val="VerbatimChar"/>
        </w:rPr>
        <w:t>SCHEMAHINTS</w:t>
      </w:r>
      <w:r>
        <w:t xml:space="preserve"> notes.</w:t>
      </w:r>
    </w:p>
    <w:p w14:paraId="72A2490F" w14:textId="77777777" w:rsidR="00C75B81" w:rsidRDefault="00C75B81" w:rsidP="00C75B81">
      <w:pPr>
        <w:pBdr>
          <w:bottom w:val="single" w:sz="6" w:space="0" w:color="000000"/>
        </w:pBdr>
      </w:pPr>
    </w:p>
    <w:p w14:paraId="56D9C9F8" w14:textId="77777777" w:rsidR="00C75B81" w:rsidRDefault="00C75B81" w:rsidP="00C75B81"/>
    <w:p w14:paraId="7C26234E" w14:textId="384AB35C" w:rsidR="00C75B81" w:rsidRDefault="00C75B81" w:rsidP="00C75B81">
      <w:pPr>
        <w:pStyle w:val="Heading2"/>
      </w:pPr>
      <w:bookmarkStart w:id="60" w:name="_Toc213688803"/>
      <w:r>
        <w:lastRenderedPageBreak/>
        <w:t>What this does (and does not do)</w:t>
      </w:r>
      <w:bookmarkEnd w:id="60"/>
    </w:p>
    <w:p w14:paraId="5E255CF9" w14:textId="77777777" w:rsidR="00C75B81" w:rsidRDefault="00C75B81" w:rsidP="00C75B81">
      <w:pPr>
        <w:pStyle w:val="ListParagraph"/>
        <w:numPr>
          <w:ilvl w:val="0"/>
          <w:numId w:val="71"/>
        </w:numPr>
      </w:pPr>
      <w:r>
        <w:t xml:space="preserve">✅ Reads </w:t>
      </w:r>
      <w:r>
        <w:rPr>
          <w:rStyle w:val="VerbatimChar"/>
        </w:rPr>
        <w:t>.puml</w:t>
      </w:r>
      <w:r>
        <w:t xml:space="preserve"> files, finds </w:t>
      </w:r>
      <w:r>
        <w:rPr>
          <w:rStyle w:val="VerbatimChar"/>
        </w:rPr>
        <w:t>SCHEMAHINTS</w:t>
      </w:r>
      <w:r>
        <w:t xml:space="preserve"> notes, and emits JSON </w:t>
      </w:r>
      <w:r>
        <w:rPr>
          <w:b/>
          <w:bCs/>
        </w:rPr>
        <w:t>enum</w:t>
      </w:r>
      <w:r>
        <w:t xml:space="preserve"> files from </w:t>
      </w:r>
      <w:r>
        <w:rPr>
          <w:rStyle w:val="VerbatimChar"/>
        </w:rPr>
        <w:t>enumDefine</w:t>
      </w:r>
      <w:r>
        <w:t xml:space="preserve"> blocks.</w:t>
      </w:r>
    </w:p>
    <w:p w14:paraId="5A6C9D30" w14:textId="77777777" w:rsidR="00C75B81" w:rsidRDefault="00C75B81" w:rsidP="00C75B81">
      <w:pPr>
        <w:pStyle w:val="ListParagraph"/>
        <w:numPr>
          <w:ilvl w:val="0"/>
          <w:numId w:val="71"/>
        </w:numPr>
      </w:pPr>
      <w:r>
        <w:t xml:space="preserve">✅ Builds </w:t>
      </w:r>
      <w:r>
        <w:rPr>
          <w:rStyle w:val="VerbatimChar"/>
        </w:rPr>
        <w:t>$id</w:t>
      </w:r>
      <w:r>
        <w:t xml:space="preserve"> from </w:t>
      </w:r>
      <w:r>
        <w:rPr>
          <w:rStyle w:val="VerbatimChar"/>
        </w:rPr>
        <w:t>--baseId</w:t>
      </w:r>
      <w:r>
        <w:t xml:space="preserve"> and </w:t>
      </w:r>
      <w:r>
        <w:rPr>
          <w:rStyle w:val="VerbatimChar"/>
        </w:rPr>
        <w:t>enumId</w:t>
      </w:r>
      <w:r>
        <w:t xml:space="preserve"> (see §6).</w:t>
      </w:r>
    </w:p>
    <w:p w14:paraId="13D72763" w14:textId="77777777" w:rsidR="00C75B81" w:rsidRDefault="00C75B81" w:rsidP="00C75B81">
      <w:pPr>
        <w:pStyle w:val="ListParagraph"/>
        <w:numPr>
          <w:ilvl w:val="0"/>
          <w:numId w:val="71"/>
        </w:numPr>
      </w:pPr>
      <w:r>
        <w:t xml:space="preserve">✅ Writes to </w:t>
      </w:r>
      <w:r>
        <w:rPr>
          <w:rStyle w:val="VerbatimChar"/>
        </w:rPr>
        <w:t>packages/&lt;seg&gt;/json/enums/&lt;subs&gt;/&lt;Name&gt;.json</w:t>
      </w:r>
      <w:r>
        <w:t xml:space="preserve"> (or a </w:t>
      </w:r>
      <w:r>
        <w:rPr>
          <w:rStyle w:val="VerbatimChar"/>
        </w:rPr>
        <w:t>targetPath</w:t>
      </w:r>
      <w:r>
        <w:t xml:space="preserve"> you specify).</w:t>
      </w:r>
    </w:p>
    <w:p w14:paraId="400EB87D" w14:textId="77777777" w:rsidR="00C75B81" w:rsidRDefault="00C75B81" w:rsidP="00C75B81">
      <w:pPr>
        <w:pStyle w:val="ListParagraph"/>
        <w:numPr>
          <w:ilvl w:val="0"/>
          <w:numId w:val="71"/>
        </w:numPr>
      </w:pPr>
      <w:r>
        <w:t xml:space="preserve">❌ Does </w:t>
      </w:r>
      <w:r>
        <w:rPr>
          <w:i/>
          <w:iCs/>
        </w:rPr>
        <w:t>not</w:t>
      </w:r>
      <w:r>
        <w:t xml:space="preserve"> emit class </w:t>
      </w:r>
      <w:r>
        <w:rPr>
          <w:rStyle w:val="VerbatimChar"/>
        </w:rPr>
        <w:t>.schema.json</w:t>
      </w:r>
      <w:r>
        <w:t xml:space="preserve"> files (use the Schema Generator).</w:t>
      </w:r>
    </w:p>
    <w:p w14:paraId="0FC85DBE" w14:textId="77777777" w:rsidR="00C75B81" w:rsidRDefault="00C75B81" w:rsidP="00C75B81">
      <w:pPr>
        <w:pBdr>
          <w:bottom w:val="single" w:sz="6" w:space="0" w:color="000000"/>
        </w:pBdr>
      </w:pPr>
    </w:p>
    <w:p w14:paraId="14C0FCB2" w14:textId="77777777" w:rsidR="00C75B81" w:rsidRDefault="00C75B81" w:rsidP="00C75B81"/>
    <w:p w14:paraId="4AAAF4C2" w14:textId="4AFE51E6" w:rsidR="00C75B81" w:rsidRDefault="00C75B81" w:rsidP="00C75B81">
      <w:pPr>
        <w:pStyle w:val="Heading2"/>
      </w:pPr>
      <w:bookmarkStart w:id="61" w:name="_Toc213688804"/>
      <w:r>
        <w:t>Quick start</w:t>
      </w:r>
      <w:bookmarkEnd w:id="61"/>
    </w:p>
    <w:p w14:paraId="1B7C83E1" w14:textId="77777777" w:rsidR="00C75B81" w:rsidRDefault="00C75B81" w:rsidP="00C75B81">
      <w:pPr>
        <w:pStyle w:val="Heading3"/>
      </w:pPr>
      <w:bookmarkStart w:id="62" w:name="_Toc213688805"/>
      <w:r>
        <w:t>PowerShell</w:t>
      </w:r>
      <w:bookmarkEnd w:id="62"/>
    </w:p>
    <w:p w14:paraId="12DC1A92" w14:textId="77777777" w:rsidR="00C75B81" w:rsidRDefault="00C75B81" w:rsidP="00C75B81">
      <w:pPr>
        <w:pStyle w:val="SourceCodeLanguage"/>
      </w:pPr>
      <w:r>
        <w:t>powershell</w:t>
      </w:r>
    </w:p>
    <w:p w14:paraId="20F3FFA0" w14:textId="77777777" w:rsidR="00C75B81" w:rsidRDefault="00C75B81" w:rsidP="00C75B81">
      <w:pPr>
        <w:pStyle w:val="SourceCode"/>
      </w:pPr>
      <w:r>
        <w:t>## Emit enums for a single PUML (with debug logging)</w:t>
      </w:r>
    </w:p>
    <w:p w14:paraId="4BA25386" w14:textId="77777777" w:rsidR="00C75B81" w:rsidRDefault="00C75B81" w:rsidP="00C75B81">
      <w:pPr>
        <w:pStyle w:val="SourceCode"/>
      </w:pPr>
      <w:r>
        <w:t>node tools\generate_json-enums-from-puml.mjs --baseId https://schemas.example.org/hatpro/ ^</w:t>
      </w:r>
    </w:p>
    <w:p w14:paraId="2D6B1093" w14:textId="77777777" w:rsidR="00C75B81" w:rsidRDefault="00C75B81" w:rsidP="00C75B81">
      <w:pPr>
        <w:pStyle w:val="SourceCode"/>
      </w:pPr>
      <w:r>
        <w:t xml:space="preserve">  --file packages\core\puml\commonLib\TextEncodingEnum.puml --debug</w:t>
      </w:r>
    </w:p>
    <w:p w14:paraId="7F67A985" w14:textId="77777777" w:rsidR="00C75B81" w:rsidRDefault="00C75B81" w:rsidP="00C75B81">
      <w:pPr>
        <w:pStyle w:val="SourceCode"/>
      </w:pPr>
    </w:p>
    <w:p w14:paraId="46DF5684" w14:textId="77777777" w:rsidR="00C75B81" w:rsidRDefault="00C75B81" w:rsidP="00C75B81">
      <w:pPr>
        <w:pStyle w:val="SourceCode"/>
      </w:pPr>
      <w:r>
        <w:t>## Emit enums for all PUMLs under packages\</w:t>
      </w:r>
    </w:p>
    <w:p w14:paraId="0106E1E5" w14:textId="77777777" w:rsidR="00C75B81" w:rsidRDefault="00C75B81" w:rsidP="00C75B81">
      <w:pPr>
        <w:pStyle w:val="SourceCode"/>
      </w:pPr>
      <w:r>
        <w:t>node tools\generate_json-enums-from-puml.mjs --baseId https://schemas.example.org/hatpro/</w:t>
      </w:r>
    </w:p>
    <w:p w14:paraId="0014BCCD" w14:textId="77777777" w:rsidR="00C75B81" w:rsidRDefault="00C75B81" w:rsidP="00C75B81">
      <w:pPr>
        <w:pStyle w:val="Heading3"/>
      </w:pPr>
      <w:bookmarkStart w:id="63" w:name="_Toc213688806"/>
      <w:r>
        <w:t>Bash</w:t>
      </w:r>
      <w:bookmarkEnd w:id="63"/>
    </w:p>
    <w:p w14:paraId="369BB734" w14:textId="77777777" w:rsidR="00C75B81" w:rsidRDefault="00C75B81" w:rsidP="00C75B81">
      <w:pPr>
        <w:pStyle w:val="SourceCodeLanguage"/>
      </w:pPr>
      <w:r>
        <w:t>bash</w:t>
      </w:r>
    </w:p>
    <w:p w14:paraId="0ED003BF" w14:textId="77777777" w:rsidR="00C75B81" w:rsidRDefault="00C75B81" w:rsidP="00C75B81">
      <w:pPr>
        <w:pStyle w:val="SourceCode"/>
      </w:pPr>
      <w:r>
        <w:t>## Single PUML + debug</w:t>
      </w:r>
    </w:p>
    <w:p w14:paraId="5D2C660A" w14:textId="77777777" w:rsidR="00C75B81" w:rsidRDefault="00C75B81" w:rsidP="00C75B81">
      <w:pPr>
        <w:pStyle w:val="SourceCode"/>
      </w:pPr>
      <w:r>
        <w:t>node tools/generate_json-enums-from-puml.mjs --baseId https://schemas.example.org/hatpro/   --file packages/core/puml/commonLib/TextEncodingEnum.puml --debug</w:t>
      </w:r>
    </w:p>
    <w:p w14:paraId="0B537B8E" w14:textId="77777777" w:rsidR="00C75B81" w:rsidRDefault="00C75B81" w:rsidP="00C75B81">
      <w:pPr>
        <w:pStyle w:val="SourceCode"/>
      </w:pPr>
    </w:p>
    <w:p w14:paraId="1CB7BBF9" w14:textId="77777777" w:rsidR="00C75B81" w:rsidRDefault="00C75B81" w:rsidP="00C75B81">
      <w:pPr>
        <w:pStyle w:val="SourceCode"/>
      </w:pPr>
      <w:r>
        <w:t>## All under packages/</w:t>
      </w:r>
    </w:p>
    <w:p w14:paraId="4FB2FA93" w14:textId="77777777" w:rsidR="00C75B81" w:rsidRDefault="00C75B81" w:rsidP="00C75B81">
      <w:pPr>
        <w:pStyle w:val="SourceCode"/>
      </w:pPr>
      <w:r>
        <w:t>node tools/generate_json-enums-from-puml.mjs --baseId https://schemas.example.org/hatpro/</w:t>
      </w:r>
    </w:p>
    <w:p w14:paraId="2043BF4F" w14:textId="77777777" w:rsidR="00C75B81" w:rsidRDefault="00C75B81" w:rsidP="00C75B81">
      <w:pPr>
        <w:pBdr>
          <w:bottom w:val="single" w:sz="6" w:space="0" w:color="000000"/>
        </w:pBdr>
      </w:pPr>
    </w:p>
    <w:p w14:paraId="620EEE5F" w14:textId="77777777" w:rsidR="00C75B81" w:rsidRDefault="00C75B81" w:rsidP="00C75B81"/>
    <w:p w14:paraId="71DBA6F3" w14:textId="01FE6341" w:rsidR="00C75B81" w:rsidRDefault="00C75B81" w:rsidP="00C75B81">
      <w:pPr>
        <w:pStyle w:val="Heading2"/>
      </w:pPr>
      <w:bookmarkStart w:id="64" w:name="_Toc213688807"/>
      <w:r>
        <w:t>Authoring pattern (PUML)</w:t>
      </w:r>
      <w:bookmarkEnd w:id="64"/>
    </w:p>
    <w:p w14:paraId="12A09C76" w14:textId="77777777" w:rsidR="00C75B81" w:rsidRDefault="00C75B81" w:rsidP="00C75B81">
      <w:r>
        <w:rPr>
          <w:b/>
          <w:bCs/>
        </w:rPr>
        <w:t>Minimal pattern:</w:t>
      </w:r>
    </w:p>
    <w:p w14:paraId="369F08CD" w14:textId="77777777" w:rsidR="00C75B81" w:rsidRDefault="00C75B81" w:rsidP="00C75B81">
      <w:pPr>
        <w:pStyle w:val="SourceCodeLanguage"/>
      </w:pPr>
      <w:r>
        <w:t>plantuml</w:t>
      </w:r>
    </w:p>
    <w:p w14:paraId="0E216137" w14:textId="77777777" w:rsidR="00C75B81" w:rsidRDefault="00C75B81" w:rsidP="00C75B81">
      <w:pPr>
        <w:pStyle w:val="SourceCode"/>
      </w:pPr>
      <w:r>
        <w:t>note right of MyEnum_genEnum</w:t>
      </w:r>
    </w:p>
    <w:p w14:paraId="319B2C0F" w14:textId="77777777" w:rsidR="00C75B81" w:rsidRDefault="00C75B81" w:rsidP="00C75B81">
      <w:pPr>
        <w:pStyle w:val="SourceCode"/>
      </w:pPr>
      <w:r>
        <w:lastRenderedPageBreak/>
        <w:t>SCHEMAHINTS</w:t>
      </w:r>
    </w:p>
    <w:p w14:paraId="28F61451" w14:textId="77777777" w:rsidR="00C75B81" w:rsidRDefault="00C75B81" w:rsidP="00C75B81">
      <w:pPr>
        <w:pStyle w:val="SourceCode"/>
      </w:pPr>
      <w:r>
        <w:t xml:space="preserve">  field value:</w:t>
      </w:r>
    </w:p>
    <w:p w14:paraId="03762B3D" w14:textId="77777777" w:rsidR="00C75B81" w:rsidRDefault="00C75B81" w:rsidP="00C75B81">
      <w:pPr>
        <w:pStyle w:val="SourceCode"/>
      </w:pPr>
      <w:r>
        <w:t xml:space="preserve">    enumDefine:</w:t>
      </w:r>
    </w:p>
    <w:p w14:paraId="67658565" w14:textId="77777777" w:rsidR="00C75B81" w:rsidRDefault="00C75B81" w:rsidP="00C75B81">
      <w:pPr>
        <w:pStyle w:val="SourceCode"/>
      </w:pPr>
      <w:r>
        <w:t xml:space="preserve">      enumId: /core/commonLib/MyEnum</w:t>
      </w:r>
    </w:p>
    <w:p w14:paraId="3CBB6369" w14:textId="77777777" w:rsidR="00C75B81" w:rsidRDefault="00C75B81" w:rsidP="00C75B81">
      <w:pPr>
        <w:pStyle w:val="SourceCode"/>
      </w:pPr>
      <w:r>
        <w:t xml:space="preserve">      generate: true</w:t>
      </w:r>
    </w:p>
    <w:p w14:paraId="7BE18650" w14:textId="77777777" w:rsidR="00C75B81" w:rsidRDefault="00C75B81" w:rsidP="00C75B81">
      <w:pPr>
        <w:pStyle w:val="SourceCode"/>
      </w:pPr>
      <w:r>
        <w:t xml:space="preserve">      enum: [A, B, C]</w:t>
      </w:r>
    </w:p>
    <w:p w14:paraId="15EA9CBB" w14:textId="77777777" w:rsidR="00C75B81" w:rsidRDefault="00C75B81" w:rsidP="00C75B81">
      <w:pPr>
        <w:pStyle w:val="SourceCode"/>
      </w:pPr>
      <w:r>
        <w:t>end note</w:t>
      </w:r>
    </w:p>
    <w:p w14:paraId="648B7A8A" w14:textId="77777777" w:rsidR="00C75B81" w:rsidRDefault="00C75B81" w:rsidP="00C75B81">
      <w:r>
        <w:rPr>
          <w:b/>
          <w:bCs/>
        </w:rPr>
        <w:t>Full pattern with file mapping:</w:t>
      </w:r>
    </w:p>
    <w:p w14:paraId="55E8DA58" w14:textId="77777777" w:rsidR="00C75B81" w:rsidRDefault="00C75B81" w:rsidP="00C75B81">
      <w:pPr>
        <w:pStyle w:val="SourceCodeLanguage"/>
      </w:pPr>
      <w:r>
        <w:t>plantuml</w:t>
      </w:r>
    </w:p>
    <w:p w14:paraId="610D567B" w14:textId="77777777" w:rsidR="00C75B81" w:rsidRDefault="00C75B81" w:rsidP="00C75B81">
      <w:pPr>
        <w:pStyle w:val="SourceCode"/>
      </w:pPr>
      <w:r>
        <w:t>note right of TextEncoding_genEnum</w:t>
      </w:r>
    </w:p>
    <w:p w14:paraId="57BB97D4" w14:textId="77777777" w:rsidR="00C75B81" w:rsidRDefault="00C75B81" w:rsidP="00C75B81">
      <w:pPr>
        <w:pStyle w:val="SourceCode"/>
      </w:pPr>
      <w:r>
        <w:t>SCHEMAHINTS</w:t>
      </w:r>
    </w:p>
    <w:p w14:paraId="52BC967A" w14:textId="77777777" w:rsidR="00C75B81" w:rsidRDefault="00C75B81" w:rsidP="00C75B81">
      <w:pPr>
        <w:pStyle w:val="SourceCode"/>
      </w:pPr>
      <w:r>
        <w:t xml:space="preserve">  field encoding:</w:t>
      </w:r>
    </w:p>
    <w:p w14:paraId="27E5A6D4" w14:textId="77777777" w:rsidR="00C75B81" w:rsidRDefault="00C75B81" w:rsidP="00C75B81">
      <w:pPr>
        <w:pStyle w:val="SourceCode"/>
      </w:pPr>
      <w:r>
        <w:t xml:space="preserve">    enumDefine:</w:t>
      </w:r>
    </w:p>
    <w:p w14:paraId="303DEB0F" w14:textId="77777777" w:rsidR="00C75B81" w:rsidRDefault="00C75B81" w:rsidP="00C75B81">
      <w:pPr>
        <w:pStyle w:val="SourceCode"/>
      </w:pPr>
      <w:r>
        <w:t xml:space="preserve">      enumId: /core/commonLib/TextEncodingEnum</w:t>
      </w:r>
    </w:p>
    <w:p w14:paraId="526F6255" w14:textId="77777777" w:rsidR="00C75B81" w:rsidRDefault="00C75B81" w:rsidP="00C75B81">
      <w:pPr>
        <w:pStyle w:val="SourceCode"/>
      </w:pPr>
      <w:r>
        <w:t xml:space="preserve">      targetPath: /core/json/enums/commonLib/TextEncodingEnum   ' output (no .json)</w:t>
      </w:r>
    </w:p>
    <w:p w14:paraId="161C4673" w14:textId="77777777" w:rsidR="00C75B81" w:rsidRDefault="00C75B81" w:rsidP="00C75B81">
      <w:pPr>
        <w:pStyle w:val="SourceCode"/>
      </w:pPr>
      <w:r>
        <w:t xml:space="preserve">      sourcePath: /core/puml/commonLib/TextEncodingEnum.puml    ' doc-only hint</w:t>
      </w:r>
    </w:p>
    <w:p w14:paraId="55C76F03" w14:textId="77777777" w:rsidR="00C75B81" w:rsidRDefault="00C75B81" w:rsidP="00C75B81">
      <w:pPr>
        <w:pStyle w:val="SourceCode"/>
      </w:pPr>
      <w:r>
        <w:t xml:space="preserve">      title: TextEncodingEnum</w:t>
      </w:r>
    </w:p>
    <w:p w14:paraId="5EFA99A2" w14:textId="77777777" w:rsidR="00C75B81" w:rsidRDefault="00C75B81" w:rsidP="00C75B81">
      <w:pPr>
        <w:pStyle w:val="SourceCode"/>
      </w:pPr>
      <w:r>
        <w:t xml:space="preserve">      type: string</w:t>
      </w:r>
    </w:p>
    <w:p w14:paraId="4EE4C9FF" w14:textId="77777777" w:rsidR="00C75B81" w:rsidRDefault="00C75B81" w:rsidP="00C75B81">
      <w:pPr>
        <w:pStyle w:val="SourceCode"/>
      </w:pPr>
      <w:r>
        <w:t xml:space="preserve">      generate: true</w:t>
      </w:r>
    </w:p>
    <w:p w14:paraId="3A2615ED" w14:textId="77777777" w:rsidR="00C75B81" w:rsidRDefault="00C75B81" w:rsidP="00C75B81">
      <w:pPr>
        <w:pStyle w:val="SourceCode"/>
      </w:pPr>
    </w:p>
    <w:p w14:paraId="6223FA37" w14:textId="77777777" w:rsidR="00C75B81" w:rsidRDefault="00C75B81" w:rsidP="00C75B81">
      <w:pPr>
        <w:pStyle w:val="SourceCode"/>
      </w:pPr>
      <w:r>
        <w:t xml:space="preserve">      ' values: choose ONE of these syntaxes</w:t>
      </w:r>
    </w:p>
    <w:p w14:paraId="1942F702" w14:textId="77777777" w:rsidR="00C75B81" w:rsidRDefault="00C75B81" w:rsidP="00C75B81">
      <w:pPr>
        <w:pStyle w:val="SourceCode"/>
      </w:pPr>
      <w:r>
        <w:t xml:space="preserve">      enum: [UTF-8, windows-1252, ISO-8859-1, ISO-8859-15, Shift_JIS, GB18030, Big5]</w:t>
      </w:r>
    </w:p>
    <w:p w14:paraId="390AD833" w14:textId="77777777" w:rsidR="00C75B81" w:rsidRDefault="00C75B81" w:rsidP="00C75B81">
      <w:pPr>
        <w:pStyle w:val="SourceCode"/>
      </w:pPr>
      <w:r>
        <w:t xml:space="preserve">      ' enum: UTF-8, windows-1252, ISO-8859-1</w:t>
      </w:r>
    </w:p>
    <w:p w14:paraId="7014F983" w14:textId="77777777" w:rsidR="00C75B81" w:rsidRDefault="00C75B81" w:rsidP="00C75B81">
      <w:pPr>
        <w:pStyle w:val="SourceCode"/>
      </w:pPr>
      <w:r>
        <w:t xml:space="preserve">      ' enum:</w:t>
      </w:r>
    </w:p>
    <w:p w14:paraId="6FB50063" w14:textId="77777777" w:rsidR="00C75B81" w:rsidRDefault="00C75B81" w:rsidP="00C75B81">
      <w:pPr>
        <w:pStyle w:val="SourceCode"/>
      </w:pPr>
      <w:r>
        <w:t xml:space="preserve">      '   - UTF-8</w:t>
      </w:r>
    </w:p>
    <w:p w14:paraId="0DDCC217" w14:textId="77777777" w:rsidR="00C75B81" w:rsidRDefault="00C75B81" w:rsidP="00C75B81">
      <w:pPr>
        <w:pStyle w:val="SourceCode"/>
      </w:pPr>
      <w:r>
        <w:t xml:space="preserve">      '   - windows-1252</w:t>
      </w:r>
    </w:p>
    <w:p w14:paraId="690EA406" w14:textId="77777777" w:rsidR="00C75B81" w:rsidRDefault="00C75B81" w:rsidP="00C75B81">
      <w:pPr>
        <w:pStyle w:val="SourceCode"/>
      </w:pPr>
      <w:r>
        <w:t>end note</w:t>
      </w:r>
    </w:p>
    <w:p w14:paraId="71B778CE" w14:textId="77777777" w:rsidR="00C75B81" w:rsidRDefault="00C75B81" w:rsidP="00C75B81">
      <w:pPr>
        <w:pBdr>
          <w:bottom w:val="single" w:sz="6" w:space="0" w:color="000000"/>
        </w:pBdr>
      </w:pPr>
    </w:p>
    <w:p w14:paraId="26A275FE" w14:textId="77777777" w:rsidR="00C75B81" w:rsidRDefault="00C75B81" w:rsidP="00C75B81"/>
    <w:p w14:paraId="41954E31" w14:textId="5DE0CC31" w:rsidR="00C75B81" w:rsidRDefault="00C75B81" w:rsidP="00C75B81">
      <w:pPr>
        <w:pStyle w:val="Heading2"/>
      </w:pPr>
      <w:bookmarkStart w:id="65" w:name="_Toc213688808"/>
      <w:r>
        <w:t>Output mapping</w:t>
      </w:r>
      <w:bookmarkEnd w:id="65"/>
    </w:p>
    <w:p w14:paraId="17E57B21" w14:textId="77777777" w:rsidR="00C75B81" w:rsidRDefault="00C75B81" w:rsidP="00C75B81">
      <w:pPr>
        <w:pStyle w:val="ListParagraph"/>
        <w:numPr>
          <w:ilvl w:val="0"/>
          <w:numId w:val="72"/>
        </w:numPr>
      </w:pPr>
      <w:r>
        <w:t xml:space="preserve">If </w:t>
      </w:r>
      <w:r>
        <w:rPr>
          <w:rStyle w:val="VerbatimChar"/>
          <w:b/>
          <w:bCs/>
        </w:rPr>
        <w:t>targetPath</w:t>
      </w:r>
      <w:r>
        <w:t xml:space="preserve"> is provided → writes to </w:t>
      </w:r>
      <w:r>
        <w:rPr>
          <w:rStyle w:val="VerbatimChar"/>
        </w:rPr>
        <w:t>packages/&lt;targetPath&gt;.json</w:t>
      </w:r>
      <w:r>
        <w:t>.</w:t>
      </w:r>
    </w:p>
    <w:p w14:paraId="59B165D9" w14:textId="77777777" w:rsidR="00C75B81" w:rsidRDefault="00C75B81" w:rsidP="00C75B81">
      <w:pPr>
        <w:pStyle w:val="ListParagraph"/>
        <w:numPr>
          <w:ilvl w:val="0"/>
          <w:numId w:val="72"/>
        </w:numPr>
      </w:pPr>
      <w:r>
        <w:t xml:space="preserve">Else → uses </w:t>
      </w:r>
      <w:r>
        <w:rPr>
          <w:rStyle w:val="VerbatimChar"/>
        </w:rPr>
        <w:t>enumId</w:t>
      </w:r>
      <w:r>
        <w:t xml:space="preserve"> to compute:</w:t>
      </w:r>
      <w:r>
        <w:br/>
      </w:r>
      <w:r>
        <w:rPr>
          <w:rStyle w:val="VerbatimChar"/>
        </w:rPr>
        <w:t>packages/&lt;seg&gt;/json/enums/&lt;subs&gt;/&lt;Name&gt;.json</w:t>
      </w:r>
    </w:p>
    <w:p w14:paraId="059D0CE7" w14:textId="77777777" w:rsidR="00C75B81" w:rsidRDefault="00C75B81" w:rsidP="00C75B81">
      <w:pPr>
        <w:pBdr>
          <w:bottom w:val="single" w:sz="6" w:space="0" w:color="000000"/>
        </w:pBdr>
      </w:pPr>
    </w:p>
    <w:p w14:paraId="7504AFF0" w14:textId="77777777" w:rsidR="00C75B81" w:rsidRDefault="00C75B81" w:rsidP="00C75B81"/>
    <w:p w14:paraId="4FDE88F7" w14:textId="140ED160" w:rsidR="00C75B81" w:rsidRDefault="00C75B81" w:rsidP="00C75B81">
      <w:pPr>
        <w:pStyle w:val="Heading2"/>
      </w:pPr>
      <w:bookmarkStart w:id="66" w:name="_Toc213688809"/>
      <w:r>
        <w:t>Guardrails (important)</w:t>
      </w:r>
      <w:bookmarkEnd w:id="66"/>
    </w:p>
    <w:p w14:paraId="27395276" w14:textId="77777777" w:rsidR="00C75B81" w:rsidRDefault="00C75B81" w:rsidP="00C75B81">
      <w:pPr>
        <w:pStyle w:val="ListParagraph"/>
        <w:numPr>
          <w:ilvl w:val="0"/>
          <w:numId w:val="73"/>
        </w:numPr>
      </w:pPr>
      <w:r>
        <w:t xml:space="preserve">Keep everything under </w:t>
      </w:r>
      <w:r>
        <w:rPr>
          <w:rStyle w:val="VerbatimChar"/>
        </w:rPr>
        <w:t>enumDefine:</w:t>
      </w:r>
      <w:r>
        <w:t xml:space="preserve"> </w:t>
      </w:r>
      <w:r>
        <w:rPr>
          <w:b/>
          <w:bCs/>
        </w:rPr>
        <w:t>indented</w:t>
      </w:r>
      <w:r>
        <w:t xml:space="preserve">; </w:t>
      </w:r>
      <w:r>
        <w:rPr>
          <w:b/>
          <w:bCs/>
        </w:rPr>
        <w:t>no blank lines</w:t>
      </w:r>
      <w:r>
        <w:t xml:space="preserve"> inside.</w:t>
      </w:r>
    </w:p>
    <w:p w14:paraId="5D1D2D77" w14:textId="77777777" w:rsidR="00C75B81" w:rsidRDefault="00C75B81" w:rsidP="00C75B81">
      <w:pPr>
        <w:pStyle w:val="ListParagraph"/>
        <w:numPr>
          <w:ilvl w:val="0"/>
          <w:numId w:val="73"/>
        </w:numPr>
      </w:pPr>
      <w:r>
        <w:t>Use PlantUML comments (</w:t>
      </w:r>
      <w:r>
        <w:rPr>
          <w:rStyle w:val="VerbatimChar"/>
        </w:rPr>
        <w:t>'</w:t>
      </w:r>
      <w:r>
        <w:t xml:space="preserve">) inside notes (avoid </w:t>
      </w:r>
      <w:r>
        <w:rPr>
          <w:rStyle w:val="VerbatimChar"/>
        </w:rPr>
        <w:t>#</w:t>
      </w:r>
      <w:r>
        <w:t>).</w:t>
      </w:r>
    </w:p>
    <w:p w14:paraId="43661BB3" w14:textId="77777777" w:rsidR="00C75B81" w:rsidRDefault="00C75B81" w:rsidP="00C75B81">
      <w:pPr>
        <w:pStyle w:val="ListParagraph"/>
        <w:numPr>
          <w:ilvl w:val="0"/>
          <w:numId w:val="73"/>
        </w:numPr>
      </w:pPr>
      <w:r>
        <w:lastRenderedPageBreak/>
        <w:t>Accepted enum list syntaxes:</w:t>
      </w:r>
    </w:p>
    <w:p w14:paraId="3F418A54" w14:textId="77777777" w:rsidR="00C75B81" w:rsidRDefault="00C75B81" w:rsidP="00C75B81">
      <w:pPr>
        <w:pStyle w:val="ListParagraph"/>
        <w:numPr>
          <w:ilvl w:val="1"/>
          <w:numId w:val="73"/>
        </w:numPr>
      </w:pPr>
      <w:r>
        <w:rPr>
          <w:rStyle w:val="VerbatimChar"/>
        </w:rPr>
        <w:t>enum: [A, B, C]</w:t>
      </w:r>
    </w:p>
    <w:p w14:paraId="50648C5C" w14:textId="77777777" w:rsidR="00C75B81" w:rsidRDefault="00C75B81" w:rsidP="00C75B81">
      <w:pPr>
        <w:pStyle w:val="ListParagraph"/>
        <w:numPr>
          <w:ilvl w:val="1"/>
          <w:numId w:val="73"/>
        </w:numPr>
      </w:pPr>
      <w:r>
        <w:rPr>
          <w:rStyle w:val="VerbatimChar"/>
        </w:rPr>
        <w:t>enum: A, B, C</w:t>
      </w:r>
    </w:p>
    <w:p w14:paraId="3C698914" w14:textId="77777777" w:rsidR="00C75B81" w:rsidRDefault="00C75B81" w:rsidP="00C75B81">
      <w:pPr>
        <w:pStyle w:val="ListParagraph"/>
        <w:numPr>
          <w:ilvl w:val="1"/>
          <w:numId w:val="73"/>
        </w:numPr>
      </w:pPr>
      <w:r>
        <w:t>block list:</w:t>
      </w:r>
    </w:p>
    <w:p w14:paraId="37BC8E12" w14:textId="77777777" w:rsidR="00C75B81" w:rsidRDefault="00C75B81" w:rsidP="00C75B81">
      <w:pPr>
        <w:pStyle w:val="SourceCodeLanguage"/>
        <w:numPr>
          <w:ilvl w:val="1"/>
          <w:numId w:val="43"/>
        </w:numPr>
      </w:pPr>
    </w:p>
    <w:p w14:paraId="57A31F28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>enum:</w:t>
      </w:r>
    </w:p>
    <w:p w14:paraId="27EF1A79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A</w:t>
      </w:r>
    </w:p>
    <w:p w14:paraId="1AD75EBD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B</w:t>
      </w:r>
    </w:p>
    <w:p w14:paraId="535A36C6" w14:textId="77777777" w:rsidR="00C75B81" w:rsidRDefault="00C75B81" w:rsidP="00C75B81">
      <w:pPr>
        <w:pStyle w:val="ListParagraph"/>
        <w:numPr>
          <w:ilvl w:val="0"/>
          <w:numId w:val="73"/>
        </w:numPr>
      </w:pPr>
      <w:r>
        <w:rPr>
          <w:rStyle w:val="VerbatimChar"/>
        </w:rPr>
        <w:t>_genEnum</w:t>
      </w:r>
      <w:r>
        <w:t xml:space="preserve"> class name suffix is a </w:t>
      </w:r>
      <w:r>
        <w:rPr>
          <w:b/>
          <w:bCs/>
        </w:rPr>
        <w:t>convention</w:t>
      </w:r>
      <w:r>
        <w:t xml:space="preserve"> for clarity only; the tool ignores it functionally.</w:t>
      </w:r>
    </w:p>
    <w:p w14:paraId="46F43A06" w14:textId="77777777" w:rsidR="00C75B81" w:rsidRDefault="00C75B81" w:rsidP="00C75B81">
      <w:pPr>
        <w:pBdr>
          <w:bottom w:val="single" w:sz="6" w:space="0" w:color="000000"/>
        </w:pBdr>
      </w:pPr>
    </w:p>
    <w:p w14:paraId="2262C7D5" w14:textId="77777777" w:rsidR="00C75B81" w:rsidRDefault="00C75B81" w:rsidP="00C75B81"/>
    <w:p w14:paraId="4298ED14" w14:textId="19C06E78" w:rsidR="00C75B81" w:rsidRDefault="00C75B81" w:rsidP="00C75B81">
      <w:pPr>
        <w:pStyle w:val="Heading2"/>
      </w:pPr>
      <w:bookmarkStart w:id="67" w:name="_Toc213688810"/>
      <w:r>
        <w:t xml:space="preserve">How </w:t>
      </w:r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 xml:space="preserve"> work for ENUMS</w:t>
      </w:r>
      <w:bookmarkEnd w:id="67"/>
    </w:p>
    <w:p w14:paraId="7FCBE2AA" w14:textId="0D03D2BE" w:rsidR="00C75B81" w:rsidRDefault="00C75B81" w:rsidP="00C75B81">
      <w:pPr>
        <w:pStyle w:val="Heading3"/>
      </w:pPr>
      <w:bookmarkStart w:id="68" w:name="_Toc213688811"/>
      <w:r>
        <w:rPr>
          <w:rStyle w:val="VerbatimChar"/>
        </w:rPr>
        <w:t>$id</w:t>
      </w:r>
      <w:r>
        <w:t xml:space="preserve"> formation (generated JSON file)</w:t>
      </w:r>
      <w:bookmarkEnd w:id="68"/>
    </w:p>
    <w:p w14:paraId="4BC3A21F" w14:textId="77777777" w:rsidR="00C75B81" w:rsidRDefault="00C75B81" w:rsidP="00C75B81">
      <w:pPr>
        <w:pStyle w:val="ListParagraph"/>
        <w:numPr>
          <w:ilvl w:val="0"/>
          <w:numId w:val="74"/>
        </w:numPr>
      </w:pPr>
      <w:r>
        <w:rPr>
          <w:rStyle w:val="VerbatimChar"/>
        </w:rPr>
        <w:t>$id</w:t>
      </w:r>
      <w:r>
        <w:t xml:space="preserve"> is a </w:t>
      </w:r>
      <w:r>
        <w:rPr>
          <w:b/>
          <w:bCs/>
        </w:rPr>
        <w:t>canonical URL</w:t>
      </w:r>
      <w:r>
        <w:t xml:space="preserve"> for the enum JSON file.</w:t>
      </w:r>
    </w:p>
    <w:p w14:paraId="2B2F5D99" w14:textId="77777777" w:rsidR="00C75B81" w:rsidRDefault="00C75B81" w:rsidP="00C75B81">
      <w:pPr>
        <w:pStyle w:val="ListParagraph"/>
        <w:numPr>
          <w:ilvl w:val="0"/>
          <w:numId w:val="74"/>
        </w:numPr>
      </w:pPr>
      <w:r>
        <w:t>Formula:</w:t>
      </w:r>
    </w:p>
    <w:p w14:paraId="5326845B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text</w:t>
      </w:r>
    </w:p>
    <w:p w14:paraId="07B085BB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$id = &lt;baseId&gt; + enumId + ".json"</w:t>
      </w:r>
    </w:p>
    <w:p w14:paraId="1A071547" w14:textId="77777777" w:rsidR="00C75B81" w:rsidRDefault="00C75B81" w:rsidP="00C75B81">
      <w:pPr>
        <w:numPr>
          <w:ilvl w:val="0"/>
          <w:numId w:val="43"/>
        </w:numPr>
        <w:spacing w:before="0" w:after="200"/>
      </w:pPr>
      <w:r>
        <w:t xml:space="preserve">Example: </w:t>
      </w:r>
      <w:r>
        <w:rPr>
          <w:rStyle w:val="VerbatimChar"/>
        </w:rPr>
        <w:t>--baseId https://schemas.example.org/hatpro/</w:t>
      </w:r>
      <w:r>
        <w:t xml:space="preserve"> + </w:t>
      </w:r>
      <w:r>
        <w:rPr>
          <w:rStyle w:val="VerbatimChar"/>
        </w:rPr>
        <w:t>/core/commonLib/TextEncodingEnum</w:t>
      </w:r>
      <w:r>
        <w:br/>
        <w:t xml:space="preserve">→ </w:t>
      </w:r>
      <w:r>
        <w:rPr>
          <w:rStyle w:val="VerbatimChar"/>
        </w:rPr>
        <w:t>https://schemas.example.org/hatpro/core/commonLib/TextEncodingEnum.json</w:t>
      </w:r>
    </w:p>
    <w:p w14:paraId="1CC7FD11" w14:textId="337A34A8" w:rsidR="00C75B81" w:rsidRDefault="00C75B81" w:rsidP="00C75B81">
      <w:pPr>
        <w:pStyle w:val="Heading3"/>
      </w:pPr>
      <w:bookmarkStart w:id="69" w:name="_Toc213688812"/>
      <w:r>
        <w:rPr>
          <w:rStyle w:val="VerbatimChar"/>
        </w:rPr>
        <w:t>$ref</w:t>
      </w:r>
      <w:r>
        <w:t xml:space="preserve"> usage (in other schemas)</w:t>
      </w:r>
      <w:bookmarkEnd w:id="69"/>
    </w:p>
    <w:p w14:paraId="3F443876" w14:textId="77777777" w:rsidR="00C75B81" w:rsidRDefault="00C75B81" w:rsidP="00C75B81">
      <w:pPr>
        <w:pStyle w:val="ListParagraph"/>
        <w:numPr>
          <w:ilvl w:val="0"/>
          <w:numId w:val="75"/>
        </w:numPr>
      </w:pPr>
      <w:r>
        <w:rPr>
          <w:b/>
          <w:bCs/>
        </w:rPr>
        <w:t>Class schemas</w:t>
      </w:r>
      <w:r>
        <w:t xml:space="preserve"> that reference this enum must use a </w:t>
      </w:r>
      <w:r>
        <w:rPr>
          <w:rStyle w:val="VerbatimChar"/>
        </w:rPr>
        <w:t>$ref</w:t>
      </w:r>
      <w:r>
        <w:t xml:space="preserve"> pointing to the enum JSON’s </w:t>
      </w:r>
      <w:r>
        <w:rPr>
          <w:rStyle w:val="VerbatimChar"/>
        </w:rPr>
        <w:t>$id</w:t>
      </w:r>
      <w:r>
        <w:t>:</w:t>
      </w:r>
    </w:p>
    <w:p w14:paraId="3736E50E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json</w:t>
      </w:r>
    </w:p>
    <w:p w14:paraId="4FFE09ED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{ "$ref": "https://schemas.example.org/hatpro/core/commonLib/TextEncodingEnum.json" }</w:t>
      </w:r>
    </w:p>
    <w:p w14:paraId="5FCF99A5" w14:textId="77777777" w:rsidR="00C75B81" w:rsidRDefault="00C75B81" w:rsidP="00C75B81">
      <w:pPr>
        <w:pStyle w:val="ListParagraph"/>
        <w:numPr>
          <w:ilvl w:val="0"/>
          <w:numId w:val="75"/>
        </w:numPr>
      </w:pPr>
      <w:r>
        <w:t>The Schema Generator will set this automatically when you author:</w:t>
      </w:r>
    </w:p>
    <w:p w14:paraId="3A4632E5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yaml</w:t>
      </w:r>
    </w:p>
    <w:p w14:paraId="321B60DF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field encoding:</w:t>
      </w:r>
    </w:p>
    <w:p w14:paraId="5F601125" w14:textId="77777777" w:rsidR="00C75B81" w:rsidRDefault="00C75B81" w:rsidP="00C75B81">
      <w:pPr>
        <w:pStyle w:val="SourceCode"/>
        <w:numPr>
          <w:ilvl w:val="0"/>
          <w:numId w:val="43"/>
        </w:numPr>
      </w:pPr>
      <w:r>
        <w:lastRenderedPageBreak/>
        <w:t xml:space="preserve">  enumDefine:</w:t>
      </w:r>
    </w:p>
    <w:p w14:paraId="037E92E2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 xml:space="preserve">    enumId: /core/commonLib/TextEncodingEnum</w:t>
      </w:r>
    </w:p>
    <w:p w14:paraId="29D5A4CC" w14:textId="77777777" w:rsidR="00C75B81" w:rsidRDefault="00C75B81" w:rsidP="00C75B81">
      <w:pPr>
        <w:numPr>
          <w:ilvl w:val="0"/>
          <w:numId w:val="43"/>
        </w:numPr>
        <w:spacing w:before="0" w:after="200"/>
      </w:pPr>
      <w:r>
        <w:t>(See the Schema Generator manual for details.)</w:t>
      </w:r>
    </w:p>
    <w:p w14:paraId="041FDE89" w14:textId="17E83E45" w:rsidR="00C75B81" w:rsidRDefault="00C75B81" w:rsidP="00C75B81">
      <w:pPr>
        <w:pStyle w:val="Heading3"/>
      </w:pPr>
      <w:bookmarkStart w:id="70" w:name="_Toc213688813"/>
      <w:r>
        <w:t>Anti-patterns</w:t>
      </w:r>
      <w:bookmarkEnd w:id="70"/>
    </w:p>
    <w:p w14:paraId="55A8D8A1" w14:textId="77777777" w:rsidR="00C75B81" w:rsidRDefault="00C75B81" w:rsidP="00C75B81">
      <w:pPr>
        <w:pStyle w:val="ListParagraph"/>
        <w:numPr>
          <w:ilvl w:val="0"/>
          <w:numId w:val="76"/>
        </w:numPr>
      </w:pPr>
      <w:r>
        <w:t xml:space="preserve">Don’t point </w:t>
      </w:r>
      <w:r>
        <w:rPr>
          <w:rStyle w:val="VerbatimChar"/>
        </w:rPr>
        <w:t>$ref</w:t>
      </w:r>
      <w:r>
        <w:t xml:space="preserve"> to a file path on disk. Use the </w:t>
      </w:r>
      <w:r>
        <w:rPr>
          <w:b/>
          <w:bCs/>
        </w:rPr>
        <w:t>URL</w:t>
      </w:r>
      <w:r>
        <w:t xml:space="preserve"> </w:t>
      </w:r>
      <w:r>
        <w:rPr>
          <w:rStyle w:val="VerbatimChar"/>
        </w:rPr>
        <w:t>$id</w:t>
      </w:r>
      <w:r>
        <w:t xml:space="preserve"> instead.</w:t>
      </w:r>
    </w:p>
    <w:p w14:paraId="498B6E6E" w14:textId="77777777" w:rsidR="00C75B81" w:rsidRDefault="00C75B81" w:rsidP="00C75B81">
      <w:pPr>
        <w:pStyle w:val="ListParagraph"/>
        <w:numPr>
          <w:ilvl w:val="0"/>
          <w:numId w:val="76"/>
        </w:numPr>
      </w:pPr>
      <w:r>
        <w:t xml:space="preserve">Don’t omit the trailing slash on </w:t>
      </w:r>
      <w:r>
        <w:rPr>
          <w:rStyle w:val="VerbatimChar"/>
        </w:rPr>
        <w:t>--baseId</w:t>
      </w:r>
      <w:r>
        <w:t xml:space="preserve">. Always use e.g. </w:t>
      </w:r>
      <w:r>
        <w:rPr>
          <w:rStyle w:val="VerbatimChar"/>
        </w:rPr>
        <w:t>.../hatpro/</w:t>
      </w:r>
      <w:r>
        <w:t xml:space="preserve"> not </w:t>
      </w:r>
      <w:r>
        <w:rPr>
          <w:rStyle w:val="VerbatimChar"/>
        </w:rPr>
        <w:t>.../hatpro</w:t>
      </w:r>
      <w:r>
        <w:t>.</w:t>
      </w:r>
    </w:p>
    <w:p w14:paraId="051858EB" w14:textId="77777777" w:rsidR="00C75B81" w:rsidRDefault="00C75B81" w:rsidP="00C75B81">
      <w:pPr>
        <w:pBdr>
          <w:bottom w:val="single" w:sz="6" w:space="0" w:color="000000"/>
        </w:pBdr>
      </w:pPr>
    </w:p>
    <w:p w14:paraId="1217D284" w14:textId="77777777" w:rsidR="00C75B81" w:rsidRDefault="00C75B81" w:rsidP="00C75B81"/>
    <w:p w14:paraId="36F3CCB3" w14:textId="046D811F" w:rsidR="00C75B81" w:rsidRDefault="00C75B81" w:rsidP="00C75B81">
      <w:pPr>
        <w:pStyle w:val="Heading2"/>
      </w:pPr>
      <w:bookmarkStart w:id="71" w:name="_Toc213688814"/>
      <w:r>
        <w:t>roubleshooting</w:t>
      </w:r>
      <w:bookmarkEnd w:id="71"/>
    </w:p>
    <w:p w14:paraId="4200B217" w14:textId="77777777" w:rsidR="00C75B81" w:rsidRDefault="00C75B81" w:rsidP="00C75B81">
      <w:pPr>
        <w:pStyle w:val="ListParagraph"/>
        <w:numPr>
          <w:ilvl w:val="0"/>
          <w:numId w:val="77"/>
        </w:numPr>
      </w:pPr>
      <w:r>
        <w:rPr>
          <w:b/>
          <w:bCs/>
        </w:rPr>
        <w:t>Count: 0</w:t>
      </w:r>
      <w:r>
        <w:t xml:space="preserve"> in debug: list not parsed → check indentation and no blank lines inside </w:t>
      </w:r>
      <w:r>
        <w:rPr>
          <w:rStyle w:val="VerbatimChar"/>
        </w:rPr>
        <w:t>enumDefine:</w:t>
      </w:r>
      <w:r>
        <w:t>; ensure one of the supported list forms.</w:t>
      </w:r>
    </w:p>
    <w:p w14:paraId="2FBCE5A3" w14:textId="77777777" w:rsidR="00C75B81" w:rsidRDefault="00C75B81" w:rsidP="00C75B81">
      <w:pPr>
        <w:pStyle w:val="ListParagraph"/>
        <w:numPr>
          <w:ilvl w:val="0"/>
          <w:numId w:val="77"/>
        </w:numPr>
      </w:pPr>
      <w:r>
        <w:rPr>
          <w:b/>
          <w:bCs/>
        </w:rPr>
        <w:t>Wrong folder:</w:t>
      </w:r>
      <w:r>
        <w:t xml:space="preserve"> verify </w:t>
      </w:r>
      <w:r>
        <w:rPr>
          <w:rStyle w:val="VerbatimChar"/>
        </w:rPr>
        <w:t>targetPath</w:t>
      </w:r>
      <w:r>
        <w:t xml:space="preserve"> vs </w:t>
      </w:r>
      <w:r>
        <w:rPr>
          <w:rStyle w:val="VerbatimChar"/>
        </w:rPr>
        <w:t>enumId</w:t>
      </w:r>
      <w:r>
        <w:t xml:space="preserve">. If </w:t>
      </w:r>
      <w:r>
        <w:rPr>
          <w:rStyle w:val="VerbatimChar"/>
        </w:rPr>
        <w:t>targetPath</w:t>
      </w:r>
      <w:r>
        <w:t xml:space="preserve"> is set, it wins.</w:t>
      </w:r>
    </w:p>
    <w:p w14:paraId="7CC26A6A" w14:textId="77777777" w:rsidR="00C75B81" w:rsidRDefault="00C75B81" w:rsidP="00C75B81">
      <w:pPr>
        <w:pStyle w:val="ListParagraph"/>
        <w:numPr>
          <w:ilvl w:val="0"/>
          <w:numId w:val="77"/>
        </w:numPr>
      </w:pPr>
      <w:r>
        <w:rPr>
          <w:b/>
          <w:bCs/>
        </w:rPr>
        <w:t>$id looks wrong:</w:t>
      </w:r>
      <w:r>
        <w:t xml:space="preserve"> verify </w:t>
      </w:r>
      <w:r>
        <w:rPr>
          <w:rStyle w:val="VerbatimChar"/>
        </w:rPr>
        <w:t>--baseId</w:t>
      </w:r>
      <w:r>
        <w:t xml:space="preserve"> has trailing slash and </w:t>
      </w:r>
      <w:r>
        <w:rPr>
          <w:rStyle w:val="VerbatimChar"/>
        </w:rPr>
        <w:t>enumId</w:t>
      </w:r>
      <w:r>
        <w:t xml:space="preserve"> begins with </w:t>
      </w:r>
      <w:r>
        <w:rPr>
          <w:rStyle w:val="VerbatimChar"/>
        </w:rPr>
        <w:t>/</w:t>
      </w:r>
      <w:r>
        <w:t>.</w:t>
      </w:r>
    </w:p>
    <w:p w14:paraId="49795A4B" w14:textId="77777777" w:rsidR="00C75B81" w:rsidRDefault="00C75B81" w:rsidP="00C75B81">
      <w:pPr>
        <w:pBdr>
          <w:bottom w:val="single" w:sz="6" w:space="0" w:color="000000"/>
        </w:pBdr>
      </w:pPr>
    </w:p>
    <w:p w14:paraId="4F89DDC4" w14:textId="77777777" w:rsidR="00C75B81" w:rsidRDefault="00C75B81" w:rsidP="00C75B81"/>
    <w:p w14:paraId="770D7EF8" w14:textId="568BC29C" w:rsidR="00C75B81" w:rsidRDefault="00C75B81" w:rsidP="00C75B81">
      <w:pPr>
        <w:pStyle w:val="Heading2"/>
      </w:pPr>
      <w:bookmarkStart w:id="72" w:name="_Toc213688815"/>
      <w:r>
        <w:t>Examples</w:t>
      </w:r>
      <w:bookmarkEnd w:id="72"/>
    </w:p>
    <w:p w14:paraId="5BCCD6F8" w14:textId="77777777" w:rsidR="00C75B81" w:rsidRDefault="00C75B81" w:rsidP="00C75B81">
      <w:r>
        <w:rPr>
          <w:b/>
          <w:bCs/>
        </w:rPr>
        <w:t>Text Encoding:</w:t>
      </w:r>
    </w:p>
    <w:p w14:paraId="5C5FD111" w14:textId="77777777" w:rsidR="00C75B81" w:rsidRDefault="00C75B81" w:rsidP="00C75B81">
      <w:pPr>
        <w:pStyle w:val="SourceCodeLanguage"/>
      </w:pPr>
      <w:r>
        <w:t>yaml</w:t>
      </w:r>
    </w:p>
    <w:p w14:paraId="62E4655F" w14:textId="77777777" w:rsidR="00C75B81" w:rsidRDefault="00C75B81" w:rsidP="00C75B81">
      <w:pPr>
        <w:pStyle w:val="SourceCode"/>
      </w:pPr>
      <w:r>
        <w:t>enumId: /core/commonLib/TextEncodingEnum</w:t>
      </w:r>
    </w:p>
    <w:p w14:paraId="6F11D270" w14:textId="77777777" w:rsidR="00C75B81" w:rsidRDefault="00C75B81" w:rsidP="00C75B81">
      <w:pPr>
        <w:pStyle w:val="SourceCode"/>
      </w:pPr>
      <w:r>
        <w:t>enum:</w:t>
      </w:r>
    </w:p>
    <w:p w14:paraId="19C3063B" w14:textId="77777777" w:rsidR="00C75B81" w:rsidRDefault="00C75B81" w:rsidP="00C75B81">
      <w:pPr>
        <w:pStyle w:val="SourceCode"/>
      </w:pPr>
      <w:r>
        <w:t xml:space="preserve">  - UTF-8</w:t>
      </w:r>
    </w:p>
    <w:p w14:paraId="69D2BC81" w14:textId="77777777" w:rsidR="00C75B81" w:rsidRDefault="00C75B81" w:rsidP="00C75B81">
      <w:pPr>
        <w:pStyle w:val="SourceCode"/>
      </w:pPr>
      <w:r>
        <w:t xml:space="preserve">  - windows-1252</w:t>
      </w:r>
    </w:p>
    <w:p w14:paraId="54968E1C" w14:textId="77777777" w:rsidR="00C75B81" w:rsidRDefault="00C75B81" w:rsidP="00C75B81">
      <w:pPr>
        <w:pStyle w:val="SourceCode"/>
      </w:pPr>
      <w:r>
        <w:t xml:space="preserve">  - ISO-8859-1</w:t>
      </w:r>
    </w:p>
    <w:p w14:paraId="2ED69B92" w14:textId="77777777" w:rsidR="00C75B81" w:rsidRDefault="00C75B81" w:rsidP="00C75B81">
      <w:pPr>
        <w:pStyle w:val="SourceCode"/>
      </w:pPr>
      <w:r>
        <w:t xml:space="preserve">  - ISO-8859-15</w:t>
      </w:r>
    </w:p>
    <w:p w14:paraId="7A1AE9E1" w14:textId="77777777" w:rsidR="00C75B81" w:rsidRDefault="00C75B81" w:rsidP="00C75B81">
      <w:pPr>
        <w:pStyle w:val="SourceCode"/>
      </w:pPr>
      <w:r>
        <w:t xml:space="preserve">  - Shift_JIS</w:t>
      </w:r>
    </w:p>
    <w:p w14:paraId="758B65A1" w14:textId="77777777" w:rsidR="00C75B81" w:rsidRDefault="00C75B81" w:rsidP="00C75B81">
      <w:pPr>
        <w:pStyle w:val="SourceCode"/>
      </w:pPr>
      <w:r>
        <w:t xml:space="preserve">  - GB18030</w:t>
      </w:r>
    </w:p>
    <w:p w14:paraId="7FC6CC4B" w14:textId="77777777" w:rsidR="00C75B81" w:rsidRDefault="00C75B81" w:rsidP="00C75B81">
      <w:pPr>
        <w:pStyle w:val="SourceCode"/>
      </w:pPr>
      <w:r>
        <w:t xml:space="preserve">  - Big5</w:t>
      </w:r>
    </w:p>
    <w:p w14:paraId="08984E5D" w14:textId="77777777" w:rsidR="00C75B81" w:rsidRDefault="00C75B81" w:rsidP="00C75B81">
      <w:r>
        <w:rPr>
          <w:b/>
          <w:bCs/>
        </w:rPr>
        <w:t>Integer enum (status codes):</w:t>
      </w:r>
    </w:p>
    <w:p w14:paraId="5602F5AA" w14:textId="77777777" w:rsidR="00C75B81" w:rsidRDefault="00C75B81" w:rsidP="00C75B81">
      <w:pPr>
        <w:pStyle w:val="SourceCodeLanguage"/>
      </w:pPr>
      <w:r>
        <w:t>yaml</w:t>
      </w:r>
    </w:p>
    <w:p w14:paraId="4A975738" w14:textId="77777777" w:rsidR="00C75B81" w:rsidRDefault="00C75B81" w:rsidP="00C75B81">
      <w:pPr>
        <w:pStyle w:val="SourceCode"/>
      </w:pPr>
      <w:r>
        <w:t>type: integer</w:t>
      </w:r>
    </w:p>
    <w:p w14:paraId="2AF9DEBB" w14:textId="77777777" w:rsidR="00C75B81" w:rsidRDefault="00C75B81" w:rsidP="00C75B81">
      <w:pPr>
        <w:pStyle w:val="SourceCode"/>
      </w:pPr>
      <w:r>
        <w:t>enum: [100, 200, 404]</w:t>
      </w:r>
    </w:p>
    <w:p w14:paraId="4EE2682D" w14:textId="77777777" w:rsidR="00C75B81" w:rsidRDefault="00C75B81" w:rsidP="00C75B81">
      <w:pPr>
        <w:pBdr>
          <w:bottom w:val="single" w:sz="6" w:space="0" w:color="000000"/>
        </w:pBdr>
      </w:pPr>
    </w:p>
    <w:p w14:paraId="5EC361AF" w14:textId="77777777" w:rsidR="00C75B81" w:rsidRDefault="00C75B81" w:rsidP="00C75B81"/>
    <w:p w14:paraId="08876087" w14:textId="15F3126B" w:rsidR="00C75B81" w:rsidRDefault="00C75B81" w:rsidP="00C75B81">
      <w:pPr>
        <w:pStyle w:val="Heading2"/>
      </w:pPr>
      <w:bookmarkStart w:id="73" w:name="_Toc213688816"/>
      <w:r>
        <w:lastRenderedPageBreak/>
        <w:t>Enum Generator — Reference</w:t>
      </w:r>
      <w:bookmarkEnd w:id="73"/>
    </w:p>
    <w:p w14:paraId="4C8EC860" w14:textId="77777777" w:rsidR="00C75B81" w:rsidRDefault="00C75B81" w:rsidP="00C75B81">
      <w:pPr>
        <w:pStyle w:val="Heading2"/>
      </w:pPr>
      <w:bookmarkStart w:id="74" w:name="_Toc213688817"/>
      <w:r>
        <w:t>Enum Generator — Reference (v1.2)</w:t>
      </w:r>
      <w:bookmarkEnd w:id="74"/>
    </w:p>
    <w:p w14:paraId="1CA9E098" w14:textId="77777777" w:rsidR="00C75B81" w:rsidRDefault="00C75B81" w:rsidP="00C75B81">
      <w:r>
        <w:rPr>
          <w:b/>
          <w:bCs/>
        </w:rPr>
        <w:t>Tool:</w:t>
      </w:r>
      <w:r>
        <w:t xml:space="preserve"> </w:t>
      </w:r>
      <w:r>
        <w:rPr>
          <w:rStyle w:val="VerbatimChar"/>
        </w:rPr>
        <w:t>generate_json-enums-from-puml.mjs</w:t>
      </w:r>
    </w:p>
    <w:p w14:paraId="3C19F944" w14:textId="77777777" w:rsidR="00C75B81" w:rsidRDefault="00C75B81" w:rsidP="00C75B81">
      <w:pPr>
        <w:pBdr>
          <w:bottom w:val="single" w:sz="6" w:space="0" w:color="000000"/>
        </w:pBdr>
      </w:pPr>
    </w:p>
    <w:p w14:paraId="4B7C7B92" w14:textId="77777777" w:rsidR="00C75B81" w:rsidRDefault="00C75B81" w:rsidP="00C75B81"/>
    <w:p w14:paraId="019D7007" w14:textId="77777777" w:rsidR="00C75B81" w:rsidRDefault="00C75B81" w:rsidP="00C75B81">
      <w:pPr>
        <w:pStyle w:val="Heading2"/>
      </w:pPr>
      <w:bookmarkStart w:id="75" w:name="_Toc213688818"/>
      <w:r>
        <w:t xml:space="preserve">Keys supported inside </w:t>
      </w:r>
      <w:r>
        <w:rPr>
          <w:rStyle w:val="VerbatimChar"/>
        </w:rPr>
        <w:t>enumDefine</w:t>
      </w:r>
      <w:bookmarkEnd w:id="75"/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43"/>
        <w:gridCol w:w="1658"/>
        <w:gridCol w:w="921"/>
        <w:gridCol w:w="3858"/>
      </w:tblGrid>
      <w:tr w:rsidR="00C75B81" w14:paraId="5DC022E3" w14:textId="77777777" w:rsidTr="008A7C0B">
        <w:tc>
          <w:tcPr>
            <w:tcW w:w="0" w:type="auto"/>
          </w:tcPr>
          <w:p w14:paraId="0FDF63CF" w14:textId="77777777" w:rsidR="00C75B81" w:rsidRDefault="00C75B81" w:rsidP="008A7C0B">
            <w:r>
              <w:t>Key</w:t>
            </w:r>
          </w:p>
        </w:tc>
        <w:tc>
          <w:tcPr>
            <w:tcW w:w="0" w:type="auto"/>
          </w:tcPr>
          <w:p w14:paraId="0804B693" w14:textId="77777777" w:rsidR="00C75B81" w:rsidRDefault="00C75B81" w:rsidP="008A7C0B">
            <w:r>
              <w:t>Type</w:t>
            </w:r>
          </w:p>
        </w:tc>
        <w:tc>
          <w:tcPr>
            <w:tcW w:w="0" w:type="auto"/>
          </w:tcPr>
          <w:p w14:paraId="37DCD120" w14:textId="77777777" w:rsidR="00C75B81" w:rsidRDefault="00C75B81" w:rsidP="008A7C0B">
            <w:r>
              <w:t>Required</w:t>
            </w:r>
          </w:p>
        </w:tc>
        <w:tc>
          <w:tcPr>
            <w:tcW w:w="0" w:type="auto"/>
          </w:tcPr>
          <w:p w14:paraId="2D4F7ECC" w14:textId="77777777" w:rsidR="00C75B81" w:rsidRDefault="00C75B81" w:rsidP="008A7C0B">
            <w:r>
              <w:t>Meaning</w:t>
            </w:r>
          </w:p>
        </w:tc>
      </w:tr>
      <w:tr w:rsidR="00C75B81" w14:paraId="1AD81EC7" w14:textId="77777777" w:rsidTr="008A7C0B">
        <w:tc>
          <w:tcPr>
            <w:tcW w:w="0" w:type="auto"/>
          </w:tcPr>
          <w:p w14:paraId="2F0742F2" w14:textId="77777777" w:rsidR="00C75B81" w:rsidRDefault="00C75B81" w:rsidP="008A7C0B">
            <w:r>
              <w:rPr>
                <w:rStyle w:val="VerbatimChar"/>
              </w:rPr>
              <w:t>enumId</w:t>
            </w:r>
          </w:p>
        </w:tc>
        <w:tc>
          <w:tcPr>
            <w:tcW w:w="0" w:type="auto"/>
          </w:tcPr>
          <w:p w14:paraId="44A007A5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4A521497" w14:textId="77777777" w:rsidR="00C75B81" w:rsidRDefault="00C75B81" w:rsidP="008A7C0B">
            <w:r>
              <w:t>✓</w:t>
            </w:r>
          </w:p>
        </w:tc>
        <w:tc>
          <w:tcPr>
            <w:tcW w:w="0" w:type="auto"/>
          </w:tcPr>
          <w:p w14:paraId="49ECC1EB" w14:textId="77777777" w:rsidR="00C75B81" w:rsidRDefault="00C75B81" w:rsidP="008A7C0B">
            <w:r>
              <w:t xml:space="preserve">Logical ID </w:t>
            </w:r>
            <w:r>
              <w:rPr>
                <w:rStyle w:val="VerbatimChar"/>
              </w:rPr>
              <w:t>/seg/subs/Name</w:t>
            </w:r>
            <w:r>
              <w:t xml:space="preserve"> used to compute </w:t>
            </w:r>
            <w:r>
              <w:rPr>
                <w:rStyle w:val="VerbatimChar"/>
              </w:rPr>
              <w:t>$id</w:t>
            </w:r>
            <w:r>
              <w:t xml:space="preserve"> and default output path.</w:t>
            </w:r>
          </w:p>
        </w:tc>
      </w:tr>
      <w:tr w:rsidR="00C75B81" w14:paraId="441EF829" w14:textId="77777777" w:rsidTr="008A7C0B">
        <w:tc>
          <w:tcPr>
            <w:tcW w:w="0" w:type="auto"/>
          </w:tcPr>
          <w:p w14:paraId="702179ED" w14:textId="77777777" w:rsidR="00C75B81" w:rsidRDefault="00C75B81" w:rsidP="008A7C0B">
            <w:r>
              <w:rPr>
                <w:rStyle w:val="VerbatimChar"/>
              </w:rPr>
              <w:t>targetPath</w:t>
            </w:r>
          </w:p>
        </w:tc>
        <w:tc>
          <w:tcPr>
            <w:tcW w:w="0" w:type="auto"/>
          </w:tcPr>
          <w:p w14:paraId="4F4F7DCC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3799C8F6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21BF54A5" w14:textId="77777777" w:rsidR="00C75B81" w:rsidRDefault="00C75B81" w:rsidP="008A7C0B">
            <w:r>
              <w:t xml:space="preserve">Explicit path (no </w:t>
            </w:r>
            <w:r>
              <w:rPr>
                <w:rStyle w:val="VerbatimChar"/>
              </w:rPr>
              <w:t>.json</w:t>
            </w:r>
            <w:r>
              <w:t>); overrides default output path.</w:t>
            </w:r>
          </w:p>
        </w:tc>
      </w:tr>
      <w:tr w:rsidR="00C75B81" w14:paraId="4B3FF8AF" w14:textId="77777777" w:rsidTr="008A7C0B">
        <w:tc>
          <w:tcPr>
            <w:tcW w:w="0" w:type="auto"/>
          </w:tcPr>
          <w:p w14:paraId="73231BE7" w14:textId="77777777" w:rsidR="00C75B81" w:rsidRDefault="00C75B81" w:rsidP="008A7C0B">
            <w:r>
              <w:rPr>
                <w:rStyle w:val="VerbatimChar"/>
              </w:rPr>
              <w:t>sourcePath</w:t>
            </w:r>
          </w:p>
        </w:tc>
        <w:tc>
          <w:tcPr>
            <w:tcW w:w="0" w:type="auto"/>
          </w:tcPr>
          <w:p w14:paraId="24F2530C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7F68BD03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70280B22" w14:textId="77777777" w:rsidR="00C75B81" w:rsidRDefault="00C75B81" w:rsidP="008A7C0B">
            <w:r>
              <w:t xml:space="preserve">Documentation hint (stored in </w:t>
            </w:r>
            <w:r>
              <w:rPr>
                <w:rStyle w:val="VerbatimChar"/>
              </w:rPr>
              <w:t>x-sourcePath</w:t>
            </w:r>
            <w:r>
              <w:t>).</w:t>
            </w:r>
          </w:p>
        </w:tc>
      </w:tr>
      <w:tr w:rsidR="00C75B81" w14:paraId="081C092B" w14:textId="77777777" w:rsidTr="008A7C0B">
        <w:tc>
          <w:tcPr>
            <w:tcW w:w="0" w:type="auto"/>
          </w:tcPr>
          <w:p w14:paraId="7034299D" w14:textId="77777777" w:rsidR="00C75B81" w:rsidRDefault="00C75B81" w:rsidP="008A7C0B"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1C2D5649" w14:textId="77777777" w:rsidR="00C75B81" w:rsidRDefault="00C75B81" w:rsidP="008A7C0B">
            <w:r>
              <w:t>string</w:t>
            </w:r>
          </w:p>
        </w:tc>
        <w:tc>
          <w:tcPr>
            <w:tcW w:w="0" w:type="auto"/>
          </w:tcPr>
          <w:p w14:paraId="1253F7E1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3A591F8C" w14:textId="77777777" w:rsidR="00C75B81" w:rsidRDefault="00C75B81" w:rsidP="008A7C0B">
            <w:r>
              <w:t xml:space="preserve">Title used in generated JSON. Defaults to last segment of </w:t>
            </w:r>
            <w:r>
              <w:rPr>
                <w:rStyle w:val="VerbatimChar"/>
              </w:rPr>
              <w:t>enumId</w:t>
            </w:r>
            <w:r>
              <w:t>.</w:t>
            </w:r>
          </w:p>
        </w:tc>
      </w:tr>
      <w:tr w:rsidR="00C75B81" w14:paraId="31F0A5DF" w14:textId="77777777" w:rsidTr="008A7C0B">
        <w:tc>
          <w:tcPr>
            <w:tcW w:w="0" w:type="auto"/>
          </w:tcPr>
          <w:p w14:paraId="369858CA" w14:textId="77777777" w:rsidR="00C75B81" w:rsidRDefault="00C75B81" w:rsidP="008A7C0B"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0D9310A2" w14:textId="77777777" w:rsidR="00C75B81" w:rsidRDefault="00C75B81" w:rsidP="008A7C0B">
            <w:r>
              <w:rPr>
                <w:rStyle w:val="VerbatimChar"/>
              </w:rPr>
              <w:t>"string"</w:t>
            </w:r>
            <w:r>
              <w:t xml:space="preserve"> | </w:t>
            </w:r>
            <w:r>
              <w:rPr>
                <w:rStyle w:val="VerbatimChar"/>
              </w:rPr>
              <w:t>"integer"</w:t>
            </w:r>
          </w:p>
        </w:tc>
        <w:tc>
          <w:tcPr>
            <w:tcW w:w="0" w:type="auto"/>
          </w:tcPr>
          <w:p w14:paraId="5DF1C2C2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1EC97740" w14:textId="77777777" w:rsidR="00C75B81" w:rsidRDefault="00C75B81" w:rsidP="008A7C0B">
            <w:r>
              <w:t xml:space="preserve">Value type (default </w:t>
            </w:r>
            <w:r>
              <w:rPr>
                <w:rStyle w:val="VerbatimChar"/>
              </w:rPr>
              <w:t>"string"</w:t>
            </w:r>
            <w:r>
              <w:t>).</w:t>
            </w:r>
          </w:p>
        </w:tc>
      </w:tr>
      <w:tr w:rsidR="00C75B81" w14:paraId="09934CD9" w14:textId="77777777" w:rsidTr="008A7C0B">
        <w:tc>
          <w:tcPr>
            <w:tcW w:w="0" w:type="auto"/>
          </w:tcPr>
          <w:p w14:paraId="78182AC2" w14:textId="77777777" w:rsidR="00C75B81" w:rsidRDefault="00C75B81" w:rsidP="008A7C0B">
            <w:r>
              <w:rPr>
                <w:rStyle w:val="VerbatimChar"/>
              </w:rPr>
              <w:t>generate</w:t>
            </w:r>
          </w:p>
        </w:tc>
        <w:tc>
          <w:tcPr>
            <w:tcW w:w="0" w:type="auto"/>
          </w:tcPr>
          <w:p w14:paraId="522D5102" w14:textId="77777777" w:rsidR="00C75B81" w:rsidRDefault="00C75B81" w:rsidP="008A7C0B">
            <w:r>
              <w:t>boolean</w:t>
            </w:r>
          </w:p>
        </w:tc>
        <w:tc>
          <w:tcPr>
            <w:tcW w:w="0" w:type="auto"/>
          </w:tcPr>
          <w:p w14:paraId="2F898F5F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4B4DFA97" w14:textId="77777777" w:rsidR="00C75B81" w:rsidRDefault="00C75B81" w:rsidP="008A7C0B">
            <w:r>
              <w:t xml:space="preserve">Emit the file (default </w:t>
            </w:r>
            <w:r>
              <w:rPr>
                <w:rStyle w:val="VerbatimChar"/>
              </w:rPr>
              <w:t>true</w:t>
            </w:r>
            <w:r>
              <w:t>).</w:t>
            </w:r>
          </w:p>
        </w:tc>
      </w:tr>
      <w:tr w:rsidR="00C75B81" w14:paraId="391B9D7F" w14:textId="77777777" w:rsidTr="008A7C0B">
        <w:tc>
          <w:tcPr>
            <w:tcW w:w="0" w:type="auto"/>
          </w:tcPr>
          <w:p w14:paraId="72F7DA13" w14:textId="77777777" w:rsidR="00C75B81" w:rsidRDefault="00C75B81" w:rsidP="008A7C0B">
            <w:r>
              <w:rPr>
                <w:rStyle w:val="VerbatimChar"/>
              </w:rPr>
              <w:t>enum</w:t>
            </w:r>
          </w:p>
        </w:tc>
        <w:tc>
          <w:tcPr>
            <w:tcW w:w="0" w:type="auto"/>
          </w:tcPr>
          <w:p w14:paraId="2976026A" w14:textId="77777777" w:rsidR="00C75B81" w:rsidRDefault="00C75B81" w:rsidP="008A7C0B">
            <w:r>
              <w:t>list | comma string</w:t>
            </w:r>
          </w:p>
        </w:tc>
        <w:tc>
          <w:tcPr>
            <w:tcW w:w="0" w:type="auto"/>
          </w:tcPr>
          <w:p w14:paraId="2F476B8F" w14:textId="77777777" w:rsidR="00C75B81" w:rsidRDefault="00C75B81" w:rsidP="008A7C0B">
            <w:r>
              <w:t>✓</w:t>
            </w:r>
          </w:p>
        </w:tc>
        <w:tc>
          <w:tcPr>
            <w:tcW w:w="0" w:type="auto"/>
          </w:tcPr>
          <w:p w14:paraId="61F618A0" w14:textId="77777777" w:rsidR="00C75B81" w:rsidRDefault="00C75B81" w:rsidP="008A7C0B">
            <w:r>
              <w:t>Values (string or integer).</w:t>
            </w:r>
          </w:p>
        </w:tc>
      </w:tr>
      <w:tr w:rsidR="00C75B81" w14:paraId="6B477ED1" w14:textId="77777777" w:rsidTr="008A7C0B">
        <w:tc>
          <w:tcPr>
            <w:tcW w:w="0" w:type="auto"/>
          </w:tcPr>
          <w:p w14:paraId="7375F623" w14:textId="77777777" w:rsidR="00C75B81" w:rsidRDefault="00C75B81" w:rsidP="008A7C0B">
            <w:r>
              <w:rPr>
                <w:rStyle w:val="VerbatimChar"/>
              </w:rPr>
              <w:t>x-enumNames</w:t>
            </w:r>
          </w:p>
        </w:tc>
        <w:tc>
          <w:tcPr>
            <w:tcW w:w="0" w:type="auto"/>
          </w:tcPr>
          <w:p w14:paraId="0F70973A" w14:textId="77777777" w:rsidR="00C75B81" w:rsidRDefault="00C75B81" w:rsidP="008A7C0B">
            <w:r>
              <w:t>list</w:t>
            </w:r>
          </w:p>
        </w:tc>
        <w:tc>
          <w:tcPr>
            <w:tcW w:w="0" w:type="auto"/>
          </w:tcPr>
          <w:p w14:paraId="6D663EF2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0689B092" w14:textId="77777777" w:rsidR="00C75B81" w:rsidRDefault="00C75B81" w:rsidP="008A7C0B">
            <w:r>
              <w:t xml:space="preserve">Human-friendly labels (same order as </w:t>
            </w:r>
            <w:r>
              <w:rPr>
                <w:rStyle w:val="VerbatimChar"/>
              </w:rPr>
              <w:t>enum</w:t>
            </w:r>
            <w:r>
              <w:t>).</w:t>
            </w:r>
          </w:p>
        </w:tc>
      </w:tr>
      <w:tr w:rsidR="00C75B81" w14:paraId="51D756B9" w14:textId="77777777" w:rsidTr="008A7C0B">
        <w:tc>
          <w:tcPr>
            <w:tcW w:w="0" w:type="auto"/>
          </w:tcPr>
          <w:p w14:paraId="30D91774" w14:textId="77777777" w:rsidR="00C75B81" w:rsidRDefault="00C75B81" w:rsidP="008A7C0B">
            <w:r>
              <w:rPr>
                <w:rStyle w:val="VerbatimChar"/>
              </w:rPr>
              <w:t>x-enumDescriptions</w:t>
            </w:r>
          </w:p>
        </w:tc>
        <w:tc>
          <w:tcPr>
            <w:tcW w:w="0" w:type="auto"/>
          </w:tcPr>
          <w:p w14:paraId="13659CFA" w14:textId="77777777" w:rsidR="00C75B81" w:rsidRDefault="00C75B81" w:rsidP="008A7C0B">
            <w:r>
              <w:t>list</w:t>
            </w:r>
          </w:p>
        </w:tc>
        <w:tc>
          <w:tcPr>
            <w:tcW w:w="0" w:type="auto"/>
          </w:tcPr>
          <w:p w14:paraId="3C43E283" w14:textId="77777777" w:rsidR="00C75B81" w:rsidRDefault="00C75B81" w:rsidP="008A7C0B">
            <w:r>
              <w:t>–</w:t>
            </w:r>
          </w:p>
        </w:tc>
        <w:tc>
          <w:tcPr>
            <w:tcW w:w="0" w:type="auto"/>
          </w:tcPr>
          <w:p w14:paraId="13557E34" w14:textId="77777777" w:rsidR="00C75B81" w:rsidRDefault="00C75B81" w:rsidP="008A7C0B">
            <w:r>
              <w:t xml:space="preserve">Descriptions (same order as </w:t>
            </w:r>
            <w:r>
              <w:rPr>
                <w:rStyle w:val="VerbatimChar"/>
              </w:rPr>
              <w:t>enum</w:t>
            </w:r>
            <w:r>
              <w:t>).</w:t>
            </w:r>
          </w:p>
        </w:tc>
      </w:tr>
    </w:tbl>
    <w:p w14:paraId="4D26DC23" w14:textId="77777777" w:rsidR="00C75B81" w:rsidRDefault="00C75B81" w:rsidP="00C75B81">
      <w:pPr>
        <w:pBdr>
          <w:bottom w:val="single" w:sz="6" w:space="0" w:color="000000"/>
        </w:pBdr>
      </w:pPr>
    </w:p>
    <w:p w14:paraId="66D7F7E4" w14:textId="77777777" w:rsidR="00C75B81" w:rsidRDefault="00C75B81" w:rsidP="00C75B81"/>
    <w:p w14:paraId="064DC31E" w14:textId="77777777" w:rsidR="00C75B81" w:rsidRDefault="00C75B81" w:rsidP="00C75B81">
      <w:pPr>
        <w:pStyle w:val="Heading2"/>
      </w:pPr>
      <w:bookmarkStart w:id="76" w:name="_Toc213688819"/>
      <w:r>
        <w:t>Output JSON structure</w:t>
      </w:r>
      <w:bookmarkEnd w:id="76"/>
    </w:p>
    <w:p w14:paraId="70430ED7" w14:textId="77777777" w:rsidR="00C75B81" w:rsidRDefault="00C75B81" w:rsidP="00C75B81">
      <w:pPr>
        <w:pStyle w:val="SourceCodeLanguage"/>
      </w:pPr>
      <w:r>
        <w:t>json</w:t>
      </w:r>
    </w:p>
    <w:p w14:paraId="579D501B" w14:textId="77777777" w:rsidR="00C75B81" w:rsidRDefault="00C75B81" w:rsidP="00C75B81">
      <w:pPr>
        <w:pStyle w:val="SourceCode"/>
      </w:pPr>
      <w:r>
        <w:t>{</w:t>
      </w:r>
    </w:p>
    <w:p w14:paraId="4916FB58" w14:textId="77777777" w:rsidR="00C75B81" w:rsidRDefault="00C75B81" w:rsidP="00C75B81">
      <w:pPr>
        <w:pStyle w:val="SourceCode"/>
      </w:pPr>
      <w:r>
        <w:t xml:space="preserve">  "$id": "https://schemas.example.org/hatpro/core/commonLib/TextEncodingEnum.json",</w:t>
      </w:r>
    </w:p>
    <w:p w14:paraId="11B52927" w14:textId="77777777" w:rsidR="00C75B81" w:rsidRDefault="00C75B81" w:rsidP="00C75B81">
      <w:pPr>
        <w:pStyle w:val="SourceCode"/>
      </w:pPr>
      <w:r>
        <w:t xml:space="preserve">  "title": "TextEncodingEnum",</w:t>
      </w:r>
    </w:p>
    <w:p w14:paraId="6DF869E6" w14:textId="77777777" w:rsidR="00C75B81" w:rsidRDefault="00C75B81" w:rsidP="00C75B81">
      <w:pPr>
        <w:pStyle w:val="SourceCode"/>
      </w:pPr>
      <w:r>
        <w:t xml:space="preserve">  "type": "string",</w:t>
      </w:r>
    </w:p>
    <w:p w14:paraId="6E038740" w14:textId="77777777" w:rsidR="00C75B81" w:rsidRDefault="00C75B81" w:rsidP="00C75B81">
      <w:pPr>
        <w:pStyle w:val="SourceCode"/>
      </w:pPr>
      <w:r>
        <w:t xml:space="preserve">  "enum": ["UTF-8","windows-1252", "..."],</w:t>
      </w:r>
    </w:p>
    <w:p w14:paraId="18689545" w14:textId="77777777" w:rsidR="00C75B81" w:rsidRDefault="00C75B81" w:rsidP="00C75B81">
      <w:pPr>
        <w:pStyle w:val="SourceCode"/>
      </w:pPr>
      <w:r>
        <w:t xml:space="preserve">  "x-enumNames": ["UTF-8", "Windows Western (1252)", "..."],</w:t>
      </w:r>
    </w:p>
    <w:p w14:paraId="7F3324A5" w14:textId="77777777" w:rsidR="00C75B81" w:rsidRDefault="00C75B81" w:rsidP="00C75B81">
      <w:pPr>
        <w:pStyle w:val="SourceCode"/>
      </w:pPr>
      <w:r>
        <w:lastRenderedPageBreak/>
        <w:t xml:space="preserve">  "x-enumDescriptions": ["Unicode...", "Windows 1252...", "..."],</w:t>
      </w:r>
    </w:p>
    <w:p w14:paraId="6811D110" w14:textId="77777777" w:rsidR="00C75B81" w:rsidRDefault="00C75B81" w:rsidP="00C75B81">
      <w:pPr>
        <w:pStyle w:val="SourceCode"/>
      </w:pPr>
      <w:r>
        <w:t xml:space="preserve">  "x-sourcePath": "/core/puml/commonLib/TextEncodingEnum.puml"</w:t>
      </w:r>
    </w:p>
    <w:p w14:paraId="0E8E4E39" w14:textId="77777777" w:rsidR="00C75B81" w:rsidRDefault="00C75B81" w:rsidP="00C75B81">
      <w:pPr>
        <w:pStyle w:val="SourceCode"/>
      </w:pPr>
      <w:r>
        <w:t>}</w:t>
      </w:r>
    </w:p>
    <w:p w14:paraId="045B9A68" w14:textId="77777777" w:rsidR="00C75B81" w:rsidRDefault="00C75B81" w:rsidP="00C75B81">
      <w:pPr>
        <w:pBdr>
          <w:bottom w:val="single" w:sz="6" w:space="0" w:color="000000"/>
        </w:pBdr>
      </w:pPr>
    </w:p>
    <w:p w14:paraId="493F3603" w14:textId="77777777" w:rsidR="00C75B81" w:rsidRDefault="00C75B81" w:rsidP="00C75B81"/>
    <w:p w14:paraId="1907EDB4" w14:textId="77777777" w:rsidR="00C75B81" w:rsidRDefault="00C75B81" w:rsidP="00C75B81">
      <w:pPr>
        <w:pStyle w:val="Heading2"/>
      </w:pPr>
      <w:bookmarkStart w:id="77" w:name="_Toc213688820"/>
      <w:r>
        <w:rPr>
          <w:rStyle w:val="VerbatimChar"/>
        </w:rPr>
        <w:t>$id</w:t>
      </w:r>
      <w:r>
        <w:t xml:space="preserve"> and </w:t>
      </w:r>
      <w:r>
        <w:rPr>
          <w:rStyle w:val="VerbatimChar"/>
        </w:rPr>
        <w:t>$ref</w:t>
      </w:r>
      <w:r>
        <w:t xml:space="preserve"> (enum perspective)</w:t>
      </w:r>
      <w:bookmarkEnd w:id="77"/>
    </w:p>
    <w:p w14:paraId="6036D959" w14:textId="77777777" w:rsidR="00C75B81" w:rsidRDefault="00C75B81" w:rsidP="00C75B81">
      <w:pPr>
        <w:pStyle w:val="ListParagraph"/>
        <w:numPr>
          <w:ilvl w:val="0"/>
          <w:numId w:val="78"/>
        </w:numPr>
      </w:pPr>
      <w:r>
        <w:rPr>
          <w:rStyle w:val="VerbatimChar"/>
        </w:rPr>
        <w:t>$id</w:t>
      </w:r>
      <w:r>
        <w:t xml:space="preserve"> is the canonical URL of the </w:t>
      </w:r>
      <w:r>
        <w:rPr>
          <w:b/>
          <w:bCs/>
        </w:rPr>
        <w:t>enum JSON file</w:t>
      </w:r>
      <w:r>
        <w:t xml:space="preserve"> (see formula in the User Manual).</w:t>
      </w:r>
    </w:p>
    <w:p w14:paraId="333D05B2" w14:textId="77777777" w:rsidR="00C75B81" w:rsidRDefault="00C75B81" w:rsidP="00C75B81">
      <w:pPr>
        <w:pStyle w:val="ListParagraph"/>
        <w:numPr>
          <w:ilvl w:val="0"/>
          <w:numId w:val="78"/>
        </w:numPr>
      </w:pPr>
      <w:r>
        <w:t xml:space="preserve">Other schemas reference the enum via </w:t>
      </w:r>
      <w:r>
        <w:rPr>
          <w:rStyle w:val="VerbatimChar"/>
        </w:rPr>
        <w:t>$ref</w:t>
      </w:r>
      <w:r>
        <w:t xml:space="preserve"> = that enum </w:t>
      </w:r>
      <w:r>
        <w:rPr>
          <w:rStyle w:val="VerbatimChar"/>
        </w:rPr>
        <w:t>$id</w:t>
      </w:r>
      <w:r>
        <w:t>:</w:t>
      </w:r>
    </w:p>
    <w:p w14:paraId="471059C0" w14:textId="77777777" w:rsidR="00C75B81" w:rsidRDefault="00C75B81" w:rsidP="00C75B81">
      <w:pPr>
        <w:pStyle w:val="SourceCodeLanguage"/>
        <w:numPr>
          <w:ilvl w:val="0"/>
          <w:numId w:val="43"/>
        </w:numPr>
      </w:pPr>
      <w:r>
        <w:t>json</w:t>
      </w:r>
    </w:p>
    <w:p w14:paraId="594FFDA7" w14:textId="77777777" w:rsidR="00C75B81" w:rsidRDefault="00C75B81" w:rsidP="00C75B81">
      <w:pPr>
        <w:pStyle w:val="SourceCode"/>
        <w:numPr>
          <w:ilvl w:val="0"/>
          <w:numId w:val="43"/>
        </w:numPr>
      </w:pPr>
      <w:r>
        <w:t>{ "$ref": "https://schemas.example.org/hatpro/core/commonLib/TextEncodingEnum.json" }</w:t>
      </w:r>
    </w:p>
    <w:p w14:paraId="6CC2E6E0" w14:textId="77777777" w:rsidR="00C75B81" w:rsidRDefault="00C75B81" w:rsidP="00C75B81">
      <w:pPr>
        <w:pBdr>
          <w:bottom w:val="single" w:sz="6" w:space="0" w:color="000000"/>
        </w:pBdr>
      </w:pPr>
    </w:p>
    <w:p w14:paraId="0C201F35" w14:textId="77777777" w:rsidR="00C75B81" w:rsidRDefault="00C75B81" w:rsidP="00C75B81"/>
    <w:p w14:paraId="4759E33C" w14:textId="77777777" w:rsidR="00C75B81" w:rsidRDefault="00C75B81" w:rsidP="00C75B81">
      <w:pPr>
        <w:pStyle w:val="Heading2"/>
      </w:pPr>
      <w:bookmarkStart w:id="78" w:name="_Toc213688821"/>
      <w:r>
        <w:t>Debug messages</w:t>
      </w:r>
      <w:bookmarkEnd w:id="78"/>
    </w:p>
    <w:p w14:paraId="5E6F4A5D" w14:textId="77777777" w:rsidR="00C75B81" w:rsidRDefault="00C75B81" w:rsidP="00C75B81">
      <w:pPr>
        <w:pStyle w:val="ListParagraph"/>
        <w:numPr>
          <w:ilvl w:val="0"/>
          <w:numId w:val="79"/>
        </w:numPr>
      </w:pPr>
      <w:r>
        <w:rPr>
          <w:rStyle w:val="VerbatimChar"/>
        </w:rPr>
        <w:t>Parsed N SCHEMAHINTS note(s) in ...</w:t>
      </w:r>
    </w:p>
    <w:p w14:paraId="6E84BC41" w14:textId="77777777" w:rsidR="00C75B81" w:rsidRDefault="00C75B81" w:rsidP="00C75B81">
      <w:pPr>
        <w:pStyle w:val="ListParagraph"/>
        <w:numPr>
          <w:ilvl w:val="0"/>
          <w:numId w:val="79"/>
        </w:numPr>
      </w:pPr>
      <w:r>
        <w:rPr>
          <w:rStyle w:val="VerbatimChar"/>
        </w:rPr>
        <w:t>— enumDefine parsed — { enumId, targetPath, $id, count }</w:t>
      </w:r>
    </w:p>
    <w:p w14:paraId="75370E15" w14:textId="77777777" w:rsidR="00C75B81" w:rsidRDefault="00C75B81" w:rsidP="00C75B81">
      <w:pPr>
        <w:pStyle w:val="ListParagraph"/>
        <w:numPr>
          <w:ilvl w:val="0"/>
          <w:numId w:val="79"/>
        </w:numPr>
      </w:pPr>
      <w:r>
        <w:rPr>
          <w:rStyle w:val="VerbatimChar"/>
        </w:rPr>
        <w:t>✓ Wrote enum packages/.../Name.json</w:t>
      </w:r>
    </w:p>
    <w:p w14:paraId="5C24413A" w14:textId="77777777" w:rsidR="00C75B81" w:rsidRDefault="00C75B81" w:rsidP="00C75B81">
      <w:pPr>
        <w:pBdr>
          <w:bottom w:val="single" w:sz="6" w:space="0" w:color="000000"/>
        </w:pBdr>
      </w:pPr>
    </w:p>
    <w:p w14:paraId="75E722D0" w14:textId="77777777" w:rsidR="00C75B81" w:rsidRDefault="00C75B81" w:rsidP="00C75B81"/>
    <w:p w14:paraId="3F2F701C" w14:textId="77777777" w:rsidR="00C75B81" w:rsidRDefault="00C75B81" w:rsidP="00C75B81">
      <w:pPr>
        <w:pStyle w:val="Heading2"/>
      </w:pPr>
      <w:bookmarkStart w:id="79" w:name="_Toc213688822"/>
      <w:r>
        <w:t>Common pitfalls</w:t>
      </w:r>
      <w:bookmarkEnd w:id="79"/>
    </w:p>
    <w:p w14:paraId="19ECC767" w14:textId="77777777" w:rsidR="00C75B81" w:rsidRDefault="00C75B81" w:rsidP="00C75B81">
      <w:pPr>
        <w:pStyle w:val="ListParagraph"/>
        <w:numPr>
          <w:ilvl w:val="0"/>
          <w:numId w:val="80"/>
        </w:numPr>
      </w:pPr>
      <w:r>
        <w:t xml:space="preserve">Indentation/blank lines inside </w:t>
      </w:r>
      <w:r>
        <w:rPr>
          <w:rStyle w:val="VerbatimChar"/>
        </w:rPr>
        <w:t>enumDefine:</w:t>
      </w:r>
    </w:p>
    <w:p w14:paraId="2BAA7D1B" w14:textId="77777777" w:rsidR="00C75B81" w:rsidRDefault="00C75B81" w:rsidP="00C75B81">
      <w:pPr>
        <w:pStyle w:val="ListParagraph"/>
        <w:numPr>
          <w:ilvl w:val="0"/>
          <w:numId w:val="80"/>
        </w:numPr>
      </w:pPr>
      <w:r>
        <w:rPr>
          <w:rStyle w:val="VerbatimChar"/>
        </w:rPr>
        <w:t>--baseId</w:t>
      </w:r>
      <w:r>
        <w:t xml:space="preserve"> missing trailing </w:t>
      </w:r>
      <w:r>
        <w:rPr>
          <w:rStyle w:val="VerbatimChar"/>
        </w:rPr>
        <w:t>/</w:t>
      </w:r>
    </w:p>
    <w:p w14:paraId="468E419C" w14:textId="77777777" w:rsidR="00C75B81" w:rsidRDefault="00C75B81" w:rsidP="00C75B81">
      <w:pPr>
        <w:pStyle w:val="ListParagraph"/>
        <w:numPr>
          <w:ilvl w:val="0"/>
          <w:numId w:val="80"/>
        </w:numPr>
      </w:pPr>
      <w:r>
        <w:t xml:space="preserve">Unrecognized list syntax for </w:t>
      </w:r>
      <w:r>
        <w:rPr>
          <w:rStyle w:val="VerbatimChar"/>
        </w:rPr>
        <w:t>enum</w:t>
      </w:r>
    </w:p>
    <w:p w14:paraId="5A77DE7A" w14:textId="77777777" w:rsidR="00C75B81" w:rsidRDefault="00C75B81" w:rsidP="00C75B81">
      <w:pPr>
        <w:pBdr>
          <w:bottom w:val="single" w:sz="6" w:space="0" w:color="000000"/>
        </w:pBdr>
      </w:pPr>
    </w:p>
    <w:p w14:paraId="439EE23C" w14:textId="77777777" w:rsidR="00C75B81" w:rsidRDefault="00C75B81" w:rsidP="00C75B81"/>
    <w:p w14:paraId="4159F190" w14:textId="5EC56B13" w:rsidR="00C75B81" w:rsidRDefault="00C75B81" w:rsidP="00C75B81">
      <w:pPr>
        <w:pStyle w:val="Heading2"/>
      </w:pPr>
      <w:bookmarkStart w:id="80" w:name="_Toc213688823"/>
      <w:r>
        <w:t>ENUMHINTS — Quick Guide</w:t>
      </w:r>
      <w:bookmarkEnd w:id="80"/>
    </w:p>
    <w:p w14:paraId="3294EC04" w14:textId="77777777" w:rsidR="00C75B81" w:rsidRDefault="00C75B81" w:rsidP="00C75B81">
      <w:pPr>
        <w:pStyle w:val="Heading2"/>
      </w:pPr>
      <w:bookmarkStart w:id="81" w:name="_Toc213688824"/>
      <w:r>
        <w:t xml:space="preserve">ENUMHINTS for </w:t>
      </w:r>
      <w:r>
        <w:rPr>
          <w:rStyle w:val="VerbatimChar"/>
        </w:rPr>
        <w:t>generate_json-enums-from-puml.mjs</w:t>
      </w:r>
      <w:r>
        <w:t xml:space="preserve"> (v1.2)</w:t>
      </w:r>
      <w:bookmarkEnd w:id="81"/>
    </w:p>
    <w:p w14:paraId="162F32F7" w14:textId="77777777" w:rsidR="00C75B81" w:rsidRDefault="00C75B81" w:rsidP="00C75B81">
      <w:r>
        <w:t xml:space="preserve">This tool emits </w:t>
      </w:r>
      <w:r>
        <w:rPr>
          <w:b/>
          <w:bCs/>
        </w:rPr>
        <w:t>only enum JSON files</w:t>
      </w:r>
      <w:r>
        <w:t xml:space="preserve"> from PlantUML </w:t>
      </w:r>
      <w:r>
        <w:rPr>
          <w:rStyle w:val="VerbatimChar"/>
        </w:rPr>
        <w:t>SCHEMAHINTS</w:t>
      </w:r>
      <w:r>
        <w:t xml:space="preserve"> notes.</w:t>
      </w:r>
    </w:p>
    <w:p w14:paraId="2BC2FB95" w14:textId="77777777" w:rsidR="00C75B81" w:rsidRDefault="00C75B81" w:rsidP="00C75B81">
      <w:pPr>
        <w:pStyle w:val="Heading2"/>
      </w:pPr>
      <w:bookmarkStart w:id="82" w:name="_Toc213688825"/>
      <w:r>
        <w:t>Usage</w:t>
      </w:r>
      <w:bookmarkEnd w:id="82"/>
    </w:p>
    <w:p w14:paraId="723A5266" w14:textId="77777777" w:rsidR="00C75B81" w:rsidRDefault="00C75B81" w:rsidP="00C75B81">
      <w:pPr>
        <w:pStyle w:val="SourceCodeLanguage"/>
      </w:pPr>
      <w:r>
        <w:t>powershell</w:t>
      </w:r>
    </w:p>
    <w:p w14:paraId="42781A00" w14:textId="77777777" w:rsidR="00C75B81" w:rsidRDefault="00C75B81" w:rsidP="00C75B81">
      <w:pPr>
        <w:pStyle w:val="SourceCode"/>
      </w:pPr>
      <w:r>
        <w:lastRenderedPageBreak/>
        <w:t>node tools/generate_json-enums-from-puml.mjs --baseId https://schemas.example.org/hatpro/ [--packagesDir packages]</w:t>
      </w:r>
    </w:p>
    <w:p w14:paraId="148A5116" w14:textId="77777777" w:rsidR="00C75B81" w:rsidRDefault="00C75B81" w:rsidP="00C75B81">
      <w:pPr>
        <w:pStyle w:val="SourceCode"/>
      </w:pPr>
      <w:r>
        <w:t>## optional</w:t>
      </w:r>
    </w:p>
    <w:p w14:paraId="19557FBA" w14:textId="77777777" w:rsidR="00C75B81" w:rsidRDefault="00C75B81" w:rsidP="00C75B81">
      <w:pPr>
        <w:pStyle w:val="SourceCode"/>
      </w:pPr>
      <w:r>
        <w:t>node tools/generate_json-enums-from-puml.mjs --baseId=https://schemas.example.org/hatpro/ --file packages\core\puml\commonLib\TextEncodingEnum.puml --debug</w:t>
      </w:r>
    </w:p>
    <w:p w14:paraId="0011C808" w14:textId="77777777" w:rsidR="00C75B81" w:rsidRDefault="00C75B81" w:rsidP="00C75B81">
      <w:pPr>
        <w:pStyle w:val="Heading2"/>
      </w:pPr>
      <w:bookmarkStart w:id="83" w:name="_Toc213688826"/>
      <w:r>
        <w:t>Authoring pattern</w:t>
      </w:r>
      <w:bookmarkEnd w:id="83"/>
    </w:p>
    <w:p w14:paraId="45339CFE" w14:textId="77777777" w:rsidR="00C75B81" w:rsidRDefault="00C75B81" w:rsidP="00C75B81">
      <w:pPr>
        <w:pStyle w:val="SourceCodeLanguage"/>
      </w:pPr>
      <w:r>
        <w:t>plantuml</w:t>
      </w:r>
    </w:p>
    <w:p w14:paraId="681A9E0E" w14:textId="77777777" w:rsidR="00C75B81" w:rsidRDefault="00C75B81" w:rsidP="00C75B81">
      <w:pPr>
        <w:pStyle w:val="SourceCode"/>
      </w:pPr>
      <w:r>
        <w:t>note right of TextEncoding_genEnum</w:t>
      </w:r>
    </w:p>
    <w:p w14:paraId="602E6822" w14:textId="77777777" w:rsidR="00C75B81" w:rsidRDefault="00C75B81" w:rsidP="00C75B81">
      <w:pPr>
        <w:pStyle w:val="SourceCode"/>
      </w:pPr>
      <w:r>
        <w:t>SCHEMAHINTS</w:t>
      </w:r>
    </w:p>
    <w:p w14:paraId="6F5DD384" w14:textId="77777777" w:rsidR="00C75B81" w:rsidRDefault="00C75B81" w:rsidP="00C75B81">
      <w:pPr>
        <w:pStyle w:val="SourceCode"/>
      </w:pPr>
      <w:r>
        <w:t xml:space="preserve">  field encoding:</w:t>
      </w:r>
    </w:p>
    <w:p w14:paraId="7D884FC2" w14:textId="77777777" w:rsidR="00C75B81" w:rsidRDefault="00C75B81" w:rsidP="00C75B81">
      <w:pPr>
        <w:pStyle w:val="SourceCode"/>
      </w:pPr>
      <w:r>
        <w:t xml:space="preserve">    enumDefine:</w:t>
      </w:r>
    </w:p>
    <w:p w14:paraId="7168B963" w14:textId="77777777" w:rsidR="00C75B81" w:rsidRDefault="00C75B81" w:rsidP="00C75B81">
      <w:pPr>
        <w:pStyle w:val="SourceCode"/>
      </w:pPr>
      <w:r>
        <w:t xml:space="preserve">      enumId: /core/commonLib/TextEncodingEnum</w:t>
      </w:r>
    </w:p>
    <w:p w14:paraId="599D0B2A" w14:textId="77777777" w:rsidR="00C75B81" w:rsidRDefault="00C75B81" w:rsidP="00C75B81">
      <w:pPr>
        <w:pStyle w:val="SourceCode"/>
      </w:pPr>
      <w:r>
        <w:t xml:space="preserve">      targetPath: /core/json/enums/commonLib/TextEncodingEnum</w:t>
      </w:r>
    </w:p>
    <w:p w14:paraId="78C2425D" w14:textId="77777777" w:rsidR="00C75B81" w:rsidRDefault="00C75B81" w:rsidP="00C75B81">
      <w:pPr>
        <w:pStyle w:val="SourceCode"/>
      </w:pPr>
      <w:r>
        <w:t xml:space="preserve">      sourcePath: /core/puml/commonLib/TextEncodingEnum.puml</w:t>
      </w:r>
    </w:p>
    <w:p w14:paraId="4F78F081" w14:textId="77777777" w:rsidR="00C75B81" w:rsidRDefault="00C75B81" w:rsidP="00C75B81">
      <w:pPr>
        <w:pStyle w:val="SourceCode"/>
      </w:pPr>
      <w:r>
        <w:t xml:space="preserve">      title: TextEncodingEnum</w:t>
      </w:r>
    </w:p>
    <w:p w14:paraId="6DAF757A" w14:textId="77777777" w:rsidR="00C75B81" w:rsidRDefault="00C75B81" w:rsidP="00C75B81">
      <w:pPr>
        <w:pStyle w:val="SourceCode"/>
      </w:pPr>
      <w:r>
        <w:t xml:space="preserve">      type: string</w:t>
      </w:r>
    </w:p>
    <w:p w14:paraId="7F3AC9BE" w14:textId="77777777" w:rsidR="00C75B81" w:rsidRDefault="00C75B81" w:rsidP="00C75B81">
      <w:pPr>
        <w:pStyle w:val="SourceCode"/>
      </w:pPr>
      <w:r>
        <w:t xml:space="preserve">      generate: true</w:t>
      </w:r>
    </w:p>
    <w:p w14:paraId="0D5A8B1E" w14:textId="77777777" w:rsidR="00C75B81" w:rsidRDefault="00C75B81" w:rsidP="00C75B81">
      <w:pPr>
        <w:pStyle w:val="SourceCode"/>
      </w:pPr>
      <w:r>
        <w:t xml:space="preserve">      enum: [UTF-8, windows-1252, ISO-8859-1]</w:t>
      </w:r>
    </w:p>
    <w:p w14:paraId="6597B292" w14:textId="77777777" w:rsidR="00C75B81" w:rsidRDefault="00C75B81" w:rsidP="00C75B81">
      <w:pPr>
        <w:pStyle w:val="SourceCode"/>
      </w:pPr>
      <w:r>
        <w:t>end note</w:t>
      </w:r>
    </w:p>
    <w:p w14:paraId="07AA7F7B" w14:textId="77777777" w:rsidR="00C75B81" w:rsidRDefault="00C75B81" w:rsidP="00C75B81">
      <w:pPr>
        <w:pStyle w:val="Heading3"/>
      </w:pPr>
      <w:bookmarkStart w:id="84" w:name="_Toc213688827"/>
      <w:r>
        <w:t>_genEnum convention</w:t>
      </w:r>
      <w:bookmarkEnd w:id="84"/>
    </w:p>
    <w:p w14:paraId="32E94F80" w14:textId="77777777" w:rsidR="00C75B81" w:rsidRDefault="00C75B81" w:rsidP="00C75B81">
      <w:r>
        <w:t xml:space="preserve">If the class is a </w:t>
      </w:r>
      <w:r>
        <w:rPr>
          <w:b/>
          <w:bCs/>
        </w:rPr>
        <w:t>dummy host</w:t>
      </w:r>
      <w:r>
        <w:t xml:space="preserve"> for emitting an enum, name it </w:t>
      </w:r>
      <w:r>
        <w:rPr>
          <w:rStyle w:val="VerbatimChar"/>
        </w:rPr>
        <w:t>Something_genEnum</w:t>
      </w:r>
      <w:r>
        <w:t>.</w:t>
      </w:r>
      <w:r>
        <w:br/>
        <w:t xml:space="preserve">This tool </w:t>
      </w:r>
      <w:r>
        <w:rPr>
          <w:b/>
          <w:bCs/>
        </w:rPr>
        <w:t>never</w:t>
      </w:r>
      <w:r>
        <w:t xml:space="preserve"> writes class schemas, so the suffix is purely a readability cue.</w:t>
      </w:r>
    </w:p>
    <w:p w14:paraId="3B9BB5B8" w14:textId="77777777" w:rsidR="00C75B81" w:rsidRDefault="00C75B81" w:rsidP="00C75B81">
      <w:pPr>
        <w:pStyle w:val="Heading2"/>
      </w:pPr>
      <w:bookmarkStart w:id="85" w:name="_Toc213688828"/>
      <w:r>
        <w:t>Authoring guardrails</w:t>
      </w:r>
      <w:bookmarkEnd w:id="85"/>
    </w:p>
    <w:p w14:paraId="5F9733FA" w14:textId="77777777" w:rsidR="00C75B81" w:rsidRDefault="00C75B81" w:rsidP="00C75B81">
      <w:pPr>
        <w:pStyle w:val="ListParagraph"/>
        <w:numPr>
          <w:ilvl w:val="0"/>
          <w:numId w:val="81"/>
        </w:numPr>
      </w:pPr>
      <w:r>
        <w:t xml:space="preserve">Keep everything under </w:t>
      </w:r>
      <w:r>
        <w:rPr>
          <w:rStyle w:val="VerbatimChar"/>
        </w:rPr>
        <w:t>enumDefine:</w:t>
      </w:r>
      <w:r>
        <w:t xml:space="preserve"> </w:t>
      </w:r>
      <w:r>
        <w:rPr>
          <w:b/>
          <w:bCs/>
        </w:rPr>
        <w:t>indented</w:t>
      </w:r>
      <w:r>
        <w:t>. No blank lines inside the block.</w:t>
      </w:r>
    </w:p>
    <w:p w14:paraId="46B1D962" w14:textId="77777777" w:rsidR="00C75B81" w:rsidRDefault="00C75B81" w:rsidP="00C75B81">
      <w:pPr>
        <w:pStyle w:val="ListParagraph"/>
        <w:numPr>
          <w:ilvl w:val="0"/>
          <w:numId w:val="81"/>
        </w:numPr>
      </w:pPr>
      <w:r>
        <w:t xml:space="preserve">Use </w:t>
      </w:r>
      <w:r>
        <w:rPr>
          <w:rStyle w:val="VerbatimChar"/>
        </w:rPr>
        <w:t>'</w:t>
      </w:r>
      <w:r>
        <w:t xml:space="preserve"> for comments inside the note (avoid </w:t>
      </w:r>
      <w:r>
        <w:rPr>
          <w:rStyle w:val="VerbatimChar"/>
        </w:rPr>
        <w:t>#</w:t>
      </w:r>
      <w:r>
        <w:t>).</w:t>
      </w:r>
    </w:p>
    <w:p w14:paraId="2FED5D18" w14:textId="77777777" w:rsidR="00C75B81" w:rsidRDefault="00C75B81" w:rsidP="00C75B81">
      <w:pPr>
        <w:pStyle w:val="ListParagraph"/>
        <w:numPr>
          <w:ilvl w:val="0"/>
          <w:numId w:val="81"/>
        </w:numPr>
      </w:pPr>
      <w:r>
        <w:t>Accepted value forms:</w:t>
      </w:r>
    </w:p>
    <w:p w14:paraId="4019290D" w14:textId="77777777" w:rsidR="00C75B81" w:rsidRDefault="00C75B81" w:rsidP="00C75B81">
      <w:pPr>
        <w:pStyle w:val="ListParagraph"/>
        <w:numPr>
          <w:ilvl w:val="1"/>
          <w:numId w:val="81"/>
        </w:numPr>
      </w:pPr>
      <w:r>
        <w:rPr>
          <w:rStyle w:val="VerbatimChar"/>
        </w:rPr>
        <w:t>enum: [A, B, C]</w:t>
      </w:r>
    </w:p>
    <w:p w14:paraId="2048AE91" w14:textId="77777777" w:rsidR="00C75B81" w:rsidRDefault="00C75B81" w:rsidP="00C75B81">
      <w:pPr>
        <w:pStyle w:val="ListParagraph"/>
        <w:numPr>
          <w:ilvl w:val="1"/>
          <w:numId w:val="81"/>
        </w:numPr>
      </w:pPr>
      <w:r>
        <w:rPr>
          <w:rStyle w:val="VerbatimChar"/>
        </w:rPr>
        <w:t>enum: A, B, C</w:t>
      </w:r>
    </w:p>
    <w:p w14:paraId="1F5DB829" w14:textId="77777777" w:rsidR="00C75B81" w:rsidRDefault="00C75B81" w:rsidP="00C75B81">
      <w:pPr>
        <w:pStyle w:val="ListParagraph"/>
        <w:numPr>
          <w:ilvl w:val="1"/>
          <w:numId w:val="81"/>
        </w:numPr>
      </w:pPr>
    </w:p>
    <w:p w14:paraId="696EBB4F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>enum:</w:t>
      </w:r>
    </w:p>
    <w:p w14:paraId="5814AB4D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A</w:t>
      </w:r>
    </w:p>
    <w:p w14:paraId="2BFC8E81" w14:textId="77777777" w:rsidR="00C75B81" w:rsidRDefault="00C75B81" w:rsidP="00C75B81">
      <w:pPr>
        <w:pStyle w:val="SourceCode"/>
        <w:numPr>
          <w:ilvl w:val="1"/>
          <w:numId w:val="43"/>
        </w:numPr>
      </w:pPr>
      <w:r>
        <w:t xml:space="preserve">  - B</w:t>
      </w:r>
    </w:p>
    <w:p w14:paraId="12F3A310" w14:textId="77777777" w:rsidR="00C75B81" w:rsidRDefault="00C75B81" w:rsidP="00C75B81">
      <w:pPr>
        <w:pStyle w:val="Heading2"/>
      </w:pPr>
      <w:bookmarkStart w:id="86" w:name="_Toc213688829"/>
      <w:r>
        <w:t>Output</w:t>
      </w:r>
      <w:bookmarkEnd w:id="86"/>
    </w:p>
    <w:p w14:paraId="27C35922" w14:textId="77777777" w:rsidR="00C75B81" w:rsidRDefault="00C75B81" w:rsidP="00C75B81">
      <w:pPr>
        <w:pStyle w:val="ListParagraph"/>
        <w:numPr>
          <w:ilvl w:val="0"/>
          <w:numId w:val="82"/>
        </w:numPr>
      </w:pPr>
      <w:r>
        <w:rPr>
          <w:rStyle w:val="VerbatimChar"/>
        </w:rPr>
        <w:t>$id</w:t>
      </w:r>
      <w:r>
        <w:t xml:space="preserve"> = </w:t>
      </w:r>
      <w:r>
        <w:rPr>
          <w:rStyle w:val="VerbatimChar"/>
        </w:rPr>
        <w:t>&lt;baseId&gt;</w:t>
      </w:r>
      <w:r>
        <w:t xml:space="preserve"> + </w:t>
      </w:r>
      <w:r>
        <w:rPr>
          <w:rStyle w:val="VerbatimChar"/>
        </w:rPr>
        <w:t>enumId</w:t>
      </w:r>
      <w:r>
        <w:t xml:space="preserve"> + </w:t>
      </w:r>
      <w:r>
        <w:rPr>
          <w:rStyle w:val="VerbatimChar"/>
        </w:rPr>
        <w:t>.json</w:t>
      </w:r>
    </w:p>
    <w:p w14:paraId="0C3F294C" w14:textId="77777777" w:rsidR="00C75B81" w:rsidRDefault="00C75B81" w:rsidP="00C75B81">
      <w:pPr>
        <w:pStyle w:val="ListParagraph"/>
        <w:numPr>
          <w:ilvl w:val="0"/>
          <w:numId w:val="82"/>
        </w:numPr>
      </w:pPr>
      <w:r>
        <w:t>File location:</w:t>
      </w:r>
    </w:p>
    <w:p w14:paraId="6E200812" w14:textId="77777777" w:rsidR="00C75B81" w:rsidRDefault="00C75B81" w:rsidP="00C75B81">
      <w:pPr>
        <w:pStyle w:val="ListParagraph"/>
        <w:numPr>
          <w:ilvl w:val="1"/>
          <w:numId w:val="82"/>
        </w:numPr>
      </w:pPr>
      <w:r>
        <w:lastRenderedPageBreak/>
        <w:t xml:space="preserve">If </w:t>
      </w:r>
      <w:r>
        <w:rPr>
          <w:rStyle w:val="VerbatimChar"/>
        </w:rPr>
        <w:t>targetPath</w:t>
      </w:r>
      <w:r>
        <w:t xml:space="preserve"> is provided → </w:t>
      </w:r>
      <w:r>
        <w:rPr>
          <w:rStyle w:val="VerbatimChar"/>
        </w:rPr>
        <w:t>packages/&lt;targetPath&gt;.json</w:t>
      </w:r>
    </w:p>
    <w:p w14:paraId="5DE294F8" w14:textId="77777777" w:rsidR="00C75B81" w:rsidRDefault="00C75B81" w:rsidP="00C75B81">
      <w:pPr>
        <w:pStyle w:val="ListParagraph"/>
        <w:numPr>
          <w:ilvl w:val="1"/>
          <w:numId w:val="82"/>
        </w:numPr>
      </w:pPr>
      <w:r>
        <w:t xml:space="preserve">Else (classic) from </w:t>
      </w:r>
      <w:r>
        <w:rPr>
          <w:rStyle w:val="VerbatimChar"/>
        </w:rPr>
        <w:t>enumId</w:t>
      </w:r>
      <w:r>
        <w:t xml:space="preserve"> → </w:t>
      </w:r>
      <w:r>
        <w:rPr>
          <w:rStyle w:val="VerbatimChar"/>
        </w:rPr>
        <w:t>packages/&lt;seg&gt;/json/enums/&lt;subs&gt;/&lt;name&gt;.json</w:t>
      </w:r>
    </w:p>
    <w:p w14:paraId="5879E6CD" w14:textId="77777777" w:rsidR="00C75B81" w:rsidRDefault="00C75B81" w:rsidP="00C75B81">
      <w:pPr>
        <w:pBdr>
          <w:bottom w:val="single" w:sz="6" w:space="0" w:color="000000"/>
        </w:pBdr>
      </w:pPr>
    </w:p>
    <w:p w14:paraId="57983836" w14:textId="77777777" w:rsidR="00C75B81" w:rsidRDefault="00C75B81" w:rsidP="00C75B81"/>
    <w:p w14:paraId="05B1657C" w14:textId="102C5CA1" w:rsidR="00C75B81" w:rsidRDefault="00C75B81" w:rsidP="00C75B81">
      <w:pPr>
        <w:pStyle w:val="Heading2"/>
      </w:pPr>
      <w:bookmarkStart w:id="87" w:name="_Toc213688830"/>
      <w:r>
        <w:t>Validation &amp; Troubleshooting</w:t>
      </w:r>
      <w:bookmarkEnd w:id="87"/>
    </w:p>
    <w:p w14:paraId="018EEED0" w14:textId="77777777" w:rsidR="00C75B81" w:rsidRDefault="00C75B81" w:rsidP="00C75B81">
      <w:pPr>
        <w:pStyle w:val="ListParagraph"/>
        <w:numPr>
          <w:ilvl w:val="0"/>
          <w:numId w:val="83"/>
        </w:numPr>
      </w:pPr>
      <w:r>
        <w:t xml:space="preserve">Run generators with a consistent </w:t>
      </w:r>
      <w:r>
        <w:rPr>
          <w:rStyle w:val="VerbatimChar"/>
        </w:rPr>
        <w:t>--baseId</w:t>
      </w:r>
      <w:r>
        <w:t xml:space="preserve"> (must end with </w:t>
      </w:r>
      <w:r>
        <w:rPr>
          <w:rStyle w:val="VerbatimChar"/>
        </w:rPr>
        <w:t>/</w:t>
      </w:r>
      <w:r>
        <w:t>).</w:t>
      </w:r>
    </w:p>
    <w:p w14:paraId="636C4DD8" w14:textId="77777777" w:rsidR="00C75B81" w:rsidRDefault="00C75B81" w:rsidP="00C75B81">
      <w:pPr>
        <w:pStyle w:val="ListParagraph"/>
        <w:numPr>
          <w:ilvl w:val="0"/>
          <w:numId w:val="83"/>
        </w:numPr>
      </w:pPr>
      <w:r>
        <w:t xml:space="preserve">Ensure enum JSONs exist when fields use </w:t>
      </w:r>
      <w:r>
        <w:rPr>
          <w:rStyle w:val="VerbatimChar"/>
        </w:rPr>
        <w:t>enumFrom</w:t>
      </w:r>
      <w:r>
        <w:t xml:space="preserve"> or </w:t>
      </w:r>
      <w:r>
        <w:rPr>
          <w:rStyle w:val="VerbatimChar"/>
        </w:rPr>
        <w:t>enumDefine</w:t>
      </w:r>
      <w:r>
        <w:t xml:space="preserve"> (Schema Generator won’t emit enum files).</w:t>
      </w:r>
    </w:p>
    <w:p w14:paraId="4CF33EB8" w14:textId="77777777" w:rsidR="00C75B81" w:rsidRDefault="00C75B81" w:rsidP="00C75B81">
      <w:pPr>
        <w:pStyle w:val="ListParagraph"/>
        <w:numPr>
          <w:ilvl w:val="0"/>
          <w:numId w:val="83"/>
        </w:numPr>
      </w:pPr>
      <w:r>
        <w:t>Typical commands:</w:t>
      </w:r>
    </w:p>
    <w:p w14:paraId="2ABA09B0" w14:textId="77777777" w:rsidR="00C75B81" w:rsidRDefault="00C75B81" w:rsidP="00C75B81">
      <w:pPr>
        <w:pStyle w:val="ListParagraph"/>
        <w:numPr>
          <w:ilvl w:val="1"/>
          <w:numId w:val="83"/>
        </w:numPr>
      </w:pPr>
      <w:r>
        <w:rPr>
          <w:rStyle w:val="VerbatimChar"/>
        </w:rPr>
        <w:t>node tools/generate-json-schema-from-puml.mjs --baseId https://schemas.example.org/hatpro/</w:t>
      </w:r>
    </w:p>
    <w:p w14:paraId="3E126D8B" w14:textId="77777777" w:rsidR="00C75B81" w:rsidRDefault="00C75B81" w:rsidP="00C75B81">
      <w:pPr>
        <w:pStyle w:val="ListParagraph"/>
        <w:numPr>
          <w:ilvl w:val="1"/>
          <w:numId w:val="83"/>
        </w:numPr>
      </w:pPr>
      <w:r>
        <w:rPr>
          <w:rStyle w:val="VerbatimChar"/>
        </w:rPr>
        <w:t>node tools/generate_json-enums-from-puml.mjs --baseId https://schemas.example.org/hatpro/</w:t>
      </w:r>
    </w:p>
    <w:p w14:paraId="640147B5" w14:textId="77777777" w:rsidR="00C75B81" w:rsidRDefault="00C75B81" w:rsidP="00C75B81">
      <w:pPr>
        <w:pStyle w:val="ListParagraph"/>
        <w:numPr>
          <w:ilvl w:val="1"/>
          <w:numId w:val="83"/>
        </w:numPr>
      </w:pPr>
      <w:r>
        <w:t xml:space="preserve">Or combined via your npm scripts (e.g., </w:t>
      </w:r>
      <w:r>
        <w:rPr>
          <w:rStyle w:val="VerbatimChar"/>
        </w:rPr>
        <w:t>gen:schemas</w:t>
      </w:r>
      <w:r>
        <w:t xml:space="preserve">, </w:t>
      </w:r>
      <w:r>
        <w:rPr>
          <w:rStyle w:val="VerbatimChar"/>
        </w:rPr>
        <w:t>gen:schemas+enums</w:t>
      </w:r>
      <w:r>
        <w:t xml:space="preserve">), then </w:t>
      </w:r>
      <w:r>
        <w:rPr>
          <w:rStyle w:val="VerbatimChar"/>
        </w:rPr>
        <w:t>npm run validate:ajv</w:t>
      </w:r>
      <w:r>
        <w:t>.</w:t>
      </w:r>
    </w:p>
    <w:p w14:paraId="2028DF45" w14:textId="77777777" w:rsidR="00C75B81" w:rsidRDefault="00C75B81" w:rsidP="00C75B81">
      <w:pPr>
        <w:pStyle w:val="ListParagraph"/>
        <w:numPr>
          <w:ilvl w:val="0"/>
          <w:numId w:val="83"/>
        </w:numPr>
      </w:pPr>
      <w:r>
        <w:rPr>
          <w:rStyle w:val="VerbatimChar"/>
        </w:rPr>
        <w:t>$ref</w:t>
      </w:r>
      <w:r>
        <w:t xml:space="preserve"> must always point to URL </w:t>
      </w:r>
      <w:r>
        <w:rPr>
          <w:rStyle w:val="VerbatimChar"/>
        </w:rPr>
        <w:t>$id</w:t>
      </w:r>
      <w:r>
        <w:t>s (never disk paths).</w:t>
      </w:r>
    </w:p>
    <w:p w14:paraId="5B0A1ED9" w14:textId="77777777" w:rsidR="00C75B81" w:rsidRDefault="00C75B81" w:rsidP="00C75B81">
      <w:pPr>
        <w:pStyle w:val="ListParagraph"/>
        <w:numPr>
          <w:ilvl w:val="0"/>
          <w:numId w:val="83"/>
        </w:numPr>
      </w:pPr>
      <w:r>
        <w:t xml:space="preserve">Keep nested blocks (like </w:t>
      </w:r>
      <w:r>
        <w:rPr>
          <w:rStyle w:val="VerbatimChar"/>
        </w:rPr>
        <w:t>enumDefine:</w:t>
      </w:r>
      <w:r>
        <w:t xml:space="preserve">) continuous with </w:t>
      </w:r>
      <w:r>
        <w:rPr>
          <w:b/>
          <w:bCs/>
        </w:rPr>
        <w:t>no blank lines</w:t>
      </w:r>
      <w:r>
        <w:t xml:space="preserve"> and proper indentation.</w:t>
      </w:r>
    </w:p>
    <w:p w14:paraId="2E4E614C" w14:textId="77777777" w:rsidR="00C75B81" w:rsidRDefault="00C75B81" w:rsidP="00C75B81">
      <w:pPr>
        <w:pStyle w:val="Heading2"/>
      </w:pPr>
      <w:bookmarkStart w:id="88" w:name="_Toc213688831"/>
      <w:r>
        <w:t>Appendix A — Encoding Policy (Summary)</w:t>
      </w:r>
      <w:bookmarkEnd w:id="88"/>
    </w:p>
    <w:p w14:paraId="0FF75AC2" w14:textId="77777777" w:rsidR="00C75B81" w:rsidRDefault="00C75B81" w:rsidP="00C75B81">
      <w:pPr>
        <w:pStyle w:val="ListParagraph"/>
        <w:numPr>
          <w:ilvl w:val="0"/>
          <w:numId w:val="84"/>
        </w:numPr>
      </w:pPr>
      <w:r>
        <w:rPr>
          <w:b/>
          <w:bCs/>
        </w:rPr>
        <w:t>Internal:</w:t>
      </w:r>
      <w:r>
        <w:t xml:space="preserve"> All HATPro content is UTF-8.</w:t>
      </w:r>
    </w:p>
    <w:p w14:paraId="1F617628" w14:textId="77777777" w:rsidR="00C75B81" w:rsidRDefault="00C75B81" w:rsidP="00C75B81">
      <w:pPr>
        <w:pStyle w:val="ListParagraph"/>
        <w:numPr>
          <w:ilvl w:val="0"/>
          <w:numId w:val="84"/>
        </w:numPr>
      </w:pPr>
      <w:r>
        <w:rPr>
          <w:b/>
          <w:bCs/>
        </w:rPr>
        <w:t>Ingest:</w:t>
      </w:r>
      <w:r>
        <w:t xml:space="preserve"> Accept key legacy encodings (e.g., windows-1252, ISO-8859-1/15, Shift_JIS, GB18030, Big5) and transcode to UTF-8 + normalize.</w:t>
      </w:r>
    </w:p>
    <w:p w14:paraId="0C469895" w14:textId="78FEA06A" w:rsidR="00C75B81" w:rsidRPr="00C75B81" w:rsidRDefault="00C75B81" w:rsidP="00C75B81">
      <w:pPr>
        <w:pStyle w:val="BodyText"/>
        <w:rPr>
          <w:lang w:val="en-US"/>
        </w:rPr>
      </w:pPr>
      <w:r>
        <w:rPr>
          <w:b/>
          <w:bCs/>
        </w:rPr>
        <w:t>Presentation edges:</w:t>
      </w:r>
      <w:r>
        <w:t xml:space="preserve"> When required, transcode UTF-8 to the legacy encoding dictated by the counter</w:t>
      </w:r>
    </w:p>
    <w:p w14:paraId="29AD6807" w14:textId="77777777" w:rsidR="00244E7C" w:rsidRPr="00244E7C" w:rsidRDefault="00244E7C" w:rsidP="00244E7C">
      <w:pPr>
        <w:pStyle w:val="BodyText"/>
        <w:rPr>
          <w:lang w:val="en-US"/>
        </w:rPr>
      </w:pPr>
    </w:p>
    <w:p w14:paraId="68C744B4" w14:textId="77777777" w:rsidR="00244E7C" w:rsidRPr="00244E7C" w:rsidRDefault="00244E7C" w:rsidP="00244E7C"/>
    <w:sectPr w:rsidR="00244E7C" w:rsidRPr="00244E7C">
      <w:headerReference w:type="even" r:id="rId10"/>
      <w:footerReference w:type="even" r:id="rId11"/>
      <w:footerReference w:type="default" r:id="rId12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1AF4" w14:textId="77777777" w:rsidR="007D690F" w:rsidRDefault="007D690F">
      <w:r>
        <w:separator/>
      </w:r>
    </w:p>
  </w:endnote>
  <w:endnote w:type="continuationSeparator" w:id="0">
    <w:p w14:paraId="157C3CF8" w14:textId="77777777" w:rsidR="007D690F" w:rsidRDefault="007D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B63A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F723" w14:textId="77777777" w:rsidR="00755C90" w:rsidRDefault="00755C90">
    <w:pPr>
      <w:pStyle w:val="Footer"/>
    </w:pPr>
    <w:fldSimple w:instr=" SUBJECT  \* MERGEFORMAT ">
      <w:r w:rsidR="00244E7C">
        <w:t>&lt;Enter doc. type in Properties/Summary/Subject&gt;</w:t>
      </w:r>
    </w:fldSimple>
    <w:r>
      <w:t xml:space="preserve"> </w:t>
    </w:r>
    <w:fldSimple w:instr=" DOCPROPERTY &quot;DocID&quot;  \* MERGEFORMAT ">
      <w:r w:rsidR="00244E7C" w:rsidRPr="00244E7C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244E7C">
        <w:t>1.0</w:t>
      </w:r>
    </w:fldSimple>
    <w:r>
      <w:t xml:space="preserve"> </w:t>
    </w:r>
    <w:r>
      <w:tab/>
      <w:t>TOC-</w:t>
    </w:r>
    <w:r>
      <w:fldChar w:fldCharType="begin"/>
    </w:r>
    <w:r>
      <w:instrText xml:space="preserve"> PAGE </w:instrText>
    </w:r>
    <w:r>
      <w:fldChar w:fldCharType="separate"/>
    </w:r>
    <w:r w:rsidR="001E015D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407BB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244E7C">
      <w:t>&lt;Enter the title in Properties/Summary/Title&gt;</w:t>
    </w:r>
    <w:r>
      <w:fldChar w:fldCharType="end"/>
    </w:r>
  </w:p>
  <w:p w14:paraId="4D398599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A532" w14:textId="778F16F8" w:rsidR="00755C90" w:rsidRDefault="00755C90">
    <w:pPr>
      <w:pStyle w:val="Footer"/>
    </w:pPr>
    <w:fldSimple w:instr=" SUBJECT  \* MERGEFORMAT ">
      <w:r w:rsidR="00244E7C">
        <w:t>&lt;Enter doc. type in Properties/Summary/Subject&gt;</w:t>
      </w:r>
    </w:fldSimple>
    <w:r>
      <w:t xml:space="preserve"> </w:t>
    </w:r>
    <w:fldSimple w:instr=" DOCPROPERTY &quot;DocID&quot;  \* MERGEFORMAT ">
      <w:r w:rsidR="00244E7C" w:rsidRPr="00244E7C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244E7C">
        <w:t>1.0</w:t>
      </w:r>
    </w:fldSimple>
    <w:r>
      <w:t xml:space="preserve"> </w:t>
    </w:r>
    <w:r>
      <w:fldChar w:fldCharType="begin"/>
    </w:r>
    <w:r>
      <w:instrText xml:space="preserve"> SAVEDATE \@ "yyyy-MM-dd H:mm:ss" \* MERGEFORMAT </w:instrText>
    </w:r>
    <w:r>
      <w:fldChar w:fldCharType="separate"/>
    </w:r>
    <w:r w:rsidR="00C75B81">
      <w:rPr>
        <w:noProof/>
      </w:rPr>
      <w:t>0000-00-00 0:00:00</w:t>
    </w:r>
    <w:r>
      <w:fldChar w:fldCharType="end"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E015D">
      <w:rPr>
        <w:noProof/>
      </w:rPr>
      <w:t>2</w:t>
    </w:r>
    <w:r>
      <w:fldChar w:fldCharType="end"/>
    </w:r>
  </w:p>
  <w:p w14:paraId="19A12A0F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A1A6" w14:textId="77777777" w:rsidR="007D690F" w:rsidRDefault="007D690F">
      <w:r>
        <w:separator/>
      </w:r>
    </w:p>
  </w:footnote>
  <w:footnote w:type="continuationSeparator" w:id="0">
    <w:p w14:paraId="07670002" w14:textId="77777777" w:rsidR="007D690F" w:rsidRDefault="007D6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ECD6" w14:textId="77777777" w:rsidR="00755C90" w:rsidRDefault="00755C90">
    <w:pPr>
      <w:pStyle w:val="Header"/>
    </w:pPr>
    <w:r>
      <w:tab/>
    </w:r>
    <w:fldSimple w:instr=" TITLE  \* MERGEFORMAT ">
      <w:r w:rsidR="00244E7C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6F71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12E23"/>
    <w:multiLevelType w:val="multilevel"/>
    <w:tmpl w:val="57B0737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005B5BA6"/>
    <w:multiLevelType w:val="multilevel"/>
    <w:tmpl w:val="4F62C4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070F0CF0"/>
    <w:multiLevelType w:val="multilevel"/>
    <w:tmpl w:val="250A79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079F7F1D"/>
    <w:multiLevelType w:val="multilevel"/>
    <w:tmpl w:val="9B5CA1A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091C31B7"/>
    <w:multiLevelType w:val="multilevel"/>
    <w:tmpl w:val="0D303E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0E120B24"/>
    <w:multiLevelType w:val="multilevel"/>
    <w:tmpl w:val="3EA47CB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10792469"/>
    <w:multiLevelType w:val="multilevel"/>
    <w:tmpl w:val="09DC878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11202AEF"/>
    <w:multiLevelType w:val="multilevel"/>
    <w:tmpl w:val="97BA555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1148290F"/>
    <w:multiLevelType w:val="multilevel"/>
    <w:tmpl w:val="AEA22D3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16600F2F"/>
    <w:multiLevelType w:val="multilevel"/>
    <w:tmpl w:val="6CDA7E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1A6668DB"/>
    <w:multiLevelType w:val="multilevel"/>
    <w:tmpl w:val="C4C42B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1A8B0637"/>
    <w:multiLevelType w:val="multilevel"/>
    <w:tmpl w:val="59FCAD8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15" w15:restartNumberingAfterBreak="0">
    <w:nsid w:val="1B5122F9"/>
    <w:multiLevelType w:val="multilevel"/>
    <w:tmpl w:val="ACDE6F8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22374959"/>
    <w:multiLevelType w:val="multilevel"/>
    <w:tmpl w:val="2BDC167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22A55722"/>
    <w:multiLevelType w:val="multilevel"/>
    <w:tmpl w:val="F806AF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24046CF7"/>
    <w:multiLevelType w:val="multilevel"/>
    <w:tmpl w:val="0D30399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26A129CC"/>
    <w:multiLevelType w:val="multilevel"/>
    <w:tmpl w:val="4170F6F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22" w15:restartNumberingAfterBreak="0">
    <w:nsid w:val="2F3952E3"/>
    <w:multiLevelType w:val="multilevel"/>
    <w:tmpl w:val="31305FA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3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C1232A2"/>
    <w:multiLevelType w:val="multilevel"/>
    <w:tmpl w:val="6060BC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5" w15:restartNumberingAfterBreak="0">
    <w:nsid w:val="3CCE75CE"/>
    <w:multiLevelType w:val="multilevel"/>
    <w:tmpl w:val="607C058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6" w15:restartNumberingAfterBreak="0">
    <w:nsid w:val="41906076"/>
    <w:multiLevelType w:val="multilevel"/>
    <w:tmpl w:val="A2785FE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7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47C769F2"/>
    <w:multiLevelType w:val="multilevel"/>
    <w:tmpl w:val="702E05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9" w15:restartNumberingAfterBreak="0">
    <w:nsid w:val="49115DC3"/>
    <w:multiLevelType w:val="multilevel"/>
    <w:tmpl w:val="9F0634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0" w15:restartNumberingAfterBreak="0">
    <w:nsid w:val="4A281B9E"/>
    <w:multiLevelType w:val="multilevel"/>
    <w:tmpl w:val="53648B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1" w15:restartNumberingAfterBreak="0">
    <w:nsid w:val="507258D6"/>
    <w:multiLevelType w:val="multilevel"/>
    <w:tmpl w:val="BE16DEF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2" w15:restartNumberingAfterBreak="0">
    <w:nsid w:val="56DE39F3"/>
    <w:multiLevelType w:val="multilevel"/>
    <w:tmpl w:val="D5B4FC6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3" w15:restartNumberingAfterBreak="0">
    <w:nsid w:val="5BB85B0C"/>
    <w:multiLevelType w:val="multilevel"/>
    <w:tmpl w:val="3E80461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4" w15:restartNumberingAfterBreak="0">
    <w:nsid w:val="5BFC0995"/>
    <w:multiLevelType w:val="multilevel"/>
    <w:tmpl w:val="803E3D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5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5CBA06A3"/>
    <w:multiLevelType w:val="multilevel"/>
    <w:tmpl w:val="7C1EE7B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7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DD04FB6"/>
    <w:multiLevelType w:val="multilevel"/>
    <w:tmpl w:val="8DA09AD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9" w15:restartNumberingAfterBreak="0">
    <w:nsid w:val="608E6EEC"/>
    <w:multiLevelType w:val="multilevel"/>
    <w:tmpl w:val="5BE0095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40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619F5FED"/>
    <w:multiLevelType w:val="multilevel"/>
    <w:tmpl w:val="93E2E9F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2" w15:restartNumberingAfterBreak="0">
    <w:nsid w:val="64B36CD4"/>
    <w:multiLevelType w:val="multilevel"/>
    <w:tmpl w:val="C5B4179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3" w15:restartNumberingAfterBreak="0">
    <w:nsid w:val="685E18FF"/>
    <w:multiLevelType w:val="multilevel"/>
    <w:tmpl w:val="6910EDA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4" w15:restartNumberingAfterBreak="0">
    <w:nsid w:val="68E85816"/>
    <w:multiLevelType w:val="multilevel"/>
    <w:tmpl w:val="0CFEB0F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5" w15:restartNumberingAfterBreak="0">
    <w:nsid w:val="6B7001AE"/>
    <w:multiLevelType w:val="multilevel"/>
    <w:tmpl w:val="473C297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6" w15:restartNumberingAfterBreak="0">
    <w:nsid w:val="6EF035C7"/>
    <w:multiLevelType w:val="multilevel"/>
    <w:tmpl w:val="981293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7" w15:restartNumberingAfterBreak="0">
    <w:nsid w:val="70413930"/>
    <w:multiLevelType w:val="multilevel"/>
    <w:tmpl w:val="3B966E4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8" w15:restartNumberingAfterBreak="0">
    <w:nsid w:val="70E83733"/>
    <w:multiLevelType w:val="multilevel"/>
    <w:tmpl w:val="D004E0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9" w15:restartNumberingAfterBreak="0">
    <w:nsid w:val="73671946"/>
    <w:multiLevelType w:val="multilevel"/>
    <w:tmpl w:val="7E0E67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0" w15:restartNumberingAfterBreak="0">
    <w:nsid w:val="78F3421D"/>
    <w:multiLevelType w:val="multilevel"/>
    <w:tmpl w:val="13A642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1" w15:restartNumberingAfterBreak="0">
    <w:nsid w:val="79E4791E"/>
    <w:multiLevelType w:val="multilevel"/>
    <w:tmpl w:val="A38A6D9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2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7DDB0F88"/>
    <w:multiLevelType w:val="multilevel"/>
    <w:tmpl w:val="2DEE61F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4" w15:restartNumberingAfterBreak="0">
    <w:nsid w:val="7EFF4187"/>
    <w:multiLevelType w:val="multilevel"/>
    <w:tmpl w:val="202CB4E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251619497">
    <w:abstractNumId w:val="0"/>
  </w:num>
  <w:num w:numId="2" w16cid:durableId="841243932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917901287">
    <w:abstractNumId w:val="19"/>
  </w:num>
  <w:num w:numId="4" w16cid:durableId="1144278541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3160525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37769446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2071346093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9269822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887138707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46762513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569540386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2107269965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1587836496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78219079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139083383">
    <w:abstractNumId w:val="23"/>
  </w:num>
  <w:num w:numId="16" w16cid:durableId="613095326">
    <w:abstractNumId w:val="14"/>
  </w:num>
  <w:num w:numId="17" w16cid:durableId="1156071709">
    <w:abstractNumId w:val="52"/>
  </w:num>
  <w:num w:numId="18" w16cid:durableId="1100831627">
    <w:abstractNumId w:val="27"/>
  </w:num>
  <w:num w:numId="19" w16cid:durableId="612904524">
    <w:abstractNumId w:val="35"/>
  </w:num>
  <w:num w:numId="20" w16cid:durableId="1569998661">
    <w:abstractNumId w:val="40"/>
  </w:num>
  <w:num w:numId="21" w16cid:durableId="2011179163">
    <w:abstractNumId w:val="40"/>
  </w:num>
  <w:num w:numId="22" w16cid:durableId="148447919">
    <w:abstractNumId w:val="40"/>
  </w:num>
  <w:num w:numId="23" w16cid:durableId="1040398894">
    <w:abstractNumId w:val="40"/>
  </w:num>
  <w:num w:numId="24" w16cid:durableId="591357878">
    <w:abstractNumId w:val="40"/>
  </w:num>
  <w:num w:numId="25" w16cid:durableId="33503756">
    <w:abstractNumId w:val="40"/>
  </w:num>
  <w:num w:numId="26" w16cid:durableId="298923174">
    <w:abstractNumId w:val="40"/>
  </w:num>
  <w:num w:numId="27" w16cid:durableId="85541106">
    <w:abstractNumId w:val="40"/>
  </w:num>
  <w:num w:numId="28" w16cid:durableId="1445930036">
    <w:abstractNumId w:val="0"/>
  </w:num>
  <w:num w:numId="29" w16cid:durableId="661005761">
    <w:abstractNumId w:val="0"/>
  </w:num>
  <w:num w:numId="30" w16cid:durableId="551575061">
    <w:abstractNumId w:val="21"/>
  </w:num>
  <w:num w:numId="31" w16cid:durableId="296111118">
    <w:abstractNumId w:val="21"/>
  </w:num>
  <w:num w:numId="32" w16cid:durableId="119305649">
    <w:abstractNumId w:val="21"/>
  </w:num>
  <w:num w:numId="33" w16cid:durableId="1528641613">
    <w:abstractNumId w:val="40"/>
  </w:num>
  <w:num w:numId="34" w16cid:durableId="357582556">
    <w:abstractNumId w:val="40"/>
  </w:num>
  <w:num w:numId="35" w16cid:durableId="904685550">
    <w:abstractNumId w:val="21"/>
  </w:num>
  <w:num w:numId="36" w16cid:durableId="1486508596">
    <w:abstractNumId w:val="40"/>
  </w:num>
  <w:num w:numId="37" w16cid:durableId="1386026260">
    <w:abstractNumId w:val="40"/>
  </w:num>
  <w:num w:numId="38" w16cid:durableId="1451507576">
    <w:abstractNumId w:val="37"/>
  </w:num>
  <w:num w:numId="39" w16cid:durableId="383606299">
    <w:abstractNumId w:val="37"/>
  </w:num>
  <w:num w:numId="40" w16cid:durableId="1803379888">
    <w:abstractNumId w:val="23"/>
  </w:num>
  <w:num w:numId="41" w16cid:durableId="2039232149">
    <w:abstractNumId w:val="53"/>
  </w:num>
  <w:num w:numId="42" w16cid:durableId="542207415">
    <w:abstractNumId w:val="28"/>
  </w:num>
  <w:num w:numId="43" w16cid:durableId="881329471">
    <w:abstractNumId w:val="39"/>
  </w:num>
  <w:num w:numId="44" w16cid:durableId="1347559867">
    <w:abstractNumId w:val="49"/>
  </w:num>
  <w:num w:numId="45" w16cid:durableId="1630893531">
    <w:abstractNumId w:val="18"/>
  </w:num>
  <w:num w:numId="46" w16cid:durableId="1055662281">
    <w:abstractNumId w:val="42"/>
  </w:num>
  <w:num w:numId="47" w16cid:durableId="1586188781">
    <w:abstractNumId w:val="47"/>
  </w:num>
  <w:num w:numId="48" w16cid:durableId="1539507896">
    <w:abstractNumId w:val="9"/>
  </w:num>
  <w:num w:numId="49" w16cid:durableId="1092973940">
    <w:abstractNumId w:val="2"/>
  </w:num>
  <w:num w:numId="50" w16cid:durableId="126440921">
    <w:abstractNumId w:val="38"/>
  </w:num>
  <w:num w:numId="51" w16cid:durableId="1798329198">
    <w:abstractNumId w:val="54"/>
  </w:num>
  <w:num w:numId="52" w16cid:durableId="1400639767">
    <w:abstractNumId w:val="32"/>
  </w:num>
  <w:num w:numId="53" w16cid:durableId="1390956507">
    <w:abstractNumId w:val="50"/>
  </w:num>
  <w:num w:numId="54" w16cid:durableId="726609854">
    <w:abstractNumId w:val="46"/>
  </w:num>
  <w:num w:numId="55" w16cid:durableId="1147085833">
    <w:abstractNumId w:val="5"/>
  </w:num>
  <w:num w:numId="56" w16cid:durableId="299656095">
    <w:abstractNumId w:val="8"/>
  </w:num>
  <w:num w:numId="57" w16cid:durableId="561598979">
    <w:abstractNumId w:val="26"/>
  </w:num>
  <w:num w:numId="58" w16cid:durableId="1737119324">
    <w:abstractNumId w:val="34"/>
  </w:num>
  <w:num w:numId="59" w16cid:durableId="775563371">
    <w:abstractNumId w:val="6"/>
  </w:num>
  <w:num w:numId="60" w16cid:durableId="1544366905">
    <w:abstractNumId w:val="13"/>
  </w:num>
  <w:num w:numId="61" w16cid:durableId="1070662348">
    <w:abstractNumId w:val="12"/>
  </w:num>
  <w:num w:numId="62" w16cid:durableId="619604062">
    <w:abstractNumId w:val="30"/>
  </w:num>
  <w:num w:numId="63" w16cid:durableId="1588229501">
    <w:abstractNumId w:val="17"/>
  </w:num>
  <w:num w:numId="64" w16cid:durableId="1448425948">
    <w:abstractNumId w:val="33"/>
  </w:num>
  <w:num w:numId="65" w16cid:durableId="363024110">
    <w:abstractNumId w:val="48"/>
  </w:num>
  <w:num w:numId="66" w16cid:durableId="1498233183">
    <w:abstractNumId w:val="15"/>
  </w:num>
  <w:num w:numId="67" w16cid:durableId="1422488085">
    <w:abstractNumId w:val="7"/>
  </w:num>
  <w:num w:numId="68" w16cid:durableId="1168977962">
    <w:abstractNumId w:val="24"/>
  </w:num>
  <w:num w:numId="69" w16cid:durableId="1918200372">
    <w:abstractNumId w:val="20"/>
  </w:num>
  <w:num w:numId="70" w16cid:durableId="1765229428">
    <w:abstractNumId w:val="43"/>
  </w:num>
  <w:num w:numId="71" w16cid:durableId="2007392065">
    <w:abstractNumId w:val="25"/>
  </w:num>
  <w:num w:numId="72" w16cid:durableId="1999767507">
    <w:abstractNumId w:val="29"/>
  </w:num>
  <w:num w:numId="73" w16cid:durableId="424964961">
    <w:abstractNumId w:val="10"/>
  </w:num>
  <w:num w:numId="74" w16cid:durableId="525605728">
    <w:abstractNumId w:val="11"/>
  </w:num>
  <w:num w:numId="75" w16cid:durableId="622349944">
    <w:abstractNumId w:val="16"/>
  </w:num>
  <w:num w:numId="76" w16cid:durableId="2093694238">
    <w:abstractNumId w:val="31"/>
  </w:num>
  <w:num w:numId="77" w16cid:durableId="312761533">
    <w:abstractNumId w:val="41"/>
  </w:num>
  <w:num w:numId="78" w16cid:durableId="496504853">
    <w:abstractNumId w:val="22"/>
  </w:num>
  <w:num w:numId="79" w16cid:durableId="1882789954">
    <w:abstractNumId w:val="44"/>
  </w:num>
  <w:num w:numId="80" w16cid:durableId="1818763813">
    <w:abstractNumId w:val="51"/>
  </w:num>
  <w:num w:numId="81" w16cid:durableId="297153969">
    <w:abstractNumId w:val="3"/>
  </w:num>
  <w:num w:numId="82" w16cid:durableId="2045906082">
    <w:abstractNumId w:val="36"/>
  </w:num>
  <w:num w:numId="83" w16cid:durableId="236328182">
    <w:abstractNumId w:val="4"/>
  </w:num>
  <w:num w:numId="84" w16cid:durableId="210602980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7C"/>
    <w:rsid w:val="000E676F"/>
    <w:rsid w:val="001363CA"/>
    <w:rsid w:val="001E015D"/>
    <w:rsid w:val="00244E7C"/>
    <w:rsid w:val="00251C83"/>
    <w:rsid w:val="00253885"/>
    <w:rsid w:val="002F28E4"/>
    <w:rsid w:val="004F0C0D"/>
    <w:rsid w:val="005043E0"/>
    <w:rsid w:val="00523F88"/>
    <w:rsid w:val="005B018C"/>
    <w:rsid w:val="006719B3"/>
    <w:rsid w:val="00733164"/>
    <w:rsid w:val="00755C90"/>
    <w:rsid w:val="0076459F"/>
    <w:rsid w:val="007D690F"/>
    <w:rsid w:val="00844732"/>
    <w:rsid w:val="00847742"/>
    <w:rsid w:val="008B3CC6"/>
    <w:rsid w:val="00962AAE"/>
    <w:rsid w:val="009E30A8"/>
    <w:rsid w:val="00A4759E"/>
    <w:rsid w:val="00AF377E"/>
    <w:rsid w:val="00B94420"/>
    <w:rsid w:val="00BA12D3"/>
    <w:rsid w:val="00C4052F"/>
    <w:rsid w:val="00C6129E"/>
    <w:rsid w:val="00C75B81"/>
    <w:rsid w:val="00DC728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60EEF9A0"/>
  <w15:chartTrackingRefBased/>
  <w15:docId w15:val="{76F7DED4-7F9A-43F0-B04F-80F0D35E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note text" w:qFormat="1"/>
    <w:lsdException w:name="caption" w:qFormat="1"/>
    <w:lsdException w:name="footnote reference" w:qFormat="1"/>
    <w:lsdException w:name="Title" w:uiPriority="10" w:qFormat="1"/>
    <w:lsdException w:name="Body Text" w:qFormat="1"/>
    <w:lsdException w:name="Subtitle" w:uiPriority="11" w:qFormat="1"/>
    <w:lsdException w:name="Date" w:qFormat="1"/>
    <w:lsdException w:name="Block Text" w:qFormat="1"/>
    <w:lsdException w:name="Hyperlink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link w:val="Heading2Char"/>
    <w:uiPriority w:val="9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uiPriority w:val="9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link w:val="Heading5Char"/>
    <w:uiPriority w:val="9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link w:val="Heading6Char"/>
    <w:uiPriority w:val="9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p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qFormat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qFormat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qFormat/>
    <w:pPr>
      <w:spacing w:before="480"/>
      <w:ind w:left="1440" w:right="907"/>
    </w:pPr>
    <w:rPr>
      <w:i/>
      <w:iCs/>
    </w:rPr>
  </w:style>
  <w:style w:type="paragraph" w:customStyle="1" w:styleId="FirstParagraph">
    <w:name w:val="First Paragraph"/>
    <w:basedOn w:val="BodyText"/>
    <w:next w:val="BodyText"/>
    <w:qFormat/>
    <w:rsid w:val="00244E7C"/>
    <w:pPr>
      <w:spacing w:before="180" w:after="180"/>
    </w:pPr>
    <w:rPr>
      <w:rFonts w:ascii="Cambria" w:eastAsia="Cambria" w:hAnsi="Cambria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244E7C"/>
    <w:pPr>
      <w:spacing w:after="120"/>
    </w:pPr>
  </w:style>
  <w:style w:type="character" w:customStyle="1" w:styleId="BodyTextChar">
    <w:name w:val="Body Text Char"/>
    <w:basedOn w:val="DefaultParagraphFont"/>
    <w:link w:val="BodyText"/>
    <w:qFormat/>
    <w:rsid w:val="00244E7C"/>
    <w:rPr>
      <w:rFonts w:ascii="Arial" w:hAnsi="Arial"/>
      <w:lang w:eastAsia="en-US"/>
    </w:rPr>
  </w:style>
  <w:style w:type="character" w:customStyle="1" w:styleId="Heading1Char">
    <w:name w:val="Heading 1 Char"/>
    <w:link w:val="Heading1"/>
    <w:uiPriority w:val="9"/>
    <w:rsid w:val="00C75B81"/>
    <w:rPr>
      <w:rFonts w:ascii="Arial" w:hAnsi="Arial"/>
      <w:b/>
      <w:smallCaps/>
      <w:sz w:val="36"/>
      <w:lang w:eastAsia="en-US"/>
    </w:rPr>
  </w:style>
  <w:style w:type="character" w:customStyle="1" w:styleId="Heading2Char">
    <w:name w:val="Heading 2 Char"/>
    <w:link w:val="Heading2"/>
    <w:uiPriority w:val="9"/>
    <w:rsid w:val="00C75B81"/>
    <w:rPr>
      <w:rFonts w:ascii="Arial" w:hAnsi="Arial"/>
      <w:b/>
      <w:sz w:val="28"/>
      <w:lang w:eastAsia="en-US"/>
    </w:rPr>
  </w:style>
  <w:style w:type="character" w:customStyle="1" w:styleId="Heading3Char">
    <w:name w:val="Heading 3 Char"/>
    <w:link w:val="Heading3"/>
    <w:uiPriority w:val="9"/>
    <w:rsid w:val="00C75B81"/>
    <w:rPr>
      <w:rFonts w:ascii="Arial" w:hAnsi="Arial"/>
      <w:b/>
      <w:sz w:val="24"/>
      <w:lang w:eastAsia="en-US"/>
    </w:rPr>
  </w:style>
  <w:style w:type="character" w:customStyle="1" w:styleId="Heading4Char">
    <w:name w:val="Heading 4 Char"/>
    <w:link w:val="Heading4"/>
    <w:uiPriority w:val="9"/>
    <w:rsid w:val="00C75B81"/>
    <w:rPr>
      <w:rFonts w:ascii="Arial" w:hAnsi="Arial"/>
      <w:b/>
      <w:smallCaps/>
      <w:lang w:eastAsia="en-US"/>
    </w:rPr>
  </w:style>
  <w:style w:type="character" w:customStyle="1" w:styleId="Heading5Char">
    <w:name w:val="Heading 5 Char"/>
    <w:link w:val="Heading5"/>
    <w:uiPriority w:val="9"/>
    <w:rsid w:val="00C75B81"/>
    <w:rPr>
      <w:rFonts w:ascii="Arial" w:hAnsi="Arial"/>
      <w:u w:val="double"/>
      <w:lang w:eastAsia="en-US"/>
    </w:rPr>
  </w:style>
  <w:style w:type="character" w:customStyle="1" w:styleId="Heading6Char">
    <w:name w:val="Heading 6 Char"/>
    <w:link w:val="Heading6"/>
    <w:uiPriority w:val="9"/>
    <w:rsid w:val="00C75B81"/>
    <w:rPr>
      <w:rFonts w:ascii="Arial" w:hAnsi="Arial"/>
      <w:u w:val="single"/>
      <w:lang w:eastAsia="en-US"/>
    </w:rPr>
  </w:style>
  <w:style w:type="character" w:customStyle="1" w:styleId="Heading7Char">
    <w:name w:val="Heading 7 Char"/>
    <w:link w:val="Heading7"/>
    <w:rsid w:val="00C75B81"/>
    <w:rPr>
      <w:rFonts w:ascii="Arial" w:hAnsi="Arial"/>
      <w:lang w:eastAsia="en-US"/>
    </w:rPr>
  </w:style>
  <w:style w:type="character" w:customStyle="1" w:styleId="Heading8Char">
    <w:name w:val="Heading 8 Char"/>
    <w:link w:val="Heading8"/>
    <w:rsid w:val="00C75B81"/>
    <w:rPr>
      <w:rFonts w:ascii="Arial" w:hAnsi="Arial"/>
      <w:i/>
      <w:lang w:eastAsia="en-US"/>
    </w:rPr>
  </w:style>
  <w:style w:type="character" w:customStyle="1" w:styleId="Heading9Char">
    <w:name w:val="Heading 9 Char"/>
    <w:link w:val="Heading9"/>
    <w:rsid w:val="00C75B81"/>
    <w:rPr>
      <w:rFonts w:ascii="Arial" w:hAnsi="Arial"/>
      <w:i/>
      <w:sz w:val="18"/>
      <w:lang w:eastAsia="en-US"/>
    </w:rPr>
  </w:style>
  <w:style w:type="paragraph" w:customStyle="1" w:styleId="Compact">
    <w:name w:val="Compact"/>
    <w:basedOn w:val="BodyText"/>
    <w:next w:val="Normal"/>
    <w:qFormat/>
    <w:rsid w:val="00C75B81"/>
    <w:pPr>
      <w:spacing w:before="36" w:after="36"/>
    </w:pPr>
    <w:rPr>
      <w:rFonts w:ascii="Cambria" w:eastAsia="Cambria" w:hAnsi="Cambria"/>
      <w:sz w:val="24"/>
      <w:szCs w:val="24"/>
      <w:lang w:eastAsia="en-CA"/>
    </w:rPr>
  </w:style>
  <w:style w:type="paragraph" w:styleId="Title">
    <w:name w:val="Title"/>
    <w:basedOn w:val="Normal"/>
    <w:next w:val="BodyText"/>
    <w:link w:val="TitleChar"/>
    <w:uiPriority w:val="10"/>
    <w:qFormat/>
    <w:rsid w:val="00C75B81"/>
    <w:pPr>
      <w:spacing w:before="480" w:after="240"/>
      <w:jc w:val="center"/>
    </w:pPr>
    <w:rPr>
      <w:rFonts w:ascii="Calibri" w:hAnsi="Calibri"/>
      <w:b/>
      <w:bCs/>
      <w:color w:val="345A8A"/>
      <w:sz w:val="36"/>
      <w:szCs w:val="36"/>
      <w:lang w:eastAsia="en-CA"/>
    </w:rPr>
  </w:style>
  <w:style w:type="character" w:customStyle="1" w:styleId="TitleChar">
    <w:name w:val="Title Char"/>
    <w:basedOn w:val="DefaultParagraphFont"/>
    <w:link w:val="Title"/>
    <w:uiPriority w:val="10"/>
    <w:rsid w:val="00C75B81"/>
    <w:rPr>
      <w:rFonts w:ascii="Calibri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C75B81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75B81"/>
    <w:rPr>
      <w:rFonts w:ascii="Calibri" w:hAnsi="Calibri"/>
      <w:b/>
      <w:bCs/>
      <w:color w:val="345A8A"/>
      <w:sz w:val="30"/>
      <w:szCs w:val="30"/>
    </w:rPr>
  </w:style>
  <w:style w:type="paragraph" w:customStyle="1" w:styleId="Author">
    <w:name w:val="Author"/>
    <w:next w:val="BodyText"/>
    <w:qFormat/>
    <w:rsid w:val="00C75B81"/>
    <w:pPr>
      <w:spacing w:after="200"/>
      <w:jc w:val="center"/>
    </w:pPr>
    <w:rPr>
      <w:rFonts w:ascii="Cambria" w:eastAsia="Cambria" w:hAnsi="Cambria"/>
      <w:sz w:val="24"/>
      <w:szCs w:val="24"/>
    </w:rPr>
  </w:style>
  <w:style w:type="paragraph" w:styleId="Date">
    <w:name w:val="Date"/>
    <w:next w:val="BodyText"/>
    <w:link w:val="DateChar"/>
    <w:qFormat/>
    <w:rsid w:val="00C75B81"/>
    <w:pPr>
      <w:spacing w:after="200"/>
      <w:jc w:val="center"/>
    </w:pPr>
    <w:rPr>
      <w:rFonts w:ascii="Cambria" w:eastAsia="Cambria" w:hAnsi="Cambria"/>
      <w:sz w:val="24"/>
      <w:szCs w:val="24"/>
    </w:rPr>
  </w:style>
  <w:style w:type="character" w:customStyle="1" w:styleId="DateChar">
    <w:name w:val="Date Char"/>
    <w:basedOn w:val="DefaultParagraphFont"/>
    <w:link w:val="Date"/>
    <w:rsid w:val="00C75B81"/>
    <w:rPr>
      <w:rFonts w:ascii="Cambria" w:eastAsia="Cambria" w:hAnsi="Cambria"/>
      <w:sz w:val="24"/>
      <w:szCs w:val="24"/>
    </w:rPr>
  </w:style>
  <w:style w:type="paragraph" w:styleId="Quote">
    <w:name w:val="Quote"/>
    <w:basedOn w:val="BodyText"/>
    <w:next w:val="BodyText"/>
    <w:link w:val="QuoteChar"/>
    <w:qFormat/>
    <w:rsid w:val="00C75B81"/>
    <w:pPr>
      <w:spacing w:before="100" w:after="100"/>
      <w:ind w:left="480" w:right="480"/>
    </w:pPr>
    <w:rPr>
      <w:rFonts w:ascii="Cambria" w:eastAsia="Cambria" w:hAnsi="Cambria"/>
      <w:sz w:val="24"/>
      <w:szCs w:val="24"/>
      <w:lang w:eastAsia="en-CA"/>
    </w:rPr>
  </w:style>
  <w:style w:type="character" w:customStyle="1" w:styleId="QuoteChar">
    <w:name w:val="Quote Char"/>
    <w:basedOn w:val="DefaultParagraphFont"/>
    <w:link w:val="Quote"/>
    <w:rsid w:val="00C75B81"/>
    <w:rPr>
      <w:rFonts w:ascii="Cambria" w:eastAsia="Cambria" w:hAnsi="Cambria"/>
      <w:sz w:val="24"/>
      <w:szCs w:val="24"/>
    </w:rPr>
  </w:style>
  <w:style w:type="paragraph" w:styleId="FootnoteText">
    <w:name w:val="footnote text"/>
    <w:basedOn w:val="Normal"/>
    <w:link w:val="FootnoteTextChar"/>
    <w:qFormat/>
    <w:rsid w:val="00C75B81"/>
    <w:pPr>
      <w:spacing w:before="0" w:after="200"/>
    </w:pPr>
    <w:rPr>
      <w:rFonts w:ascii="Cambria" w:eastAsia="Cambria" w:hAnsi="Cambria"/>
      <w:sz w:val="24"/>
      <w:szCs w:val="24"/>
      <w:lang w:eastAsia="en-CA"/>
    </w:rPr>
  </w:style>
  <w:style w:type="character" w:customStyle="1" w:styleId="FootnoteTextChar">
    <w:name w:val="Footnote Text Char"/>
    <w:basedOn w:val="DefaultParagraphFont"/>
    <w:link w:val="FootnoteText"/>
    <w:rsid w:val="00C75B81"/>
    <w:rPr>
      <w:rFonts w:ascii="Cambria" w:eastAsia="Cambria" w:hAnsi="Cambria"/>
      <w:sz w:val="24"/>
      <w:szCs w:val="24"/>
    </w:rPr>
  </w:style>
  <w:style w:type="table" w:customStyle="1" w:styleId="Table">
    <w:name w:val="Table"/>
    <w:qFormat/>
    <w:rsid w:val="00C75B81"/>
    <w:pPr>
      <w:spacing w:after="200"/>
    </w:pPr>
    <w:rPr>
      <w:rFonts w:ascii="Cambria" w:eastAsia="Cambria" w:hAnsi="Cambr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C75B81"/>
    <w:pPr>
      <w:spacing w:before="0"/>
    </w:pPr>
    <w:rPr>
      <w:rFonts w:ascii="Cambria" w:eastAsia="Cambria" w:hAnsi="Cambria"/>
      <w:b/>
      <w:bCs/>
      <w:sz w:val="24"/>
      <w:szCs w:val="24"/>
      <w:lang w:eastAsia="en-CA"/>
    </w:rPr>
  </w:style>
  <w:style w:type="paragraph" w:customStyle="1" w:styleId="Definition">
    <w:name w:val="Definition"/>
    <w:basedOn w:val="Normal"/>
    <w:next w:val="Normal"/>
    <w:qFormat/>
    <w:rsid w:val="00C75B81"/>
    <w:pPr>
      <w:spacing w:before="0" w:after="200"/>
    </w:pPr>
    <w:rPr>
      <w:rFonts w:ascii="Cambria" w:eastAsia="Cambria" w:hAnsi="Cambria"/>
      <w:sz w:val="24"/>
      <w:szCs w:val="24"/>
      <w:lang w:eastAsia="en-CA"/>
    </w:rPr>
  </w:style>
  <w:style w:type="paragraph" w:customStyle="1" w:styleId="TableCaption">
    <w:name w:val="Table Caption"/>
    <w:basedOn w:val="Caption"/>
    <w:next w:val="Normal"/>
    <w:qFormat/>
    <w:rsid w:val="00C75B81"/>
    <w:pPr>
      <w:spacing w:before="0"/>
    </w:pPr>
    <w:rPr>
      <w:rFonts w:ascii="Cambria" w:eastAsia="Cambria" w:hAnsi="Cambria"/>
      <w:b w:val="0"/>
      <w:i/>
      <w:iCs/>
      <w:sz w:val="24"/>
      <w:szCs w:val="24"/>
      <w:lang w:eastAsia="en-CA"/>
    </w:rPr>
  </w:style>
  <w:style w:type="paragraph" w:customStyle="1" w:styleId="ImageCaption">
    <w:name w:val="Image Caption"/>
    <w:basedOn w:val="Caption"/>
    <w:next w:val="Normal"/>
    <w:qFormat/>
    <w:rsid w:val="00C75B81"/>
    <w:pPr>
      <w:spacing w:before="0"/>
    </w:pPr>
    <w:rPr>
      <w:rFonts w:ascii="Cambria" w:eastAsia="Cambria" w:hAnsi="Cambria"/>
      <w:b w:val="0"/>
      <w:i/>
      <w:iCs/>
      <w:sz w:val="24"/>
      <w:szCs w:val="24"/>
      <w:lang w:eastAsia="en-CA"/>
    </w:rPr>
  </w:style>
  <w:style w:type="paragraph" w:customStyle="1" w:styleId="Figure">
    <w:name w:val="Figure"/>
    <w:basedOn w:val="Normal"/>
    <w:next w:val="Normal"/>
    <w:qFormat/>
    <w:rsid w:val="00C75B81"/>
    <w:pPr>
      <w:spacing w:before="0" w:after="200"/>
    </w:pPr>
    <w:rPr>
      <w:rFonts w:ascii="Cambria" w:eastAsia="Cambria" w:hAnsi="Cambria"/>
      <w:sz w:val="24"/>
      <w:szCs w:val="24"/>
      <w:lang w:eastAsia="en-CA"/>
    </w:rPr>
  </w:style>
  <w:style w:type="paragraph" w:customStyle="1" w:styleId="CaptionedFigure">
    <w:name w:val="Captioned Figure"/>
    <w:basedOn w:val="Figure"/>
    <w:next w:val="Normal"/>
    <w:qFormat/>
    <w:rsid w:val="00C75B81"/>
  </w:style>
  <w:style w:type="character" w:customStyle="1" w:styleId="VerbatimChar">
    <w:name w:val="Verbatim Char"/>
    <w:qFormat/>
    <w:rsid w:val="00C75B81"/>
    <w:rPr>
      <w:rFonts w:ascii="Consolas" w:hAnsi="Consolas"/>
      <w:sz w:val="22"/>
      <w:szCs w:val="22"/>
      <w:lang w:eastAsia="en-US"/>
    </w:rPr>
  </w:style>
  <w:style w:type="character" w:styleId="FootnoteReference">
    <w:name w:val="footnote reference"/>
    <w:qFormat/>
    <w:rsid w:val="00C75B81"/>
    <w:rPr>
      <w:rFonts w:ascii="Arial" w:hAnsi="Arial"/>
      <w:vertAlign w:val="superscript"/>
      <w:lang w:eastAsia="en-US"/>
    </w:rPr>
  </w:style>
  <w:style w:type="character" w:styleId="Hyperlink">
    <w:name w:val="Hyperlink"/>
    <w:qFormat/>
    <w:rsid w:val="00C75B81"/>
    <w:rPr>
      <w:rFonts w:ascii="Arial" w:hAnsi="Arial"/>
      <w:color w:val="4F81BD"/>
      <w:lang w:eastAsia="en-US"/>
    </w:rPr>
  </w:style>
  <w:style w:type="paragraph" w:styleId="TOCHeading">
    <w:name w:val="TOC Heading"/>
    <w:basedOn w:val="Heading1"/>
    <w:next w:val="BodyText"/>
    <w:qFormat/>
    <w:rsid w:val="00C75B81"/>
    <w:pPr>
      <w:keepNext w:val="0"/>
      <w:keepLines w:val="0"/>
      <w:numPr>
        <w:numId w:val="0"/>
      </w:numPr>
    </w:pPr>
    <w:rPr>
      <w:rFonts w:ascii="Calibri" w:hAnsi="Calibri"/>
      <w:b w:val="0"/>
      <w:smallCaps w:val="0"/>
      <w:color w:val="365F91"/>
      <w:sz w:val="32"/>
      <w:szCs w:val="32"/>
      <w:lang w:eastAsia="en-CA"/>
    </w:rPr>
  </w:style>
  <w:style w:type="paragraph" w:customStyle="1" w:styleId="SourceCode">
    <w:name w:val="Source Code"/>
    <w:basedOn w:val="BodyText"/>
    <w:qFormat/>
    <w:rsid w:val="00C75B81"/>
    <w:pPr>
      <w:shd w:val="clear" w:color="auto" w:fill="D9D9D9"/>
      <w:spacing w:before="180" w:after="180"/>
      <w:contextualSpacing/>
    </w:pPr>
    <w:rPr>
      <w:rFonts w:ascii="Consolas" w:eastAsia="Cambria" w:hAnsi="Consolas"/>
      <w:sz w:val="22"/>
      <w:szCs w:val="22"/>
      <w:lang w:eastAsia="en-CA"/>
    </w:rPr>
  </w:style>
  <w:style w:type="character" w:customStyle="1" w:styleId="InlineMath">
    <w:name w:val="Inline Math"/>
    <w:qFormat/>
    <w:rsid w:val="00C75B81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qFormat/>
    <w:rsid w:val="00C75B81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C75B81"/>
    <w:pPr>
      <w:spacing w:before="180" w:after="180"/>
    </w:pPr>
    <w:rPr>
      <w:rFonts w:ascii="Consolas" w:eastAsia="Cambria" w:hAnsi="Consolas"/>
      <w:color w:val="D9D9D9"/>
      <w:sz w:val="24"/>
      <w:szCs w:val="24"/>
      <w:lang w:eastAsia="en-CA"/>
    </w:rPr>
  </w:style>
  <w:style w:type="paragraph" w:customStyle="1" w:styleId="SourceCodeLanguage">
    <w:name w:val="Source Code Language"/>
    <w:basedOn w:val="BodyText"/>
    <w:next w:val="SourceCode"/>
    <w:qFormat/>
    <w:rsid w:val="00C75B81"/>
    <w:pPr>
      <w:spacing w:before="0" w:after="0"/>
    </w:pPr>
    <w:rPr>
      <w:rFonts w:ascii="Consolas" w:eastAsia="Cambria" w:hAnsi="Consolas"/>
      <w:color w:val="D99594"/>
      <w:sz w:val="24"/>
      <w:szCs w:val="24"/>
      <w:lang w:eastAsia="en-CA"/>
    </w:rPr>
  </w:style>
  <w:style w:type="paragraph" w:styleId="ListParagraph">
    <w:name w:val="List Paragraph"/>
    <w:qFormat/>
    <w:rsid w:val="00C75B81"/>
    <w:pPr>
      <w:spacing w:after="200"/>
    </w:pPr>
    <w:rPr>
      <w:rFonts w:ascii="Cambria" w:eastAsia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10</TotalTime>
  <Pages>27</Pages>
  <Words>3493</Words>
  <Characters>25851</Characters>
  <Application>Microsoft Office Word</Application>
  <DocSecurity>0</DocSecurity>
  <Lines>1123</Lines>
  <Paragraphs>889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HATPro Developers Guide</vt:lpstr>
    </vt:vector>
  </TitlesOfParts>
  <Company>QueryVision Technology Inc.</Company>
  <LinksUpToDate>false</LinksUpToDate>
  <CharactersWithSpaces>28455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HATPro Developers Guide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1</cp:revision>
  <cp:lastPrinted>1997-03-14T23:27:00Z</cp:lastPrinted>
  <dcterms:created xsi:type="dcterms:W3CDTF">2025-11-10T22:12:00Z</dcterms:created>
  <dcterms:modified xsi:type="dcterms:W3CDTF">2025-11-10T22:41:00Z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