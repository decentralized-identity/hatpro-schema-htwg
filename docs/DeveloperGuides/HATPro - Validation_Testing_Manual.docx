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D556" w14:textId="7ADF77D7" w:rsidR="00755C90" w:rsidRDefault="00755C90">
      <w:pPr>
        <w:shd w:val="pct10" w:color="auto" w:fill="auto"/>
        <w:tabs>
          <w:tab w:val="left" w:pos="1080"/>
        </w:tabs>
        <w:rPr>
          <w:sz w:val="36"/>
        </w:rPr>
      </w:pPr>
      <w:r>
        <w:rPr>
          <w:sz w:val="36"/>
        </w:rPr>
        <w:t xml:space="preserve">Title: </w:t>
      </w:r>
      <w:r>
        <w:rPr>
          <w:sz w:val="36"/>
        </w:rPr>
        <w:tab/>
      </w:r>
      <w:r w:rsidR="00A47D31">
        <w:rPr>
          <w:color w:val="993366"/>
          <w:sz w:val="36"/>
        </w:rPr>
        <w:fldChar w:fldCharType="begin"/>
      </w:r>
      <w:r w:rsidR="00A47D31">
        <w:rPr>
          <w:color w:val="993366"/>
          <w:sz w:val="36"/>
        </w:rPr>
        <w:instrText xml:space="preserve"> TITLE  "HATPro — Validation &amp; Testing Manual"  \* MERGEFORMAT </w:instrText>
      </w:r>
      <w:r w:rsidR="00A47D31">
        <w:rPr>
          <w:color w:val="993366"/>
          <w:sz w:val="36"/>
        </w:rPr>
        <w:fldChar w:fldCharType="separate"/>
      </w:r>
      <w:r w:rsidR="002E0B94">
        <w:rPr>
          <w:color w:val="993366"/>
          <w:sz w:val="36"/>
        </w:rPr>
        <w:t>HATPro — Validation &amp; Testing Manual</w:t>
      </w:r>
      <w:r w:rsidR="00A47D31">
        <w:rPr>
          <w:color w:val="993366"/>
          <w:sz w:val="36"/>
        </w:rPr>
        <w:fldChar w:fldCharType="end"/>
      </w:r>
    </w:p>
    <w:p w14:paraId="75683036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7236"/>
      </w:tblGrid>
      <w:tr w:rsidR="00755C90" w14:paraId="5E290B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390E7E01" w14:textId="77777777" w:rsidR="00755C90" w:rsidRDefault="00755C90">
            <w:r>
              <w:t xml:space="preserve">Document ID:   </w:t>
            </w:r>
          </w:p>
        </w:tc>
        <w:tc>
          <w:tcPr>
            <w:tcW w:w="7236" w:type="dxa"/>
          </w:tcPr>
          <w:p w14:paraId="7C04C5E6" w14:textId="6B2BB1CA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"DocID"  \* MERGEFORMAT </w:instrText>
            </w:r>
            <w:r>
              <w:rPr>
                <w:b/>
              </w:rPr>
              <w:fldChar w:fldCharType="separate"/>
            </w:r>
            <w:r w:rsidR="002E0B94">
              <w:rPr>
                <w:b/>
              </w:rPr>
              <w:t>DocID001</w:t>
            </w:r>
            <w:r>
              <w:rPr>
                <w:b/>
              </w:rPr>
              <w:fldChar w:fldCharType="end"/>
            </w:r>
          </w:p>
        </w:tc>
      </w:tr>
      <w:tr w:rsidR="00755C90" w14:paraId="4E8281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679AE849" w14:textId="77777777" w:rsidR="00755C90" w:rsidRDefault="00755C90">
            <w:r>
              <w:t xml:space="preserve">Version: </w:t>
            </w:r>
            <w:r>
              <w:rPr>
                <w:rStyle w:val="CommentReference"/>
                <w:vanish/>
              </w:rPr>
              <w:t xml:space="preserve"> </w:t>
            </w:r>
            <w:r>
              <w:t xml:space="preserve"> </w:t>
            </w:r>
          </w:p>
        </w:tc>
        <w:tc>
          <w:tcPr>
            <w:tcW w:w="7236" w:type="dxa"/>
          </w:tcPr>
          <w:p w14:paraId="3CCE398C" w14:textId="5B090257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"RevisionNumber"  \* MERGEFORMAT </w:instrText>
            </w:r>
            <w:r>
              <w:rPr>
                <w:b/>
              </w:rPr>
              <w:fldChar w:fldCharType="separate"/>
            </w:r>
            <w:r w:rsidR="002E0B94">
              <w:rPr>
                <w:b/>
              </w:rPr>
              <w:t>1.0</w:t>
            </w:r>
            <w:r>
              <w:rPr>
                <w:b/>
              </w:rPr>
              <w:fldChar w:fldCharType="end"/>
            </w:r>
          </w:p>
        </w:tc>
      </w:tr>
      <w:tr w:rsidR="00755C90" w14:paraId="520C4D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7FAD37EC" w14:textId="77777777" w:rsidR="00755C90" w:rsidRDefault="00755C90">
            <w:pPr>
              <w:rPr>
                <w:b/>
              </w:rPr>
            </w:pPr>
            <w:r>
              <w:t xml:space="preserve">Last Saved: </w:t>
            </w:r>
            <w:r>
              <w:rPr>
                <w:b/>
              </w:rPr>
              <w:t xml:space="preserve"> </w:t>
            </w:r>
          </w:p>
        </w:tc>
        <w:tc>
          <w:tcPr>
            <w:tcW w:w="7236" w:type="dxa"/>
          </w:tcPr>
          <w:p w14:paraId="33475172" w14:textId="3E430C0B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SAVEDATE \@ "yyyy-MM-dd H:mm:ss" \* MERGEFORMAT </w:instrText>
            </w:r>
            <w:r>
              <w:rPr>
                <w:b/>
              </w:rPr>
              <w:fldChar w:fldCharType="separate"/>
            </w:r>
            <w:r w:rsidR="002E0B94">
              <w:rPr>
                <w:b/>
                <w:noProof/>
              </w:rPr>
              <w:t>2025-11-10 17:51:00</w:t>
            </w:r>
            <w:r>
              <w:rPr>
                <w:b/>
              </w:rPr>
              <w:fldChar w:fldCharType="end"/>
            </w:r>
          </w:p>
        </w:tc>
      </w:tr>
      <w:tr w:rsidR="00755C90" w14:paraId="34D4A9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3D14141E" w14:textId="77777777" w:rsidR="00755C90" w:rsidRDefault="00755C90">
            <w:r>
              <w:t xml:space="preserve">Document Status:  </w:t>
            </w:r>
          </w:p>
        </w:tc>
        <w:tc>
          <w:tcPr>
            <w:tcW w:w="7236" w:type="dxa"/>
          </w:tcPr>
          <w:p w14:paraId="46548DE7" w14:textId="6A9DCB80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"Status"  \* MERGEFORMAT </w:instrText>
            </w:r>
            <w:r>
              <w:rPr>
                <w:b/>
              </w:rPr>
              <w:fldChar w:fldCharType="separate"/>
            </w:r>
            <w:r w:rsidR="002E0B94">
              <w:rPr>
                <w:b/>
              </w:rPr>
              <w:t>Draft</w:t>
            </w:r>
            <w:r>
              <w:rPr>
                <w:b/>
              </w:rPr>
              <w:fldChar w:fldCharType="end"/>
            </w:r>
          </w:p>
        </w:tc>
      </w:tr>
      <w:tr w:rsidR="00755C90" w14:paraId="2431BC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5D883FEA" w14:textId="77777777" w:rsidR="00755C90" w:rsidRDefault="00755C90">
            <w:r>
              <w:t xml:space="preserve">Author:  </w:t>
            </w:r>
          </w:p>
        </w:tc>
        <w:tc>
          <w:tcPr>
            <w:tcW w:w="7236" w:type="dxa"/>
          </w:tcPr>
          <w:p w14:paraId="4F08EB25" w14:textId="77777777" w:rsidR="00755C90" w:rsidRDefault="00755C90">
            <w:r>
              <w:rPr>
                <w:b/>
              </w:rPr>
              <w:t>Neil Thomson</w:t>
            </w:r>
          </w:p>
        </w:tc>
      </w:tr>
      <w:tr w:rsidR="00755C90" w14:paraId="509F9D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232A1C81" w14:textId="77777777" w:rsidR="00755C90" w:rsidRDefault="00755C90">
            <w:r>
              <w:t>Product/Release</w:t>
            </w:r>
          </w:p>
        </w:tc>
        <w:tc>
          <w:tcPr>
            <w:tcW w:w="7236" w:type="dxa"/>
          </w:tcPr>
          <w:p w14:paraId="2194481F" w14:textId="77777777" w:rsidR="00755C90" w:rsidRDefault="00755C90">
            <w:pPr>
              <w:rPr>
                <w:b/>
              </w:rPr>
            </w:pPr>
          </w:p>
        </w:tc>
      </w:tr>
    </w:tbl>
    <w:p w14:paraId="165C1352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7416"/>
      </w:tblGrid>
      <w:tr w:rsidR="00755C90" w14:paraId="506BFD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0" w:type="dxa"/>
          </w:tcPr>
          <w:p w14:paraId="655DEED4" w14:textId="77777777" w:rsidR="00755C90" w:rsidRDefault="00755C90">
            <w:r>
              <w:t>Abstract:</w:t>
            </w:r>
          </w:p>
          <w:p w14:paraId="5FA02423" w14:textId="77777777" w:rsidR="00755C90" w:rsidRDefault="00755C90">
            <w:r>
              <w:t xml:space="preserve">(Comments)  </w:t>
            </w:r>
          </w:p>
        </w:tc>
        <w:tc>
          <w:tcPr>
            <w:tcW w:w="7416" w:type="dxa"/>
          </w:tcPr>
          <w:p w14:paraId="1D974CDA" w14:textId="6572EF71" w:rsidR="00755C90" w:rsidRDefault="00755C90"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COMMENTS  \* MERGEFORMAT </w:instrText>
            </w:r>
            <w:r>
              <w:rPr>
                <w:sz w:val="24"/>
              </w:rPr>
              <w:fldChar w:fldCharType="separate"/>
            </w:r>
            <w:r w:rsidR="002E0B94">
              <w:rPr>
                <w:sz w:val="24"/>
              </w:rPr>
              <w:t>&lt;Enter the abstract in Properties/Summary/Comments&gt;</w:t>
            </w:r>
            <w:r>
              <w:rPr>
                <w:sz w:val="24"/>
              </w:rPr>
              <w:fldChar w:fldCharType="end"/>
            </w:r>
          </w:p>
        </w:tc>
      </w:tr>
    </w:tbl>
    <w:p w14:paraId="59E9A53E" w14:textId="77777777" w:rsidR="00755C90" w:rsidRDefault="00755C90">
      <w:pPr>
        <w:pStyle w:val="Pre-heading"/>
        <w:numPr>
          <w:ilvl w:val="0"/>
          <w:numId w:val="0"/>
        </w:numPr>
      </w:pPr>
      <w:r>
        <w:t>Detailed History of Changes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23" w:firstRow="1" w:lastRow="0" w:firstColumn="0" w:lastColumn="0" w:noHBand="0" w:noVBand="0"/>
      </w:tblPr>
      <w:tblGrid>
        <w:gridCol w:w="648"/>
        <w:gridCol w:w="1350"/>
        <w:gridCol w:w="712"/>
        <w:gridCol w:w="7029"/>
      </w:tblGrid>
      <w:tr w:rsidR="00755C90" w14:paraId="2F0A7C91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bottom w:val="single" w:sz="12" w:space="0" w:color="000000"/>
            </w:tcBorders>
          </w:tcPr>
          <w:p w14:paraId="737511C3" w14:textId="77777777" w:rsidR="00755C90" w:rsidRDefault="00755C90">
            <w:pPr>
              <w:pStyle w:val="TableHeader"/>
            </w:pPr>
            <w:r>
              <w:t>Ver.</w:t>
            </w:r>
          </w:p>
        </w:tc>
        <w:tc>
          <w:tcPr>
            <w:tcW w:w="1350" w:type="dxa"/>
            <w:tcBorders>
              <w:bottom w:val="single" w:sz="12" w:space="0" w:color="000000"/>
            </w:tcBorders>
          </w:tcPr>
          <w:p w14:paraId="6D3768AA" w14:textId="77777777" w:rsidR="00755C90" w:rsidRDefault="00755C90">
            <w:pPr>
              <w:pStyle w:val="TableHeader"/>
            </w:pPr>
            <w:r>
              <w:t>Date</w:t>
            </w:r>
          </w:p>
        </w:tc>
        <w:tc>
          <w:tcPr>
            <w:tcW w:w="712" w:type="dxa"/>
            <w:tcBorders>
              <w:bottom w:val="single" w:sz="12" w:space="0" w:color="000000"/>
            </w:tcBorders>
          </w:tcPr>
          <w:p w14:paraId="01B7214C" w14:textId="77777777" w:rsidR="00755C90" w:rsidRDefault="00755C90">
            <w:pPr>
              <w:pStyle w:val="TableHeader"/>
            </w:pPr>
            <w:r>
              <w:t>Who</w:t>
            </w:r>
          </w:p>
        </w:tc>
        <w:tc>
          <w:tcPr>
            <w:tcW w:w="7029" w:type="dxa"/>
            <w:tcBorders>
              <w:bottom w:val="single" w:sz="12" w:space="0" w:color="000000"/>
            </w:tcBorders>
          </w:tcPr>
          <w:p w14:paraId="6985047F" w14:textId="77777777" w:rsidR="00755C90" w:rsidRDefault="00755C90">
            <w:pPr>
              <w:pStyle w:val="TableHeader"/>
            </w:pPr>
            <w:r>
              <w:t>Detailed description of Changes</w:t>
            </w:r>
          </w:p>
        </w:tc>
      </w:tr>
      <w:tr w:rsidR="00755C90" w14:paraId="0398048D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14:paraId="40599DE5" w14:textId="77777777" w:rsidR="00755C90" w:rsidRDefault="00755C90">
            <w:pPr>
              <w:pStyle w:val="TableItem"/>
            </w:pPr>
            <w:r>
              <w:t>1.0</w:t>
            </w:r>
          </w:p>
        </w:tc>
        <w:tc>
          <w:tcPr>
            <w:tcW w:w="1350" w:type="dxa"/>
          </w:tcPr>
          <w:p w14:paraId="490B1E27" w14:textId="77777777" w:rsidR="00755C90" w:rsidRDefault="00DC7280">
            <w:pPr>
              <w:pStyle w:val="TableItem"/>
            </w:pPr>
            <w:smartTag w:uri="urn:schemas-microsoft-com:office:smarttags" w:element="date">
              <w:smartTagPr>
                <w:attr w:name="Month" w:val="12"/>
                <w:attr w:name="Day" w:val="8"/>
                <w:attr w:name="Year" w:val="2004"/>
              </w:smartTagPr>
              <w:r>
                <w:t>08Dec2004</w:t>
              </w:r>
            </w:smartTag>
          </w:p>
        </w:tc>
        <w:tc>
          <w:tcPr>
            <w:tcW w:w="712" w:type="dxa"/>
          </w:tcPr>
          <w:p w14:paraId="4A908E57" w14:textId="77777777" w:rsidR="00755C90" w:rsidRDefault="00755C90">
            <w:pPr>
              <w:pStyle w:val="TableItem"/>
            </w:pPr>
            <w:r>
              <w:t>NJT</w:t>
            </w:r>
          </w:p>
        </w:tc>
        <w:tc>
          <w:tcPr>
            <w:tcW w:w="7029" w:type="dxa"/>
          </w:tcPr>
          <w:p w14:paraId="26B18715" w14:textId="77777777" w:rsidR="00755C90" w:rsidRDefault="00755C90">
            <w:pPr>
              <w:pStyle w:val="TableItem"/>
            </w:pPr>
            <w:r>
              <w:t>Created</w:t>
            </w:r>
          </w:p>
        </w:tc>
      </w:tr>
    </w:tbl>
    <w:p w14:paraId="79F3597B" w14:textId="77777777" w:rsidR="00755C90" w:rsidRDefault="00755C90">
      <w:pPr>
        <w:tabs>
          <w:tab w:val="left" w:pos="1134"/>
          <w:tab w:val="left" w:pos="2552"/>
          <w:tab w:val="left" w:pos="4820"/>
        </w:tabs>
      </w:pPr>
    </w:p>
    <w:p w14:paraId="07BCAFBC" w14:textId="77777777" w:rsidR="00755C90" w:rsidRDefault="00755C90">
      <w:pPr>
        <w:sectPr w:rsidR="00755C90" w:rsidSect="00962AAE">
          <w:footerReference w:type="first" r:id="rId7"/>
          <w:type w:val="continuous"/>
          <w:pgSz w:w="12240" w:h="15840"/>
          <w:pgMar w:top="720" w:right="1800" w:bottom="1440" w:left="1800" w:header="720" w:footer="431" w:gutter="0"/>
          <w:cols w:space="720"/>
          <w:titlePg/>
        </w:sectPr>
      </w:pPr>
    </w:p>
    <w:p w14:paraId="6CAE7013" w14:textId="77777777" w:rsidR="00755C90" w:rsidRDefault="00755C90">
      <w:pPr>
        <w:pStyle w:val="Pre-heading"/>
        <w:numPr>
          <w:ilvl w:val="0"/>
          <w:numId w:val="0"/>
        </w:numPr>
      </w:pPr>
      <w:bookmarkStart w:id="0" w:name="_Toc303052105"/>
      <w:r>
        <w:lastRenderedPageBreak/>
        <w:t>Table of Contents</w:t>
      </w:r>
      <w:bookmarkEnd w:id="0"/>
    </w:p>
    <w:p w14:paraId="186E1C1C" w14:textId="3AC62A40" w:rsidR="002E0B94" w:rsidRDefault="00755C90" w:rsidP="002E0B94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fldChar w:fldCharType="begin"/>
      </w:r>
      <w:r>
        <w:instrText xml:space="preserve"> TOC \o "1-3" \t "Appendix,1" </w:instrText>
      </w:r>
      <w:r>
        <w:fldChar w:fldCharType="separate"/>
      </w:r>
      <w:r w:rsidR="002E0B94">
        <w:rPr>
          <w:noProof/>
        </w:rPr>
        <w:t>1.</w:t>
      </w:r>
      <w:r w:rsidR="002E0B94"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="002E0B94">
        <w:rPr>
          <w:noProof/>
        </w:rPr>
        <w:t>Introduction</w:t>
      </w:r>
      <w:r w:rsidR="002E0B94">
        <w:rPr>
          <w:noProof/>
        </w:rPr>
        <w:tab/>
      </w:r>
      <w:r w:rsidR="002E0B94">
        <w:rPr>
          <w:noProof/>
        </w:rPr>
        <w:fldChar w:fldCharType="begin"/>
      </w:r>
      <w:r w:rsidR="002E0B94">
        <w:rPr>
          <w:noProof/>
        </w:rPr>
        <w:instrText xml:space="preserve"> PAGEREF _Toc213689526 \h </w:instrText>
      </w:r>
      <w:r w:rsidR="002E0B94">
        <w:rPr>
          <w:noProof/>
        </w:rPr>
      </w:r>
      <w:r w:rsidR="002E0B94">
        <w:rPr>
          <w:noProof/>
        </w:rPr>
        <w:fldChar w:fldCharType="separate"/>
      </w:r>
      <w:r w:rsidR="002E0B94">
        <w:rPr>
          <w:noProof/>
        </w:rPr>
        <w:t>1</w:t>
      </w:r>
      <w:r w:rsidR="002E0B94">
        <w:rPr>
          <w:noProof/>
        </w:rPr>
        <w:fldChar w:fldCharType="end"/>
      </w:r>
    </w:p>
    <w:p w14:paraId="53391D43" w14:textId="0CF8892A" w:rsidR="002E0B94" w:rsidRDefault="002E0B94" w:rsidP="002E0B94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Background: Auto-validation with AJV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_Toc213689527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124766F" w14:textId="2625B3CF" w:rsidR="002E0B94" w:rsidRDefault="002E0B94" w:rsidP="002E0B94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Commands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_Toc213689528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EE04F72" w14:textId="4D38C019" w:rsidR="002E0B94" w:rsidRDefault="002E0B94" w:rsidP="002E0B94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Two kinds of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_Toc213689529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E54C16B" w14:textId="2CF99436" w:rsidR="002E0B94" w:rsidRDefault="002E0B94" w:rsidP="002E0B94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Auto-verify (generated)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_Toc213689530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48D3390" w14:textId="098E5424" w:rsidR="002E0B94" w:rsidRDefault="002E0B94" w:rsidP="002E0B94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Developer-authored example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_Toc213689531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7FFE160" w14:textId="5F70979F" w:rsidR="002E0B94" w:rsidRDefault="002E0B94" w:rsidP="002E0B94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Cleaning policy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_Toc213689532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E75CCFA" w14:textId="226ABD95" w:rsidR="002E0B94" w:rsidRDefault="002E0B94" w:rsidP="002E0B94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Validating developer-authored examples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_Toc213689533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845A05D" w14:textId="041BCF7F" w:rsidR="002E0B94" w:rsidRDefault="002E0B94" w:rsidP="002E0B94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Commands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_Toc213689534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225C7E7" w14:textId="5E4F4C1E" w:rsidR="002E0B94" w:rsidRDefault="002E0B94" w:rsidP="002E0B94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2.4.2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Exit behavior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_Toc213689535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E72EAFF" w14:textId="53B8D0B9" w:rsidR="002E0B94" w:rsidRDefault="002E0B94" w:rsidP="002E0B94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CI recommendations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_Toc213689536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9ADF8B4" w14:textId="5B1E627B" w:rsidR="002E0B94" w:rsidRDefault="002E0B94" w:rsidP="002E0B94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Troubleshooting quick tips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_Toc213689537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22AD07A" w14:textId="3254757D" w:rsidR="002E0B94" w:rsidRDefault="002E0B94" w:rsidP="002E0B94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Appendix — Suggested package.json scripts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_Toc213689538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63A1FD9" w14:textId="6F8CD646" w:rsidR="00755C90" w:rsidRDefault="00755C90">
      <w:pPr>
        <w:pStyle w:val="TOC1"/>
        <w:numPr>
          <w:ilvl w:val="0"/>
          <w:numId w:val="0"/>
        </w:numPr>
        <w:sectPr w:rsidR="00755C90" w:rsidSect="00962AAE">
          <w:headerReference w:type="default" r:id="rId8"/>
          <w:footerReference w:type="default" r:id="rId9"/>
          <w:type w:val="oddPage"/>
          <w:pgSz w:w="12240" w:h="15840" w:code="1"/>
          <w:pgMar w:top="720" w:right="1800" w:bottom="1440" w:left="1800" w:header="720" w:footer="432" w:gutter="0"/>
          <w:pgNumType w:fmt="lowerRoman" w:start="1"/>
          <w:cols w:space="720"/>
        </w:sectPr>
      </w:pPr>
      <w:r>
        <w:fldChar w:fldCharType="end"/>
      </w:r>
    </w:p>
    <w:p w14:paraId="1EE480DB" w14:textId="77777777" w:rsidR="00755C90" w:rsidRDefault="00755C90">
      <w:pPr>
        <w:pStyle w:val="Heading1"/>
      </w:pPr>
      <w:bookmarkStart w:id="1" w:name="_Toc374863882"/>
      <w:bookmarkStart w:id="2" w:name="_Toc213689526"/>
      <w:r>
        <w:lastRenderedPageBreak/>
        <w:t>Introduction</w:t>
      </w:r>
      <w:bookmarkEnd w:id="1"/>
      <w:bookmarkEnd w:id="2"/>
    </w:p>
    <w:p w14:paraId="79D2D9C0" w14:textId="77777777" w:rsidR="00A47D31" w:rsidRDefault="00A47D31" w:rsidP="00A47D31">
      <w:pPr>
        <w:pStyle w:val="Heading1"/>
      </w:pPr>
      <w:bookmarkStart w:id="3" w:name="_Toc213689527"/>
      <w:r>
        <w:t>Background: Auto-validation with AJV</w:t>
      </w:r>
      <w:bookmarkEnd w:id="3"/>
    </w:p>
    <w:p w14:paraId="28F89F26" w14:textId="77777777" w:rsidR="00A47D31" w:rsidRDefault="00A47D31" w:rsidP="00A47D31">
      <w:r>
        <w:t>We use **AJV (Another JSON Schema Validator)** to ensure that all **generated artifacts** compile and are structurally valid.</w:t>
      </w:r>
    </w:p>
    <w:p w14:paraId="0AE26434" w14:textId="77777777" w:rsidR="00A47D31" w:rsidRDefault="00A47D31" w:rsidP="00A47D31">
      <w:pPr>
        <w:pStyle w:val="Heading2"/>
      </w:pPr>
      <w:bookmarkStart w:id="4" w:name="_Toc213689528"/>
      <w:r>
        <w:t>Commands</w:t>
      </w:r>
      <w:bookmarkEnd w:id="4"/>
    </w:p>
    <w:p w14:paraId="2A2AD79D" w14:textId="77777777" w:rsidR="00A47D31" w:rsidRDefault="00A47D31" w:rsidP="00A47D31"/>
    <w:p w14:paraId="489E68C4" w14:textId="77777777" w:rsidR="00A47D31" w:rsidRDefault="00A47D31" w:rsidP="00A47D31">
      <w:r>
        <w:t>npm run validate:schemas   # Compile all generated .schema.json (draft2020)</w:t>
      </w:r>
    </w:p>
    <w:p w14:paraId="00261307" w14:textId="77777777" w:rsidR="00A47D31" w:rsidRDefault="00A47D31" w:rsidP="00A47D31">
      <w:r>
        <w:t>npm run validate:enums     # Compile all generated enum JSONs</w:t>
      </w:r>
    </w:p>
    <w:p w14:paraId="4FB4B5A1" w14:textId="77777777" w:rsidR="00A47D31" w:rsidRDefault="00A47D31" w:rsidP="00A47D31"/>
    <w:p w14:paraId="62A8C345" w14:textId="77777777" w:rsidR="00A47D31" w:rsidRDefault="00A47D31" w:rsidP="00A47D31">
      <w:r>
        <w:t>These checks do **not** execute example instances; they only verify that generated schemas/enums are syntactically valid and internally consistent.</w:t>
      </w:r>
    </w:p>
    <w:p w14:paraId="7F5817DD" w14:textId="77777777" w:rsidR="00A47D31" w:rsidRDefault="00A47D31" w:rsidP="00A47D31"/>
    <w:p w14:paraId="3BCC3E44" w14:textId="1792019A" w:rsidR="00A47D31" w:rsidRDefault="00A47D31" w:rsidP="00A47D31">
      <w:pPr>
        <w:pStyle w:val="Heading2"/>
      </w:pPr>
      <w:bookmarkStart w:id="5" w:name="_Toc213689529"/>
      <w:r>
        <w:t>Two kinds of tests</w:t>
      </w:r>
      <w:bookmarkEnd w:id="5"/>
    </w:p>
    <w:p w14:paraId="257D968A" w14:textId="77777777" w:rsidR="00A47D31" w:rsidRDefault="00A47D31" w:rsidP="00A47D31">
      <w:r>
        <w:t>We distinguish between two complementary test types:</w:t>
      </w:r>
    </w:p>
    <w:p w14:paraId="5E04EBD2" w14:textId="77777777" w:rsidR="00A47D31" w:rsidRDefault="00A47D31" w:rsidP="00A47D31"/>
    <w:p w14:paraId="7DD7C043" w14:textId="57541D60" w:rsidR="00A47D31" w:rsidRDefault="00A47D31" w:rsidP="00A47D31">
      <w:pPr>
        <w:pStyle w:val="Heading3"/>
      </w:pPr>
      <w:bookmarkStart w:id="6" w:name="_Toc213689530"/>
      <w:r>
        <w:t>Auto-verify (generated) tests</w:t>
      </w:r>
      <w:bookmarkEnd w:id="6"/>
    </w:p>
    <w:p w14:paraId="58F7B689" w14:textId="77777777" w:rsidR="00A47D31" w:rsidRDefault="00A47D31" w:rsidP="00A47D31">
      <w:r>
        <w:t>- Scope: **Generated artifacts** only</w:t>
      </w:r>
    </w:p>
    <w:p w14:paraId="32228AB3" w14:textId="77777777" w:rsidR="00A47D31" w:rsidRDefault="00A47D31" w:rsidP="00A47D31">
      <w:r>
        <w:t>- What: AJV _compilation_ of schemas/enums</w:t>
      </w:r>
    </w:p>
    <w:p w14:paraId="722FC233" w14:textId="77777777" w:rsidR="00A47D31" w:rsidRDefault="00A47D31" w:rsidP="00A47D31">
      <w:r>
        <w:t>- Where: `packages/**/json/schemas/**`, `packages/**/json/enums/**`</w:t>
      </w:r>
    </w:p>
    <w:p w14:paraId="2D3A222E" w14:textId="77777777" w:rsidR="00A47D31" w:rsidRDefault="00A47D31" w:rsidP="00A47D31">
      <w:r>
        <w:t>- Trigger: `npm run validate:schemas`, `npm run validate:enums`</w:t>
      </w:r>
    </w:p>
    <w:p w14:paraId="2A3DF7BC" w14:textId="77777777" w:rsidR="00A47D31" w:rsidRDefault="00A47D31" w:rsidP="00A47D31">
      <w:r>
        <w:t>- Clean-up: Removed by `npm run clean`</w:t>
      </w:r>
    </w:p>
    <w:p w14:paraId="2655A38B" w14:textId="77777777" w:rsidR="00A47D31" w:rsidRDefault="00A47D31" w:rsidP="00A47D31"/>
    <w:p w14:paraId="3E6FC079" w14:textId="50F7E110" w:rsidR="00A47D31" w:rsidRDefault="00A47D31" w:rsidP="00A47D31">
      <w:pPr>
        <w:pStyle w:val="Heading3"/>
      </w:pPr>
      <w:bookmarkStart w:id="7" w:name="_Toc213689531"/>
      <w:r>
        <w:t>Developer-authored example tests</w:t>
      </w:r>
      <w:bookmarkEnd w:id="7"/>
    </w:p>
    <w:p w14:paraId="6037A58A" w14:textId="77777777" w:rsidR="00A47D31" w:rsidRDefault="00A47D31" w:rsidP="00A47D31">
      <w:r>
        <w:t>- Scope: **Hand-crafted example instances** that should **pass** or **fail** against matching schemas</w:t>
      </w:r>
    </w:p>
    <w:p w14:paraId="51D69931" w14:textId="77777777" w:rsidR="00A47D31" w:rsidRDefault="00A47D31" w:rsidP="00A47D31">
      <w:r>
        <w:t>- Where (never cleaned): `packages/**/json/examples/**`</w:t>
      </w:r>
    </w:p>
    <w:p w14:paraId="30BFC285" w14:textId="77777777" w:rsidR="00A47D31" w:rsidRDefault="00A47D31" w:rsidP="00A47D31">
      <w:r>
        <w:t>- Optional versioning: `packages/**/json/examples/v1/**`, `.../v2/**`, etc.</w:t>
      </w:r>
    </w:p>
    <w:p w14:paraId="47963A5D" w14:textId="77777777" w:rsidR="00A47D31" w:rsidRDefault="00A47D31" w:rsidP="00A47D31">
      <w:r>
        <w:t>- Trigger: `npm run validate:examples` (and filters like `--version v1`, `--segment core`, `--only CurrencyAmount`)</w:t>
      </w:r>
    </w:p>
    <w:p w14:paraId="6949D7A7" w14:textId="77777777" w:rsidR="00A47D31" w:rsidRDefault="00A47D31" w:rsidP="00A47D31">
      <w:r>
        <w:t>- Clean-up: **Never** removed by `npm run clean`</w:t>
      </w:r>
    </w:p>
    <w:p w14:paraId="50E301A7" w14:textId="77777777" w:rsidR="00A47D31" w:rsidRDefault="00A47D31" w:rsidP="00A47D31"/>
    <w:p w14:paraId="2FC3314C" w14:textId="77777777" w:rsidR="00A47D31" w:rsidRDefault="00A47D31" w:rsidP="00A47D31">
      <w:r>
        <w:t>**Naming convention**</w:t>
      </w:r>
    </w:p>
    <w:p w14:paraId="6E46EAFA" w14:textId="77777777" w:rsidR="00A47D31" w:rsidRDefault="00A47D31" w:rsidP="00A47D31">
      <w:r>
        <w:t>- `*.valid.json` → **must pass** validation</w:t>
      </w:r>
    </w:p>
    <w:p w14:paraId="31B165C4" w14:textId="77777777" w:rsidR="00A47D31" w:rsidRDefault="00A47D31" w:rsidP="00A47D31">
      <w:r>
        <w:t>- `*.invalid.&lt;reason&gt;.json` → **must fail** validation</w:t>
      </w:r>
    </w:p>
    <w:p w14:paraId="7D99EE3C" w14:textId="77777777" w:rsidR="00A47D31" w:rsidRDefault="00A47D31" w:rsidP="00A47D31"/>
    <w:p w14:paraId="1555726E" w14:textId="77777777" w:rsidR="00A47D31" w:rsidRDefault="00A47D31" w:rsidP="00A47D31">
      <w:r>
        <w:lastRenderedPageBreak/>
        <w:t>**Folder structure example**</w:t>
      </w:r>
    </w:p>
    <w:p w14:paraId="0A13988B" w14:textId="77777777" w:rsidR="00A47D31" w:rsidRDefault="00A47D31" w:rsidP="00A47D31"/>
    <w:p w14:paraId="2CCFB0EA" w14:textId="77777777" w:rsidR="00A47D31" w:rsidRDefault="00A47D31" w:rsidP="00A47D31">
      <w:pPr>
        <w:pStyle w:val="Computer"/>
      </w:pPr>
      <w:r>
        <w:t>packages/core/json/</w:t>
      </w:r>
    </w:p>
    <w:p w14:paraId="36C2BF20" w14:textId="77777777" w:rsidR="00A47D31" w:rsidRDefault="00A47D31" w:rsidP="00A47D31">
      <w:pPr>
        <w:pStyle w:val="Computer"/>
      </w:pPr>
      <w:r>
        <w:t xml:space="preserve">  schemas/                     # GENERATED (cleanable)</w:t>
      </w:r>
    </w:p>
    <w:p w14:paraId="682AF85A" w14:textId="77777777" w:rsidR="00A47D31" w:rsidRDefault="00A47D31" w:rsidP="00A47D31">
      <w:pPr>
        <w:pStyle w:val="Computer"/>
      </w:pPr>
      <w:r>
        <w:t xml:space="preserve">  enums/                       # GENERATED (cleanable)</w:t>
      </w:r>
    </w:p>
    <w:p w14:paraId="53868AB5" w14:textId="77777777" w:rsidR="00A47D31" w:rsidRDefault="00A47D31" w:rsidP="00A47D31">
      <w:pPr>
        <w:pStyle w:val="Computer"/>
      </w:pPr>
      <w:r>
        <w:t xml:space="preserve">  examples/                    # DEV-AUTHORED (never cleaned)</w:t>
      </w:r>
    </w:p>
    <w:p w14:paraId="6B841ED0" w14:textId="77777777" w:rsidR="00A47D31" w:rsidRDefault="00A47D31" w:rsidP="00A47D31">
      <w:pPr>
        <w:pStyle w:val="Computer"/>
      </w:pPr>
      <w:r>
        <w:t xml:space="preserve">    README.md</w:t>
      </w:r>
    </w:p>
    <w:p w14:paraId="469F0254" w14:textId="77777777" w:rsidR="00A47D31" w:rsidRDefault="00A47D31" w:rsidP="00A47D31">
      <w:pPr>
        <w:pStyle w:val="Computer"/>
      </w:pPr>
      <w:r>
        <w:t xml:space="preserve">    commonLib/</w:t>
      </w:r>
    </w:p>
    <w:p w14:paraId="5D293897" w14:textId="77777777" w:rsidR="00A47D31" w:rsidRDefault="00A47D31" w:rsidP="00A47D31">
      <w:pPr>
        <w:pStyle w:val="Computer"/>
      </w:pPr>
      <w:r>
        <w:t xml:space="preserve">      CurrencyAmount.valid.json</w:t>
      </w:r>
    </w:p>
    <w:p w14:paraId="116CDE29" w14:textId="77777777" w:rsidR="00A47D31" w:rsidRDefault="00A47D31" w:rsidP="00A47D31">
      <w:pPr>
        <w:pStyle w:val="Computer"/>
      </w:pPr>
      <w:r>
        <w:t xml:space="preserve">      CurrencyAmount.invalid.amount.json</w:t>
      </w:r>
    </w:p>
    <w:p w14:paraId="1893948D" w14:textId="77777777" w:rsidR="00A47D31" w:rsidRDefault="00A47D31" w:rsidP="00A47D31">
      <w:pPr>
        <w:pStyle w:val="Computer"/>
      </w:pPr>
      <w:r>
        <w:t xml:space="preserve">      CurrencyAmount.invalid.currency.json</w:t>
      </w:r>
    </w:p>
    <w:p w14:paraId="70B6ADE7" w14:textId="77777777" w:rsidR="00A47D31" w:rsidRDefault="00A47D31" w:rsidP="00A47D31">
      <w:pPr>
        <w:pStyle w:val="Computer"/>
      </w:pPr>
      <w:r>
        <w:t xml:space="preserve">  samples/                     # AUTO-GENERATED SAMPLE DATA (cleanable)</w:t>
      </w:r>
    </w:p>
    <w:p w14:paraId="178D0D73" w14:textId="0B9A4099" w:rsidR="00A47D31" w:rsidRDefault="00A47D31" w:rsidP="00A47D31">
      <w:pPr>
        <w:pStyle w:val="Heading2"/>
      </w:pPr>
      <w:bookmarkStart w:id="8" w:name="_Toc213689532"/>
      <w:r>
        <w:t>Cleaning policy</w:t>
      </w:r>
      <w:bookmarkEnd w:id="8"/>
    </w:p>
    <w:p w14:paraId="1949A4CF" w14:textId="77777777" w:rsidR="00A47D31" w:rsidRDefault="00A47D31" w:rsidP="00A47D31">
      <w:r>
        <w:t>Our `clean` script removes only **generated** outputs and **auto samples**:</w:t>
      </w:r>
    </w:p>
    <w:p w14:paraId="39445D3C" w14:textId="77777777" w:rsidR="00A47D31" w:rsidRDefault="00A47D31" w:rsidP="00A47D31"/>
    <w:p w14:paraId="01ECE38C" w14:textId="77777777" w:rsidR="00A47D31" w:rsidRDefault="00A47D31" w:rsidP="00A47D31">
      <w:pPr>
        <w:pStyle w:val="Computer"/>
      </w:pPr>
      <w:r>
        <w:t>{</w:t>
      </w:r>
    </w:p>
    <w:p w14:paraId="77E21FCA" w14:textId="77777777" w:rsidR="00A47D31" w:rsidRDefault="00A47D31" w:rsidP="00A47D31">
      <w:pPr>
        <w:pStyle w:val="Computer"/>
      </w:pPr>
      <w:r>
        <w:t xml:space="preserve">  "clean": "rimraf --glob \"packages/**/json/schemas\" \"packages/**/json/enums\" \"packages/**/json/samples\""</w:t>
      </w:r>
    </w:p>
    <w:p w14:paraId="38EA6F7D" w14:textId="77777777" w:rsidR="00A47D31" w:rsidRDefault="00A47D31" w:rsidP="00A47D31">
      <w:pPr>
        <w:pStyle w:val="Computer"/>
      </w:pPr>
      <w:r>
        <w:t>}</w:t>
      </w:r>
    </w:p>
    <w:p w14:paraId="24F388EE" w14:textId="7D8E2DC6" w:rsidR="00A47D31" w:rsidRDefault="00A47D31" w:rsidP="00A47D31">
      <w:r>
        <w:t>&gt; It **does not** touch `json/examples/**`.</w:t>
      </w:r>
    </w:p>
    <w:p w14:paraId="11C79232" w14:textId="37ACD778" w:rsidR="00A47D31" w:rsidRDefault="00A47D31" w:rsidP="00A47D31">
      <w:pPr>
        <w:pStyle w:val="Heading2"/>
      </w:pPr>
      <w:bookmarkStart w:id="9" w:name="_Toc213689533"/>
      <w:r>
        <w:t>Validating developer-authored examples</w:t>
      </w:r>
      <w:bookmarkEnd w:id="9"/>
    </w:p>
    <w:p w14:paraId="3040508C" w14:textId="77777777" w:rsidR="00A47D31" w:rsidRDefault="00A47D31" w:rsidP="00A47D31">
      <w:r>
        <w:t>We ship a validator script that loads every example, resolves the matching schema, and asserts **pass/fail** according to filename.</w:t>
      </w:r>
    </w:p>
    <w:p w14:paraId="0664DC23" w14:textId="77777777" w:rsidR="00A47D31" w:rsidRDefault="00A47D31" w:rsidP="00A47D31">
      <w:pPr>
        <w:pStyle w:val="Heading3"/>
      </w:pPr>
      <w:bookmarkStart w:id="10" w:name="_Toc213689534"/>
      <w:r>
        <w:t>Commands</w:t>
      </w:r>
      <w:bookmarkEnd w:id="10"/>
    </w:p>
    <w:p w14:paraId="665DEE60" w14:textId="77777777" w:rsidR="00A47D31" w:rsidRDefault="00A47D31" w:rsidP="00A47D31"/>
    <w:p w14:paraId="3C8EB38A" w14:textId="77777777" w:rsidR="00A47D31" w:rsidRDefault="00A47D31" w:rsidP="00A47D31">
      <w:pPr>
        <w:pStyle w:val="Heading4"/>
      </w:pPr>
      <w:r>
        <w:t>All examples</w:t>
      </w:r>
    </w:p>
    <w:p w14:paraId="498A86BB" w14:textId="77777777" w:rsidR="00A47D31" w:rsidRDefault="00A47D31" w:rsidP="00A47D31">
      <w:r>
        <w:t>npm run validate:examples</w:t>
      </w:r>
    </w:p>
    <w:p w14:paraId="05B22369" w14:textId="77777777" w:rsidR="00A47D31" w:rsidRDefault="00A47D31" w:rsidP="00A47D31">
      <w:pPr>
        <w:pStyle w:val="Heading4"/>
      </w:pPr>
      <w:r>
        <w:t>Specific version (e.g., v1, v2) under json/examples/&lt;version&gt;/...</w:t>
      </w:r>
    </w:p>
    <w:p w14:paraId="1E051829" w14:textId="77777777" w:rsidR="00A47D31" w:rsidRDefault="00A47D31" w:rsidP="00A47D31">
      <w:r>
        <w:t>npm run validate:examples -- --version v1</w:t>
      </w:r>
    </w:p>
    <w:p w14:paraId="7DEE6DD0" w14:textId="77777777" w:rsidR="00A47D31" w:rsidRDefault="00A47D31" w:rsidP="00A47D31">
      <w:pPr>
        <w:pStyle w:val="Heading4"/>
      </w:pPr>
      <w:r>
        <w:t>Limit to a package segment (e.g., core, travelProfile)</w:t>
      </w:r>
    </w:p>
    <w:p w14:paraId="3EF7BD92" w14:textId="77777777" w:rsidR="00A47D31" w:rsidRDefault="00A47D31" w:rsidP="00A47D31">
      <w:r>
        <w:t>npm run validate:examples -- --segment core</w:t>
      </w:r>
    </w:p>
    <w:p w14:paraId="7A79E921" w14:textId="77777777" w:rsidR="00A47D31" w:rsidRDefault="00A47D31" w:rsidP="00A47D31">
      <w:pPr>
        <w:pStyle w:val="Heading4"/>
      </w:pPr>
      <w:r>
        <w:t>Only validate a particular type name (base class), e.g., CurrencyAmount</w:t>
      </w:r>
    </w:p>
    <w:p w14:paraId="31F189DB" w14:textId="77777777" w:rsidR="00A47D31" w:rsidRDefault="00A47D31" w:rsidP="00A47D31">
      <w:r>
        <w:t>npm run validate:examples -- --only CurrencyAmount</w:t>
      </w:r>
    </w:p>
    <w:p w14:paraId="1A9D1D5C" w14:textId="77777777" w:rsidR="00A47D31" w:rsidRDefault="00A47D31" w:rsidP="00A47D31">
      <w:pPr>
        <w:pStyle w:val="Heading3"/>
      </w:pPr>
      <w:bookmarkStart w:id="11" w:name="_Toc213689535"/>
      <w:r>
        <w:t>Exit behavior</w:t>
      </w:r>
      <w:bookmarkEnd w:id="11"/>
    </w:p>
    <w:p w14:paraId="187C054D" w14:textId="77777777" w:rsidR="00A47D31" w:rsidRDefault="00A47D31" w:rsidP="00A47D31">
      <w:r>
        <w:t>- Exits **0** when all assertions succeed</w:t>
      </w:r>
    </w:p>
    <w:p w14:paraId="68E41B42" w14:textId="77777777" w:rsidR="00A47D31" w:rsidRDefault="00A47D31" w:rsidP="00A47D31">
      <w:r>
        <w:t>- Exits **1** if any `*.valid.json` fails or any `*.invalid.*.json` unexpectedly passes</w:t>
      </w:r>
    </w:p>
    <w:p w14:paraId="3F648778" w14:textId="4C059D8F" w:rsidR="00A47D31" w:rsidRDefault="00A47D31" w:rsidP="00A47D31"/>
    <w:p w14:paraId="0EADEE86" w14:textId="77777777" w:rsidR="00A47D31" w:rsidRDefault="00A47D31" w:rsidP="00A47D31"/>
    <w:p w14:paraId="41A43BAF" w14:textId="3A7757B1" w:rsidR="00A47D31" w:rsidRDefault="00A47D31" w:rsidP="00A47D31">
      <w:pPr>
        <w:pStyle w:val="Heading2"/>
      </w:pPr>
      <w:bookmarkStart w:id="12" w:name="_Toc213689536"/>
      <w:r>
        <w:lastRenderedPageBreak/>
        <w:t>CI recommendations</w:t>
      </w:r>
      <w:bookmarkEnd w:id="12"/>
    </w:p>
    <w:p w14:paraId="54927A78" w14:textId="77777777" w:rsidR="00A47D31" w:rsidRDefault="00A47D31" w:rsidP="00A47D31">
      <w:r>
        <w:t>Use a fast, deterministic setup:</w:t>
      </w:r>
    </w:p>
    <w:p w14:paraId="12713BE4" w14:textId="77777777" w:rsidR="00A47D31" w:rsidRDefault="00A47D31" w:rsidP="00A47D31"/>
    <w:p w14:paraId="1D135BB1" w14:textId="77777777" w:rsidR="00A47D31" w:rsidRDefault="00A47D31" w:rsidP="00A47D31">
      <w:r>
        <w:t>npm ci</w:t>
      </w:r>
    </w:p>
    <w:p w14:paraId="0AB1622E" w14:textId="77777777" w:rsidR="00A47D31" w:rsidRDefault="00A47D31" w:rsidP="00A47D31">
      <w:r>
        <w:t>npm run build:ci             # strict lint, gen, and schema/enum validation</w:t>
      </w:r>
    </w:p>
    <w:p w14:paraId="5210401F" w14:textId="77777777" w:rsidR="00A47D31" w:rsidRDefault="00A47D31" w:rsidP="00A47D31">
      <w:r>
        <w:t>npm run validate:examples    # assert example pass/fail</w:t>
      </w:r>
    </w:p>
    <w:p w14:paraId="5478D50E" w14:textId="77777777" w:rsidR="00A47D31" w:rsidRDefault="00A47D31" w:rsidP="00A47D31"/>
    <w:p w14:paraId="2222480B" w14:textId="074B1E2E" w:rsidR="00A47D31" w:rsidRDefault="00A47D31" w:rsidP="00A47D31">
      <w:pPr>
        <w:pStyle w:val="Heading2"/>
      </w:pPr>
      <w:bookmarkStart w:id="13" w:name="_Toc213689537"/>
      <w:r>
        <w:t>Troubleshooting quick tips</w:t>
      </w:r>
      <w:bookmarkEnd w:id="13"/>
    </w:p>
    <w:p w14:paraId="18328BAA" w14:textId="77777777" w:rsidR="00A47D31" w:rsidRDefault="00A47D31" w:rsidP="00A47D31">
      <w:r>
        <w:t>- **Schema not found**: check path mapping from `examples/.../&lt;Name&gt;.*.json` → `schemas/.../&lt;Name&gt;.schema.json`</w:t>
      </w:r>
    </w:p>
    <w:p w14:paraId="6624BF0A" w14:textId="77777777" w:rsidR="00A47D31" w:rsidRDefault="00A47D31" w:rsidP="00A47D31">
      <w:r>
        <w:t>- **Unexpected pass/fail**: ensure filename contains `.valid.` or `.invalid.` exactly once</w:t>
      </w:r>
    </w:p>
    <w:p w14:paraId="2AC1CB02" w14:textId="77777777" w:rsidR="00A47D31" w:rsidRDefault="00A47D31" w:rsidP="00A47D31">
      <w:r>
        <w:t>- **Windows globbing**: always quote globs; rely on `rimraf --glob` for portability</w:t>
      </w:r>
    </w:p>
    <w:p w14:paraId="6795E68A" w14:textId="77777777" w:rsidR="00A47D31" w:rsidRDefault="00A47D31" w:rsidP="00A47D31">
      <w:r>
        <w:t>- **Versioned examples**: put them under `json/examples/vN/**` and pass `--version vN`</w:t>
      </w:r>
    </w:p>
    <w:p w14:paraId="24D71238" w14:textId="77777777" w:rsidR="00A47D31" w:rsidRDefault="00A47D31" w:rsidP="00A47D31"/>
    <w:p w14:paraId="69E2C09D" w14:textId="6A2F51BE" w:rsidR="00A47D31" w:rsidRDefault="00A47D31" w:rsidP="00A47D31">
      <w:pPr>
        <w:pStyle w:val="Heading2"/>
      </w:pPr>
      <w:bookmarkStart w:id="14" w:name="_Toc213689538"/>
      <w:r>
        <w:t>Appendix — Suggested package.json scripts</w:t>
      </w:r>
      <w:bookmarkEnd w:id="14"/>
    </w:p>
    <w:p w14:paraId="3B0431CF" w14:textId="77777777" w:rsidR="00A47D31" w:rsidRDefault="00A47D31" w:rsidP="00A47D31"/>
    <w:p w14:paraId="2AF7A5D2" w14:textId="77777777" w:rsidR="00A47D31" w:rsidRPr="00A47D31" w:rsidRDefault="00A47D31" w:rsidP="00A47D31">
      <w:pPr>
        <w:pStyle w:val="Computer"/>
      </w:pPr>
      <w:r w:rsidRPr="00A47D31">
        <w:t>{</w:t>
      </w:r>
    </w:p>
    <w:p w14:paraId="79A13809" w14:textId="77777777" w:rsidR="00A47D31" w:rsidRPr="00A47D31" w:rsidRDefault="00A47D31" w:rsidP="00A47D31">
      <w:pPr>
        <w:pStyle w:val="Computer"/>
      </w:pPr>
      <w:r w:rsidRPr="00A47D31">
        <w:t xml:space="preserve">  "validate:schemas": "ajv compile -s \"packages/**/json/schemas/**/*.schema.json\" --spec=draft2020",</w:t>
      </w:r>
    </w:p>
    <w:p w14:paraId="38EFADCD" w14:textId="77777777" w:rsidR="00A47D31" w:rsidRPr="00A47D31" w:rsidRDefault="00A47D31" w:rsidP="00A47D31">
      <w:pPr>
        <w:pStyle w:val="Computer"/>
      </w:pPr>
      <w:r w:rsidRPr="00A47D31">
        <w:t xml:space="preserve">  "validate:enums": "ajv compile -s \"packages/**/json/enums/**/*.json\" --spec=draft2020",</w:t>
      </w:r>
    </w:p>
    <w:p w14:paraId="5DEB671D" w14:textId="77777777" w:rsidR="00A47D31" w:rsidRPr="00A47D31" w:rsidRDefault="00A47D31" w:rsidP="00A47D31">
      <w:pPr>
        <w:pStyle w:val="Computer"/>
      </w:pPr>
      <w:r w:rsidRPr="00A47D31">
        <w:t xml:space="preserve">  "validate:examples": "node tools/validate-examples.mjs",</w:t>
      </w:r>
    </w:p>
    <w:p w14:paraId="2ADFB4FA" w14:textId="77777777" w:rsidR="00A47D31" w:rsidRPr="00A47D31" w:rsidRDefault="00A47D31" w:rsidP="00A47D31">
      <w:pPr>
        <w:pStyle w:val="Computer"/>
      </w:pPr>
      <w:r w:rsidRPr="00A47D31">
        <w:t xml:space="preserve">  "test": "npm run validate:enums &amp;&amp; npm run validate:schemas &amp;&amp; npm run validate:examples"</w:t>
      </w:r>
    </w:p>
    <w:p w14:paraId="632EB4CF" w14:textId="77777777" w:rsidR="00A47D31" w:rsidRPr="00A47D31" w:rsidRDefault="00A47D31" w:rsidP="00A47D31">
      <w:pPr>
        <w:pStyle w:val="Computer"/>
      </w:pPr>
      <w:r w:rsidRPr="00A47D31">
        <w:t>}</w:t>
      </w:r>
    </w:p>
    <w:p w14:paraId="2484FE59" w14:textId="77777777" w:rsidR="00A47D31" w:rsidRDefault="00A47D31" w:rsidP="00A47D31"/>
    <w:p w14:paraId="1D1E6B4F" w14:textId="77777777" w:rsidR="00A47D31" w:rsidRDefault="00A47D31" w:rsidP="00A47D31">
      <w:r>
        <w:t>&gt; Dev tools you may need: `ajv`, `ajv-cli`, `ajv-formats`, `ajv-errors`, `globby`, `rimraf`.</w:t>
      </w:r>
    </w:p>
    <w:sectPr w:rsidR="00A47D31">
      <w:headerReference w:type="even" r:id="rId10"/>
      <w:footerReference w:type="even" r:id="rId11"/>
      <w:footerReference w:type="default" r:id="rId12"/>
      <w:pgSz w:w="12240" w:h="15840"/>
      <w:pgMar w:top="720" w:right="1800" w:bottom="1440" w:left="1800" w:header="720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87EB2" w14:textId="77777777" w:rsidR="00D73535" w:rsidRDefault="00D73535">
      <w:r>
        <w:separator/>
      </w:r>
    </w:p>
  </w:endnote>
  <w:endnote w:type="continuationSeparator" w:id="0">
    <w:p w14:paraId="46E776C8" w14:textId="77777777" w:rsidR="00D73535" w:rsidRDefault="00D73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FE518" w14:textId="77777777" w:rsidR="00755C90" w:rsidRDefault="00755C9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FCEE6" w14:textId="77777777" w:rsidR="00755C90" w:rsidRDefault="00755C90">
    <w:pPr>
      <w:pStyle w:val="Footer"/>
    </w:pPr>
    <w:fldSimple w:instr=" SUBJECT  \* MERGEFORMAT ">
      <w:r w:rsidR="00A47D31">
        <w:t>&lt;Enter doc. type in Properties/Summary/Subject&gt;</w:t>
      </w:r>
    </w:fldSimple>
    <w:r>
      <w:t xml:space="preserve"> </w:t>
    </w:r>
    <w:fldSimple w:instr=" DOCPROPERTY &quot;DocID&quot;  \* MERGEFORMAT ">
      <w:r w:rsidR="00A47D31" w:rsidRPr="00A47D31">
        <w:rPr>
          <w:b/>
        </w:rPr>
        <w:t>DocID001</w:t>
      </w:r>
    </w:fldSimple>
    <w:r>
      <w:t xml:space="preserve"> v</w:t>
    </w:r>
    <w:fldSimple w:instr=" DOCPROPERTY &quot;RevisionNumber&quot;  \* MERGEFORMAT ">
      <w:r w:rsidR="00A47D31">
        <w:t>1.0</w:t>
      </w:r>
    </w:fldSimple>
    <w:r>
      <w:t xml:space="preserve"> </w:t>
    </w:r>
    <w:r>
      <w:tab/>
      <w:t>TOC-</w:t>
    </w:r>
    <w:r>
      <w:fldChar w:fldCharType="begin"/>
    </w:r>
    <w:r>
      <w:instrText xml:space="preserve"> PAGE </w:instrText>
    </w:r>
    <w:r>
      <w:fldChar w:fldCharType="separate"/>
    </w:r>
    <w:r w:rsidR="001E015D"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49C1" w14:textId="77777777" w:rsidR="00755C90" w:rsidRDefault="00755C90">
    <w:pPr>
      <w:pStyle w:val="Footer"/>
      <w:tabs>
        <w:tab w:val="clear" w:pos="8504"/>
      </w:tabs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18</w:t>
    </w:r>
    <w:r>
      <w:fldChar w:fldCharType="end"/>
    </w:r>
    <w:r>
      <w:tab/>
    </w:r>
    <w:r>
      <w:fldChar w:fldCharType="begin"/>
    </w:r>
    <w:r>
      <w:instrText xml:space="preserve">title </w:instrText>
    </w:r>
    <w:r>
      <w:fldChar w:fldCharType="separate"/>
    </w:r>
    <w:r w:rsidR="00A47D31">
      <w:t>&lt;Enter the title in Properties/Summary/Title&gt;</w:t>
    </w:r>
    <w:r>
      <w:fldChar w:fldCharType="end"/>
    </w:r>
  </w:p>
  <w:p w14:paraId="4D9F3B11" w14:textId="77777777" w:rsidR="00755C90" w:rsidRDefault="00755C9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8D9A2" w14:textId="77777777" w:rsidR="00755C90" w:rsidRDefault="00755C90">
    <w:pPr>
      <w:pStyle w:val="Footer"/>
    </w:pPr>
    <w:fldSimple w:instr=" SUBJECT  \* MERGEFORMAT ">
      <w:r w:rsidR="00A47D31">
        <w:t>&lt;Enter doc. type in Properties/Summary/Subject&gt;</w:t>
      </w:r>
    </w:fldSimple>
    <w:r>
      <w:t xml:space="preserve"> </w:t>
    </w:r>
    <w:fldSimple w:instr=" DOCPROPERTY &quot;DocID&quot;  \* MERGEFORMAT ">
      <w:r w:rsidR="00A47D31" w:rsidRPr="00A47D31">
        <w:rPr>
          <w:b/>
        </w:rPr>
        <w:t>DocID001</w:t>
      </w:r>
    </w:fldSimple>
    <w:r>
      <w:t xml:space="preserve"> v</w:t>
    </w:r>
    <w:fldSimple w:instr=" DOCPROPERTY &quot;RevisionNumber&quot;  \* MERGEFORMAT ">
      <w:r w:rsidR="00A47D31">
        <w:t>1.0</w:t>
      </w:r>
    </w:fldSimple>
    <w:r>
      <w:t xml:space="preserve"> </w:t>
    </w:r>
    <w:r>
      <w:fldChar w:fldCharType="begin"/>
    </w:r>
    <w:r>
      <w:instrText xml:space="preserve"> SAVEDATE \@ "yyyy-MM-dd H:mm:ss" \* MERGEFORMAT </w:instrText>
    </w:r>
    <w:r>
      <w:fldChar w:fldCharType="separate"/>
    </w:r>
    <w:r w:rsidR="00A47D31">
      <w:rPr>
        <w:noProof/>
      </w:rPr>
      <w:t>0000-00-00 0:00:00</w:t>
    </w:r>
    <w:r>
      <w:fldChar w:fldCharType="end"/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1E015D">
      <w:rPr>
        <w:noProof/>
      </w:rPr>
      <w:t>2</w:t>
    </w:r>
    <w:r>
      <w:fldChar w:fldCharType="end"/>
    </w:r>
  </w:p>
  <w:p w14:paraId="48C1E774" w14:textId="77777777" w:rsidR="00755C90" w:rsidRDefault="00755C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F394" w14:textId="77777777" w:rsidR="00D73535" w:rsidRDefault="00D73535">
      <w:r>
        <w:separator/>
      </w:r>
    </w:p>
  </w:footnote>
  <w:footnote w:type="continuationSeparator" w:id="0">
    <w:p w14:paraId="535A4C41" w14:textId="77777777" w:rsidR="00D73535" w:rsidRDefault="00D73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66539" w14:textId="77777777" w:rsidR="00755C90" w:rsidRDefault="00755C90">
    <w:pPr>
      <w:pStyle w:val="Header"/>
    </w:pPr>
    <w:r>
      <w:tab/>
    </w:r>
    <w:fldSimple w:instr=" TITLE  \* MERGEFORMAT ">
      <w:r w:rsidR="00A47D31">
        <w:t>&lt;Enter the title in Properties/Summary/Title&gt;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3305" w14:textId="77777777" w:rsidR="00755C90" w:rsidRDefault="00755C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FB"/>
    <w:multiLevelType w:val="multilevel"/>
    <w:tmpl w:val="5338EBFA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AB97221"/>
    <w:multiLevelType w:val="singleLevel"/>
    <w:tmpl w:val="2BE2FAAC"/>
    <w:lvl w:ilvl="0">
      <w:start w:val="1"/>
      <w:numFmt w:val="bullet"/>
      <w:pStyle w:val="List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3" w15:restartNumberingAfterBreak="0">
    <w:nsid w:val="24307CA7"/>
    <w:multiLevelType w:val="singleLevel"/>
    <w:tmpl w:val="B7F4A9B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" w15:restartNumberingAfterBreak="0">
    <w:nsid w:val="2B7A215E"/>
    <w:multiLevelType w:val="singleLevel"/>
    <w:tmpl w:val="9368910C"/>
    <w:lvl w:ilvl="0">
      <w:start w:val="1"/>
      <w:numFmt w:val="bullet"/>
      <w:pStyle w:val="Table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5" w15:restartNumberingAfterBreak="0">
    <w:nsid w:val="376A18F1"/>
    <w:multiLevelType w:val="singleLevel"/>
    <w:tmpl w:val="91BA19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3BB11DC"/>
    <w:multiLevelType w:val="singleLevel"/>
    <w:tmpl w:val="6A76D380"/>
    <w:lvl w:ilvl="0">
      <w:start w:val="1"/>
      <w:numFmt w:val="bullet"/>
      <w:pStyle w:val="ListBullet4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5C0317DF"/>
    <w:multiLevelType w:val="singleLevel"/>
    <w:tmpl w:val="CE1C89F4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5D6B0C59"/>
    <w:multiLevelType w:val="singleLevel"/>
    <w:tmpl w:val="D204856A"/>
    <w:lvl w:ilvl="0">
      <w:start w:val="1"/>
      <w:numFmt w:val="bullet"/>
      <w:pStyle w:val="Table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950BB7"/>
    <w:multiLevelType w:val="singleLevel"/>
    <w:tmpl w:val="1E2281F0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DC65B74"/>
    <w:multiLevelType w:val="singleLevel"/>
    <w:tmpl w:val="3F5E85FE"/>
    <w:lvl w:ilvl="0">
      <w:start w:val="1"/>
      <w:numFmt w:val="bullet"/>
      <w:pStyle w:val="List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619497">
    <w:abstractNumId w:val="0"/>
  </w:num>
  <w:num w:numId="2" w16cid:durableId="841243932">
    <w:abstractNumId w:val="1"/>
    <w:lvlOverride w:ilvl="0">
      <w:lvl w:ilvl="0">
        <w:start w:val="1"/>
        <w:numFmt w:val="bullet"/>
        <w:lvlText w:val=""/>
        <w:legacy w:legacy="1" w:legacySpace="0" w:legacyIndent="187"/>
        <w:lvlJc w:val="left"/>
        <w:pPr>
          <w:ind w:left="187" w:hanging="187"/>
        </w:pPr>
        <w:rPr>
          <w:rFonts w:ascii="Symbol" w:hAnsi="Symbol" w:hint="default"/>
        </w:rPr>
      </w:lvl>
    </w:lvlOverride>
  </w:num>
  <w:num w:numId="3" w16cid:durableId="917901287">
    <w:abstractNumId w:val="3"/>
  </w:num>
  <w:num w:numId="4" w16cid:durableId="1144278541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53160525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37769446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2071346093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9269822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9" w16cid:durableId="1887138707">
    <w:abstractNumId w:val="1"/>
    <w:lvlOverride w:ilvl="0">
      <w:lvl w:ilvl="0">
        <w:start w:val="1"/>
        <w:numFmt w:val="bullet"/>
        <w:lvlText w:val="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0" w16cid:durableId="467625130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Arial" w:hAnsi="Arial" w:hint="default"/>
        </w:rPr>
      </w:lvl>
    </w:lvlOverride>
  </w:num>
  <w:num w:numId="11" w16cid:durableId="569540386">
    <w:abstractNumId w:val="1"/>
    <w:lvlOverride w:ilvl="0">
      <w:lvl w:ilvl="0">
        <w:start w:val="1"/>
        <w:numFmt w:val="bullet"/>
        <w:lvlText w:val=""/>
        <w:legacy w:legacy="1" w:legacySpace="0" w:legacyIndent="360"/>
        <w:lvlJc w:val="left"/>
        <w:pPr>
          <w:ind w:left="720" w:hanging="360"/>
        </w:pPr>
        <w:rPr>
          <w:rFonts w:ascii="Arial" w:hAnsi="Arial" w:hint="default"/>
        </w:rPr>
      </w:lvl>
    </w:lvlOverride>
  </w:num>
  <w:num w:numId="12" w16cid:durableId="2107269965">
    <w:abstractNumId w:val="1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1080" w:hanging="360"/>
        </w:pPr>
        <w:rPr>
          <w:rFonts w:ascii="Arial" w:hAnsi="Arial" w:hint="default"/>
        </w:rPr>
      </w:lvl>
    </w:lvlOverride>
  </w:num>
  <w:num w:numId="13" w16cid:durableId="1587836496">
    <w:abstractNumId w:val="1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1440" w:hanging="360"/>
        </w:pPr>
        <w:rPr>
          <w:rFonts w:ascii="Arial" w:hAnsi="Arial" w:hint="default"/>
        </w:rPr>
      </w:lvl>
    </w:lvlOverride>
  </w:num>
  <w:num w:numId="14" w16cid:durableId="78219079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Arial" w:hAnsi="Arial" w:hint="default"/>
        </w:rPr>
      </w:lvl>
    </w:lvlOverride>
  </w:num>
  <w:num w:numId="15" w16cid:durableId="139083383">
    <w:abstractNumId w:val="5"/>
  </w:num>
  <w:num w:numId="16" w16cid:durableId="613095326">
    <w:abstractNumId w:val="2"/>
  </w:num>
  <w:num w:numId="17" w16cid:durableId="1156071709">
    <w:abstractNumId w:val="10"/>
  </w:num>
  <w:num w:numId="18" w16cid:durableId="1100831627">
    <w:abstractNumId w:val="6"/>
  </w:num>
  <w:num w:numId="19" w16cid:durableId="612904524">
    <w:abstractNumId w:val="7"/>
  </w:num>
  <w:num w:numId="20" w16cid:durableId="1569998661">
    <w:abstractNumId w:val="9"/>
  </w:num>
  <w:num w:numId="21" w16cid:durableId="2011179163">
    <w:abstractNumId w:val="9"/>
  </w:num>
  <w:num w:numId="22" w16cid:durableId="148447919">
    <w:abstractNumId w:val="9"/>
  </w:num>
  <w:num w:numId="23" w16cid:durableId="1040398894">
    <w:abstractNumId w:val="9"/>
  </w:num>
  <w:num w:numId="24" w16cid:durableId="591357878">
    <w:abstractNumId w:val="9"/>
  </w:num>
  <w:num w:numId="25" w16cid:durableId="33503756">
    <w:abstractNumId w:val="9"/>
  </w:num>
  <w:num w:numId="26" w16cid:durableId="298923174">
    <w:abstractNumId w:val="9"/>
  </w:num>
  <w:num w:numId="27" w16cid:durableId="85541106">
    <w:abstractNumId w:val="9"/>
  </w:num>
  <w:num w:numId="28" w16cid:durableId="1445930036">
    <w:abstractNumId w:val="0"/>
  </w:num>
  <w:num w:numId="29" w16cid:durableId="661005761">
    <w:abstractNumId w:val="0"/>
  </w:num>
  <w:num w:numId="30" w16cid:durableId="551575061">
    <w:abstractNumId w:val="4"/>
  </w:num>
  <w:num w:numId="31" w16cid:durableId="296111118">
    <w:abstractNumId w:val="4"/>
  </w:num>
  <w:num w:numId="32" w16cid:durableId="119305649">
    <w:abstractNumId w:val="4"/>
  </w:num>
  <w:num w:numId="33" w16cid:durableId="1528641613">
    <w:abstractNumId w:val="9"/>
  </w:num>
  <w:num w:numId="34" w16cid:durableId="357582556">
    <w:abstractNumId w:val="9"/>
  </w:num>
  <w:num w:numId="35" w16cid:durableId="904685550">
    <w:abstractNumId w:val="4"/>
  </w:num>
  <w:num w:numId="36" w16cid:durableId="1486508596">
    <w:abstractNumId w:val="9"/>
  </w:num>
  <w:num w:numId="37" w16cid:durableId="1386026260">
    <w:abstractNumId w:val="9"/>
  </w:num>
  <w:num w:numId="38" w16cid:durableId="1451507576">
    <w:abstractNumId w:val="8"/>
  </w:num>
  <w:num w:numId="39" w16cid:durableId="383606299">
    <w:abstractNumId w:val="8"/>
  </w:num>
  <w:num w:numId="40" w16cid:durableId="1803379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intFractionalCharacterWidth/>
  <w:embedSystemFonts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D31"/>
    <w:rsid w:val="000E676F"/>
    <w:rsid w:val="001363CA"/>
    <w:rsid w:val="001E015D"/>
    <w:rsid w:val="00251C83"/>
    <w:rsid w:val="00253885"/>
    <w:rsid w:val="002E0B94"/>
    <w:rsid w:val="002F28E4"/>
    <w:rsid w:val="004F0C0D"/>
    <w:rsid w:val="005043E0"/>
    <w:rsid w:val="00523F88"/>
    <w:rsid w:val="005B018C"/>
    <w:rsid w:val="006719B3"/>
    <w:rsid w:val="00733164"/>
    <w:rsid w:val="00755C90"/>
    <w:rsid w:val="0076459F"/>
    <w:rsid w:val="00844732"/>
    <w:rsid w:val="00847742"/>
    <w:rsid w:val="008B3CC6"/>
    <w:rsid w:val="00962AAE"/>
    <w:rsid w:val="009E30A8"/>
    <w:rsid w:val="00A4759E"/>
    <w:rsid w:val="00A47D31"/>
    <w:rsid w:val="00AF377E"/>
    <w:rsid w:val="00B94420"/>
    <w:rsid w:val="00BA12D3"/>
    <w:rsid w:val="00C4052F"/>
    <w:rsid w:val="00C6129E"/>
    <w:rsid w:val="00D73535"/>
    <w:rsid w:val="00DC7280"/>
    <w:rsid w:val="00FC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35F2392F"/>
  <w15:chartTrackingRefBased/>
  <w15:docId w15:val="{C2A99AB3-5F4C-4365-B6B3-FD2A0E2D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29"/>
      </w:numPr>
      <w:spacing w:before="240"/>
      <w:outlineLvl w:val="0"/>
    </w:pPr>
    <w:rPr>
      <w:b/>
      <w:smallCaps/>
      <w:sz w:val="36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mallCaps w:val="0"/>
      <w:sz w:val="28"/>
    </w:rPr>
  </w:style>
  <w:style w:type="paragraph" w:styleId="Heading3">
    <w:name w:val="heading 3"/>
    <w:basedOn w:val="Heading2"/>
    <w:next w:val="Normal"/>
    <w:qFormat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after="60"/>
      <w:outlineLvl w:val="3"/>
    </w:pPr>
    <w:rPr>
      <w:smallCaps/>
      <w:sz w:val="20"/>
    </w:rPr>
  </w:style>
  <w:style w:type="paragraph" w:styleId="Heading5">
    <w:name w:val="heading 5"/>
    <w:basedOn w:val="Heading4"/>
    <w:next w:val="Normal"/>
    <w:qFormat/>
    <w:pPr>
      <w:numPr>
        <w:ilvl w:val="4"/>
      </w:numPr>
      <w:outlineLvl w:val="4"/>
    </w:pPr>
    <w:rPr>
      <w:b w:val="0"/>
      <w:smallCaps w:val="0"/>
      <w:u w:val="double"/>
    </w:rPr>
  </w:style>
  <w:style w:type="paragraph" w:styleId="Heading6">
    <w:name w:val="heading 6"/>
    <w:basedOn w:val="Heading5"/>
    <w:next w:val="Normal"/>
    <w:qFormat/>
    <w:pPr>
      <w:numPr>
        <w:ilvl w:val="5"/>
      </w:numPr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numPr>
        <w:ilvl w:val="6"/>
        <w:numId w:val="29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9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29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Indent">
    <w:name w:val="Normal Indent"/>
    <w:basedOn w:val="Normal"/>
    <w:pPr>
      <w:ind w:left="720"/>
    </w:pPr>
  </w:style>
  <w:style w:type="paragraph" w:styleId="TOC2">
    <w:name w:val="toc 2"/>
    <w:basedOn w:val="TOC1"/>
    <w:next w:val="Normal"/>
    <w:uiPriority w:val="39"/>
    <w:pPr>
      <w:spacing w:before="0"/>
    </w:pPr>
    <w:rPr>
      <w:smallCaps w:val="0"/>
      <w:sz w:val="20"/>
    </w:rPr>
  </w:style>
  <w:style w:type="paragraph" w:styleId="TOC1">
    <w:name w:val="toc 1"/>
    <w:basedOn w:val="Heading1"/>
    <w:next w:val="Normal"/>
    <w:uiPriority w:val="39"/>
    <w:pPr>
      <w:tabs>
        <w:tab w:val="right" w:leader="dot" w:pos="8640"/>
      </w:tabs>
      <w:outlineLvl w:val="9"/>
    </w:pPr>
    <w:rPr>
      <w:b w:val="0"/>
      <w:sz w:val="24"/>
    </w:rPr>
  </w:style>
  <w:style w:type="paragraph" w:styleId="Footer">
    <w:name w:val="footer"/>
    <w:basedOn w:val="Normal"/>
    <w:pPr>
      <w:tabs>
        <w:tab w:val="right" w:pos="8504"/>
        <w:tab w:val="right" w:pos="8600"/>
      </w:tabs>
      <w:spacing w:before="0"/>
    </w:pPr>
  </w:style>
  <w:style w:type="paragraph" w:styleId="Header">
    <w:name w:val="header"/>
    <w:basedOn w:val="Normal"/>
    <w:pPr>
      <w:tabs>
        <w:tab w:val="right" w:pos="8504"/>
      </w:tabs>
      <w:spacing w:before="0" w:after="240"/>
    </w:pPr>
    <w:rPr>
      <w:sz w:val="24"/>
    </w:rPr>
  </w:style>
  <w:style w:type="paragraph" w:customStyle="1" w:styleId="Computer">
    <w:name w:val="Computer"/>
    <w:basedOn w:val="Normal"/>
    <w:pPr>
      <w:spacing w:before="0"/>
    </w:pPr>
    <w:rPr>
      <w:rFonts w:ascii="Courier" w:hAnsi="Courier"/>
      <w:sz w:val="18"/>
    </w:rPr>
  </w:style>
  <w:style w:type="paragraph" w:customStyle="1" w:styleId="AbstractTitle">
    <w:name w:val="Abstract Title"/>
    <w:basedOn w:val="Normal"/>
    <w:pPr>
      <w:spacing w:before="1200" w:after="240"/>
      <w:ind w:right="-274"/>
      <w:jc w:val="center"/>
    </w:pPr>
    <w:rPr>
      <w:b/>
    </w:rPr>
  </w:style>
  <w:style w:type="paragraph" w:customStyle="1" w:styleId="Abstract">
    <w:name w:val="Abstract"/>
    <w:basedOn w:val="Normal"/>
    <w:pPr>
      <w:tabs>
        <w:tab w:val="right" w:pos="7560"/>
      </w:tabs>
      <w:spacing w:after="960"/>
      <w:ind w:left="1440" w:right="1080"/>
    </w:pPr>
  </w:style>
  <w:style w:type="character" w:styleId="PageNumber">
    <w:name w:val="page number"/>
    <w:basedOn w:val="DefaultParagraphFont"/>
  </w:style>
  <w:style w:type="paragraph" w:customStyle="1" w:styleId="TableHeader">
    <w:name w:val="TableHeader"/>
    <w:basedOn w:val="Normal"/>
    <w:pPr>
      <w:keepNext/>
      <w:keepLines/>
      <w:tabs>
        <w:tab w:val="center" w:pos="180"/>
        <w:tab w:val="right" w:pos="9000"/>
      </w:tabs>
      <w:spacing w:before="60" w:line="240" w:lineRule="atLeast"/>
      <w:ind w:right="-43"/>
    </w:pPr>
    <w:rPr>
      <w:b/>
      <w:sz w:val="18"/>
    </w:rPr>
  </w:style>
  <w:style w:type="paragraph" w:styleId="TOC3">
    <w:name w:val="toc 3"/>
    <w:basedOn w:val="TOC2"/>
    <w:next w:val="Normal"/>
    <w:uiPriority w:val="39"/>
    <w:pPr>
      <w:ind w:left="200"/>
    </w:pPr>
  </w:style>
  <w:style w:type="paragraph" w:styleId="TOC4">
    <w:name w:val="toc 4"/>
    <w:basedOn w:val="TOC3"/>
    <w:next w:val="Normal"/>
    <w:semiHidden/>
    <w:pPr>
      <w:ind w:left="400"/>
    </w:pPr>
  </w:style>
  <w:style w:type="paragraph" w:styleId="TOC5">
    <w:name w:val="toc 5"/>
    <w:basedOn w:val="TOC4"/>
    <w:next w:val="Normal"/>
    <w:semiHidden/>
    <w:pPr>
      <w:ind w:left="600"/>
    </w:pPr>
  </w:style>
  <w:style w:type="paragraph" w:customStyle="1" w:styleId="TableItem">
    <w:name w:val="Table Item"/>
    <w:basedOn w:val="Normal"/>
    <w:pPr>
      <w:keepLines/>
    </w:pPr>
  </w:style>
  <w:style w:type="paragraph" w:styleId="Bibliography">
    <w:name w:val="Bibliography"/>
    <w:basedOn w:val="Normal"/>
    <w:pPr>
      <w:tabs>
        <w:tab w:val="left" w:pos="1800"/>
      </w:tabs>
      <w:ind w:left="2434" w:hanging="2434"/>
    </w:pPr>
    <w:rPr>
      <w:lang w:val="en-GB"/>
    </w:rPr>
  </w:style>
  <w:style w:type="paragraph" w:customStyle="1" w:styleId="editorcomment">
    <w:name w:val="editor comment"/>
    <w:basedOn w:val="Normal"/>
    <w:rPr>
      <w:rFonts w:ascii="Courier New" w:hAnsi="Courier New"/>
      <w:color w:val="0000FF"/>
    </w:rPr>
  </w:style>
  <w:style w:type="paragraph" w:customStyle="1" w:styleId="CompanyName">
    <w:name w:val="Company Name"/>
    <w:basedOn w:val="Normal"/>
    <w:pPr>
      <w:keepNext/>
      <w:keepLines/>
      <w:spacing w:before="0" w:line="220" w:lineRule="atLeast"/>
    </w:pPr>
    <w:rPr>
      <w:spacing w:val="-30"/>
      <w:kern w:val="28"/>
      <w:sz w:val="60"/>
    </w:rPr>
  </w:style>
  <w:style w:type="paragraph" w:customStyle="1" w:styleId="Appendix">
    <w:name w:val="Appendix"/>
    <w:basedOn w:val="Heading1"/>
    <w:next w:val="Normal"/>
    <w:pPr>
      <w:outlineLvl w:val="9"/>
    </w:pPr>
  </w:style>
  <w:style w:type="paragraph" w:customStyle="1" w:styleId="Hidden">
    <w:name w:val="Hidden"/>
    <w:basedOn w:val="Normal"/>
    <w:rPr>
      <w:color w:val="0000FF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customStyle="1" w:styleId="Pre-heading">
    <w:name w:val="Pre-heading"/>
    <w:basedOn w:val="Heading2"/>
    <w:next w:val="Normal"/>
    <w:pPr>
      <w:outlineLvl w:val="9"/>
    </w:pPr>
  </w:style>
  <w:style w:type="paragraph" w:styleId="ListNumber2">
    <w:name w:val="List Number 2"/>
    <w:basedOn w:val="Normal"/>
    <w:pPr>
      <w:ind w:left="566" w:hanging="283"/>
    </w:pPr>
  </w:style>
  <w:style w:type="paragraph" w:styleId="ListNumber3">
    <w:name w:val="List Number 3"/>
    <w:basedOn w:val="Normal"/>
    <w:pPr>
      <w:ind w:left="849" w:hanging="283"/>
    </w:pPr>
  </w:style>
  <w:style w:type="paragraph" w:styleId="ListNumber4">
    <w:name w:val="List Number 4"/>
    <w:basedOn w:val="Normal"/>
    <w:pPr>
      <w:ind w:left="1132" w:hanging="283"/>
    </w:pPr>
  </w:style>
  <w:style w:type="paragraph" w:styleId="ListContinue">
    <w:name w:val="List Continue"/>
    <w:basedOn w:val="Normal"/>
    <w:pPr>
      <w:ind w:left="360"/>
    </w:pPr>
  </w:style>
  <w:style w:type="paragraph" w:styleId="ListBullet">
    <w:name w:val="List Bullet"/>
    <w:basedOn w:val="Normal"/>
    <w:autoRedefine/>
    <w:rsid w:val="008B3CC6"/>
    <w:pPr>
      <w:numPr>
        <w:numId w:val="40"/>
      </w:numPr>
      <w:spacing w:after="40"/>
    </w:pPr>
  </w:style>
  <w:style w:type="paragraph" w:styleId="ListNumber">
    <w:name w:val="List Number"/>
    <w:basedOn w:val="Normal"/>
    <w:pPr>
      <w:ind w:left="283" w:hanging="283"/>
    </w:pPr>
  </w:style>
  <w:style w:type="paragraph" w:styleId="ListContinue2">
    <w:name w:val="List Continue 2"/>
    <w:basedOn w:val="Normal"/>
    <w:pPr>
      <w:ind w:left="720"/>
    </w:pPr>
  </w:style>
  <w:style w:type="paragraph" w:styleId="ListContinue3">
    <w:name w:val="List Continue 3"/>
    <w:basedOn w:val="Normal"/>
    <w:pPr>
      <w:ind w:left="1080"/>
    </w:pPr>
  </w:style>
  <w:style w:type="paragraph" w:styleId="ListContinue4">
    <w:name w:val="List Continue 4"/>
    <w:basedOn w:val="Normal"/>
    <w:pPr>
      <w:ind w:left="1440"/>
    </w:pPr>
  </w:style>
  <w:style w:type="paragraph" w:styleId="ListContinue5">
    <w:name w:val="List Continue 5"/>
    <w:basedOn w:val="Normal"/>
    <w:pPr>
      <w:ind w:left="1800"/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Issue">
    <w:name w:val="Issue"/>
    <w:basedOn w:val="editorcomment"/>
    <w:next w:val="Normal"/>
    <w:rPr>
      <w:b/>
      <w:color w:val="FF0000"/>
    </w:rPr>
  </w:style>
  <w:style w:type="paragraph" w:customStyle="1" w:styleId="AttributeDocumentation">
    <w:name w:val="Attribute Documentation"/>
    <w:basedOn w:val="ListContinue3"/>
    <w:rPr>
      <w:kern w:val="28"/>
    </w:rPr>
  </w:style>
  <w:style w:type="paragraph" w:customStyle="1" w:styleId="HeadingEmphasis">
    <w:name w:val="Heading Emphasis"/>
    <w:basedOn w:val="Normal"/>
    <w:next w:val="Normal"/>
    <w:rsid w:val="00AF377E"/>
    <w:rPr>
      <w:b/>
      <w:i/>
    </w:rPr>
  </w:style>
  <w:style w:type="paragraph" w:styleId="ListBullet2">
    <w:name w:val="List Bullet 2"/>
    <w:basedOn w:val="Normal"/>
    <w:pPr>
      <w:numPr>
        <w:numId w:val="16"/>
      </w:numPr>
      <w:ind w:left="720" w:hanging="360"/>
    </w:pPr>
  </w:style>
  <w:style w:type="paragraph" w:styleId="ListBullet3">
    <w:name w:val="List Bullet 3"/>
    <w:basedOn w:val="Normal"/>
    <w:pPr>
      <w:numPr>
        <w:numId w:val="17"/>
      </w:numPr>
      <w:ind w:left="1080"/>
    </w:pPr>
  </w:style>
  <w:style w:type="paragraph" w:styleId="ListBullet4">
    <w:name w:val="List Bullet 4"/>
    <w:basedOn w:val="Normal"/>
    <w:pPr>
      <w:numPr>
        <w:numId w:val="18"/>
      </w:numPr>
      <w:ind w:left="1440"/>
    </w:pPr>
  </w:style>
  <w:style w:type="paragraph" w:styleId="ListBullet5">
    <w:name w:val="List Bullet 5"/>
    <w:basedOn w:val="Normal"/>
    <w:pPr>
      <w:numPr>
        <w:numId w:val="19"/>
      </w:numPr>
      <w:ind w:left="1800"/>
    </w:pPr>
  </w:style>
  <w:style w:type="paragraph" w:customStyle="1" w:styleId="TableNormal1">
    <w:name w:val="Table Normal1"/>
    <w:basedOn w:val="TableItem"/>
    <w:rPr>
      <w:sz w:val="18"/>
    </w:rPr>
  </w:style>
  <w:style w:type="paragraph" w:customStyle="1" w:styleId="TableBullet1">
    <w:name w:val="Table Bullet 1"/>
    <w:basedOn w:val="TableNormal1"/>
    <w:autoRedefine/>
    <w:pPr>
      <w:numPr>
        <w:numId w:val="37"/>
      </w:numPr>
      <w:tabs>
        <w:tab w:val="left" w:pos="180"/>
      </w:tabs>
      <w:ind w:left="180" w:hanging="180"/>
    </w:pPr>
  </w:style>
  <w:style w:type="paragraph" w:customStyle="1" w:styleId="TableBullet2">
    <w:name w:val="Table Bullet 2"/>
    <w:basedOn w:val="TableBullet1"/>
    <w:pPr>
      <w:numPr>
        <w:numId w:val="35"/>
      </w:numPr>
      <w:ind w:left="367" w:hanging="180"/>
    </w:pPr>
  </w:style>
  <w:style w:type="character" w:customStyle="1" w:styleId="editorcommentcharacter">
    <w:name w:val="editor comment character"/>
    <w:rPr>
      <w:rFonts w:ascii="Courier New" w:hAnsi="Courier New"/>
      <w:color w:val="0000FF"/>
      <w:sz w:val="20"/>
    </w:rPr>
  </w:style>
  <w:style w:type="character" w:customStyle="1" w:styleId="BulletEmphasis">
    <w:name w:val="Bullet Emphasis"/>
    <w:rPr>
      <w:rFonts w:ascii="Arial" w:hAnsi="Arial"/>
      <w:b/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ption">
    <w:name w:val="caption"/>
    <w:basedOn w:val="Normal"/>
    <w:next w:val="Normal"/>
    <w:qFormat/>
    <w:pPr>
      <w:spacing w:after="120"/>
    </w:pPr>
    <w:rPr>
      <w:b/>
    </w:rPr>
  </w:style>
  <w:style w:type="paragraph" w:customStyle="1" w:styleId="SQL5">
    <w:name w:val="SQL 5"/>
    <w:basedOn w:val="Normal"/>
    <w:autoRedefine/>
    <w:pPr>
      <w:keepLines/>
      <w:tabs>
        <w:tab w:val="left" w:pos="72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5400"/>
        <w:tab w:val="left" w:pos="9360"/>
        <w:tab w:val="left" w:pos="9720"/>
      </w:tabs>
      <w:spacing w:before="0"/>
      <w:ind w:left="4320" w:hanging="1080"/>
    </w:pPr>
    <w:rPr>
      <w:rFonts w:ascii="Courier" w:hAnsi="Courier"/>
    </w:rPr>
  </w:style>
  <w:style w:type="paragraph" w:customStyle="1" w:styleId="TableBullet3">
    <w:name w:val="Table Bullet 3"/>
    <w:basedOn w:val="TableBullet2"/>
    <w:pPr>
      <w:numPr>
        <w:numId w:val="39"/>
      </w:numPr>
      <w:ind w:left="540" w:hanging="180"/>
    </w:pPr>
  </w:style>
  <w:style w:type="paragraph" w:styleId="BlockText">
    <w:name w:val="Block Text"/>
    <w:basedOn w:val="Normal"/>
    <w:pPr>
      <w:spacing w:before="480"/>
      <w:ind w:left="1440" w:right="907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MSOffice\Templates\GeneralSpecificationTypeDoc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GeneralSpecificationTypeDocTemplate.dot</Template>
  <TotalTime>7</TotalTime>
  <Pages>7</Pages>
  <Words>660</Words>
  <Characters>4678</Characters>
  <Application>Microsoft Office Word</Application>
  <DocSecurity>0</DocSecurity>
  <Lines>173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&lt;Enter the title in Properties/Summary/Title&gt;</vt:lpstr>
    </vt:vector>
  </TitlesOfParts>
  <Company>QueryVision Technology Inc.</Company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HATPro — Validation &amp; Testing Manual</dc:title>
  <dc:subject>&lt;Enter doc. type in Properties/Summary/Subject&gt;</dc:subject>
  <dc:creator>Neil J. Thomson</dc:creator>
  <cp:keywords/>
  <dc:description>&lt;Enter the abstract in Properties/Summary/Comments&gt;</dc:description>
  <cp:lastModifiedBy>Neil Thomson</cp:lastModifiedBy>
  <cp:revision>2</cp:revision>
  <cp:lastPrinted>1997-03-14T23:27:00Z</cp:lastPrinted>
  <dcterms:created xsi:type="dcterms:W3CDTF">2025-11-10T22:45:00Z</dcterms:created>
  <dcterms:modified xsi:type="dcterms:W3CDTF">2025-11-10T22:52:00Z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DocID001</vt:lpwstr>
  </property>
  <property fmtid="{D5CDD505-2E9C-101B-9397-08002B2CF9AE}" pid="3" name="Status">
    <vt:lpwstr>Draft</vt:lpwstr>
  </property>
  <property fmtid="{D5CDD505-2E9C-101B-9397-08002B2CF9AE}" pid="4" name="RevisionNumber">
    <vt:lpwstr>1.0</vt:lpwstr>
  </property>
  <property fmtid="{D5CDD505-2E9C-101B-9397-08002B2CF9AE}" pid="5" name="GrammarlyDocumentId">
    <vt:lpwstr>e494954f-4bcd-4eea-9114-ce3552666888</vt:lpwstr>
  </property>
</Properties>
</file>